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E1" w:rsidRDefault="00AC0EE1">
      <w:bookmarkStart w:id="0" w:name="_GoBack"/>
      <w:bookmarkEnd w:id="0"/>
    </w:p>
    <w:p w:rsidR="0038108A" w:rsidRDefault="0038108A" w:rsidP="0038108A">
      <w:bookmarkStart w:id="1" w:name="_Toc25120859"/>
      <w:bookmarkStart w:id="2" w:name="_Toc79989569"/>
      <w:bookmarkStart w:id="3" w:name="_Toc205805755"/>
    </w:p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Pr="0038108A" w:rsidRDefault="0038108A" w:rsidP="0038108A"/>
    <w:bookmarkEnd w:id="2"/>
    <w:bookmarkEnd w:id="3"/>
    <w:p w:rsidR="00702797" w:rsidRPr="00D654B7" w:rsidRDefault="00F320AA" w:rsidP="00002C92">
      <w:pPr>
        <w:pStyle w:val="documenttitle"/>
        <w:rPr>
          <w:lang w:val="en-GB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TITLE   \* MERGEFORMAT </w:instrText>
      </w:r>
      <w:r>
        <w:rPr>
          <w:lang w:val="en-GB"/>
        </w:rPr>
        <w:fldChar w:fldCharType="separate"/>
      </w:r>
      <w:r w:rsidR="00AB7F18">
        <w:rPr>
          <w:lang w:val="en-GB"/>
        </w:rPr>
        <w:t>Инженер ТОиР. 55_ТОиР</w:t>
      </w:r>
      <w:r>
        <w:rPr>
          <w:lang w:val="en-GB"/>
        </w:rPr>
        <w:fldChar w:fldCharType="end"/>
      </w:r>
    </w:p>
    <w:p w:rsidR="004D59A5" w:rsidRPr="00D654B7" w:rsidRDefault="004D59A5" w:rsidP="00702797">
      <w:pPr>
        <w:rPr>
          <w:lang w:val="en-GB"/>
        </w:rPr>
      </w:pPr>
    </w:p>
    <w:p w:rsidR="00AC0EE1" w:rsidRPr="00D654B7" w:rsidRDefault="00C37BBA">
      <w:pPr>
        <w:pStyle w:val="af7"/>
        <w:rPr>
          <w:lang w:val="en-GB"/>
        </w:rPr>
      </w:pPr>
      <w:r>
        <w:rPr>
          <w:lang w:val="en-GB"/>
        </w:rPr>
        <w:t>Дата формирования</w:t>
      </w:r>
      <w:r>
        <w:rPr>
          <w:lang w:val="ru-RU"/>
        </w:rPr>
        <w:t xml:space="preserve"> инструкции</w:t>
      </w:r>
      <w:r w:rsidR="00AC0EE1" w:rsidRPr="00D654B7">
        <w:rPr>
          <w:lang w:val="en-GB"/>
        </w:rPr>
        <w:t xml:space="preserve">: </w:t>
      </w:r>
      <w:bookmarkEnd w:id="1"/>
      <w:r w:rsidR="00CD2106">
        <w:rPr>
          <w:b w:val="0"/>
        </w:rPr>
        <w:fldChar w:fldCharType="begin"/>
      </w:r>
      <w:r w:rsidR="00CD2106">
        <w:rPr>
          <w:b w:val="0"/>
        </w:rPr>
        <w:instrText xml:space="preserve"> CREATEDATE  \@ "yyyy-MM-dd"  \* MERGEFORMAT </w:instrText>
      </w:r>
      <w:r w:rsidR="00CD2106">
        <w:rPr>
          <w:b w:val="0"/>
        </w:rPr>
        <w:fldChar w:fldCharType="separate"/>
      </w:r>
      <w:r w:rsidR="00AB7F18">
        <w:rPr>
          <w:b w:val="0"/>
          <w:noProof/>
        </w:rPr>
        <w:t>2019-12-05</w:t>
      </w:r>
      <w:r w:rsidR="00CD2106">
        <w:rPr>
          <w:b w:val="0"/>
        </w:rPr>
        <w:fldChar w:fldCharType="end"/>
      </w:r>
    </w:p>
    <w:p w:rsidR="00AC0EE1" w:rsidRPr="002B4B31" w:rsidRDefault="002B4B31" w:rsidP="00C33DB4">
      <w:pPr>
        <w:pStyle w:val="af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4" w:name="_Toc25120862"/>
    <w:bookmarkEnd w:id="4"/>
    <w:p w:rsidR="00AB7F18" w:rsidRDefault="006D5552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r>
        <w:rPr>
          <w:caps w:val="0"/>
        </w:rPr>
        <w:fldChar w:fldCharType="begin"/>
      </w:r>
      <w:r w:rsidR="00495158">
        <w:rPr>
          <w:caps w:val="0"/>
          <w:lang w:val="en-GB"/>
        </w:rPr>
        <w:instrText xml:space="preserve"> TOC \o</w:instrText>
      </w:r>
      <w:r w:rsidRPr="00024063">
        <w:rPr>
          <w:caps w:val="0"/>
          <w:lang w:val="en-GB"/>
        </w:rPr>
        <w:instrText xml:space="preserve"> \h \z \t "Überschrift 1;1" </w:instrText>
      </w:r>
      <w:r>
        <w:rPr>
          <w:caps w:val="0"/>
        </w:rPr>
        <w:fldChar w:fldCharType="separate"/>
      </w:r>
      <w:hyperlink w:anchor="_Toc26440306" w:history="1">
        <w:r w:rsidR="00AB7F18" w:rsidRPr="00A23D2B">
          <w:rPr>
            <w:rStyle w:val="aa"/>
            <w:noProof/>
            <w:lang w:val="en-GB"/>
          </w:rPr>
          <w:t>1</w:t>
        </w:r>
        <w:r w:rsidR="00AB7F1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="00AB7F18" w:rsidRPr="00A23D2B">
          <w:rPr>
            <w:rStyle w:val="aa"/>
            <w:noProof/>
            <w:lang w:val="en-GB"/>
          </w:rPr>
          <w:t>Инструктаж по функциональному направлению «ТОиР»</w:t>
        </w:r>
        <w:r w:rsidR="00AB7F18">
          <w:rPr>
            <w:noProof/>
            <w:webHidden/>
          </w:rPr>
          <w:tab/>
        </w:r>
        <w:r w:rsidR="00AB7F18">
          <w:rPr>
            <w:noProof/>
            <w:webHidden/>
          </w:rPr>
          <w:fldChar w:fldCharType="begin"/>
        </w:r>
        <w:r w:rsidR="00AB7F18">
          <w:rPr>
            <w:noProof/>
            <w:webHidden/>
          </w:rPr>
          <w:instrText xml:space="preserve"> PAGEREF _Toc26440306 \h </w:instrText>
        </w:r>
        <w:r w:rsidR="00AB7F18">
          <w:rPr>
            <w:noProof/>
            <w:webHidden/>
          </w:rPr>
        </w:r>
        <w:r w:rsidR="00AB7F18">
          <w:rPr>
            <w:noProof/>
            <w:webHidden/>
          </w:rPr>
          <w:fldChar w:fldCharType="separate"/>
        </w:r>
        <w:r w:rsidR="00AB7F18">
          <w:rPr>
            <w:noProof/>
            <w:webHidden/>
          </w:rPr>
          <w:t>4</w:t>
        </w:r>
        <w:r w:rsidR="00AB7F18"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07" w:history="1">
        <w:r w:rsidRPr="00A23D2B">
          <w:rPr>
            <w:rStyle w:val="aa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Инструктаж по функциональному направлению «ТОиР»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08" w:history="1">
        <w:r w:rsidRPr="00A23D2B">
          <w:rPr>
            <w:rStyle w:val="aa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09" w:history="1">
        <w:r w:rsidRPr="00A23D2B">
          <w:rPr>
            <w:rStyle w:val="aa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Slide1326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10" w:history="1">
        <w:r w:rsidRPr="00A23D2B">
          <w:rPr>
            <w:rStyle w:val="aa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Slide1327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11" w:history="1">
        <w:r w:rsidRPr="00A23D2B">
          <w:rPr>
            <w:rStyle w:val="aa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Slide1328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12" w:history="1">
        <w:r w:rsidRPr="00A23D2B">
          <w:rPr>
            <w:rStyle w:val="aa"/>
            <w:noProof/>
          </w:rPr>
          <w:t>1.6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13" w:history="1">
        <w:r w:rsidRPr="00A23D2B">
          <w:rPr>
            <w:rStyle w:val="aa"/>
            <w:noProof/>
          </w:rPr>
          <w:t>1.7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14" w:history="1">
        <w:r w:rsidRPr="00A23D2B">
          <w:rPr>
            <w:rStyle w:val="aa"/>
            <w:noProof/>
          </w:rPr>
          <w:t>1.8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15" w:history="1">
        <w:r w:rsidRPr="00A23D2B">
          <w:rPr>
            <w:rStyle w:val="aa"/>
            <w:noProof/>
          </w:rPr>
          <w:t>1.9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16" w:history="1">
        <w:r w:rsidRPr="00A23D2B">
          <w:rPr>
            <w:rStyle w:val="aa"/>
            <w:noProof/>
          </w:rPr>
          <w:t>1.10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17" w:history="1">
        <w:r w:rsidRPr="00A23D2B">
          <w:rPr>
            <w:rStyle w:val="aa"/>
            <w:noProof/>
          </w:rPr>
          <w:t>1.11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18" w:history="1">
        <w:r w:rsidRPr="00A23D2B">
          <w:rPr>
            <w:rStyle w:val="aa"/>
            <w:noProof/>
          </w:rPr>
          <w:t>1.12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Slide1435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19" w:history="1">
        <w:r w:rsidRPr="00A23D2B">
          <w:rPr>
            <w:rStyle w:val="aa"/>
            <w:noProof/>
          </w:rPr>
          <w:t>1.13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20" w:history="1">
        <w:r w:rsidRPr="00A23D2B">
          <w:rPr>
            <w:rStyle w:val="aa"/>
            <w:noProof/>
          </w:rPr>
          <w:t>1.14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21" w:history="1">
        <w:r w:rsidRPr="00A23D2B">
          <w:rPr>
            <w:rStyle w:val="aa"/>
            <w:noProof/>
          </w:rPr>
          <w:t>1.15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22" w:history="1">
        <w:r w:rsidRPr="00A23D2B">
          <w:rPr>
            <w:rStyle w:val="aa"/>
            <w:noProof/>
          </w:rPr>
          <w:t>1.16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23" w:history="1">
        <w:r w:rsidRPr="00A23D2B">
          <w:rPr>
            <w:rStyle w:val="aa"/>
            <w:noProof/>
          </w:rPr>
          <w:t>1.17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Slide1433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24" w:history="1">
        <w:r w:rsidRPr="00A23D2B">
          <w:rPr>
            <w:rStyle w:val="aa"/>
            <w:noProof/>
          </w:rPr>
          <w:t>1.18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25" w:history="1">
        <w:r w:rsidRPr="00A23D2B">
          <w:rPr>
            <w:rStyle w:val="aa"/>
            <w:noProof/>
          </w:rPr>
          <w:t>1.19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Slide1436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26" w:history="1">
        <w:r w:rsidRPr="00A23D2B">
          <w:rPr>
            <w:rStyle w:val="aa"/>
            <w:noProof/>
          </w:rPr>
          <w:t>1.20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Slide1437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27" w:history="1">
        <w:r w:rsidRPr="00A23D2B">
          <w:rPr>
            <w:rStyle w:val="aa"/>
            <w:noProof/>
          </w:rPr>
          <w:t>1.21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Slide1456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28" w:history="1">
        <w:r w:rsidRPr="00A23D2B">
          <w:rPr>
            <w:rStyle w:val="aa"/>
            <w:noProof/>
          </w:rPr>
          <w:t>1.22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Slide1439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29" w:history="1">
        <w:r w:rsidRPr="00A23D2B">
          <w:rPr>
            <w:rStyle w:val="aa"/>
            <w:noProof/>
          </w:rPr>
          <w:t>1.23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30" w:history="1">
        <w:r w:rsidRPr="00A23D2B">
          <w:rPr>
            <w:rStyle w:val="aa"/>
            <w:noProof/>
          </w:rPr>
          <w:t>1.24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Slide1446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31" w:history="1">
        <w:r w:rsidRPr="00A23D2B">
          <w:rPr>
            <w:rStyle w:val="aa"/>
            <w:noProof/>
          </w:rPr>
          <w:t>1.25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Slide1440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32" w:history="1">
        <w:r w:rsidRPr="00A23D2B">
          <w:rPr>
            <w:rStyle w:val="aa"/>
            <w:noProof/>
          </w:rPr>
          <w:t>1.26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Slide1442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33" w:history="1">
        <w:r w:rsidRPr="00A23D2B">
          <w:rPr>
            <w:rStyle w:val="aa"/>
            <w:noProof/>
          </w:rPr>
          <w:t>1.27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34" w:history="1">
        <w:r w:rsidRPr="00A23D2B">
          <w:rPr>
            <w:rStyle w:val="aa"/>
            <w:noProof/>
          </w:rPr>
          <w:t>1.28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35" w:history="1">
        <w:r w:rsidRPr="00A23D2B">
          <w:rPr>
            <w:rStyle w:val="aa"/>
            <w:noProof/>
          </w:rPr>
          <w:t>1.29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36" w:history="1">
        <w:r w:rsidRPr="00A23D2B">
          <w:rPr>
            <w:rStyle w:val="aa"/>
            <w:noProof/>
          </w:rPr>
          <w:t>1.30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Slide1448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37" w:history="1">
        <w:r w:rsidRPr="00A23D2B">
          <w:rPr>
            <w:rStyle w:val="aa"/>
            <w:noProof/>
          </w:rPr>
          <w:t>1.31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Slide1449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38" w:history="1">
        <w:r w:rsidRPr="00A23D2B">
          <w:rPr>
            <w:rStyle w:val="aa"/>
            <w:noProof/>
          </w:rPr>
          <w:t>1.32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Slide1450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39" w:history="1">
        <w:r w:rsidRPr="00A23D2B">
          <w:rPr>
            <w:rStyle w:val="aa"/>
            <w:noProof/>
          </w:rPr>
          <w:t>1.33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40" w:history="1">
        <w:r w:rsidRPr="00A23D2B">
          <w:rPr>
            <w:rStyle w:val="aa"/>
            <w:noProof/>
          </w:rPr>
          <w:t>1.34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Slide1452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41" w:history="1">
        <w:r w:rsidRPr="00A23D2B">
          <w:rPr>
            <w:rStyle w:val="aa"/>
            <w:noProof/>
          </w:rPr>
          <w:t>1.35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Slide1453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42" w:history="1">
        <w:r w:rsidRPr="00A23D2B">
          <w:rPr>
            <w:rStyle w:val="aa"/>
            <w:noProof/>
          </w:rPr>
          <w:t>1.36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Slide1454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43" w:history="1">
        <w:r w:rsidRPr="00A23D2B">
          <w:rPr>
            <w:rStyle w:val="aa"/>
            <w:noProof/>
          </w:rPr>
          <w:t>1.37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Slide1455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44" w:history="1">
        <w:r w:rsidRPr="00A23D2B">
          <w:rPr>
            <w:rStyle w:val="aa"/>
            <w:noProof/>
          </w:rPr>
          <w:t>1.38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Slide1457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45" w:history="1">
        <w:r w:rsidRPr="00A23D2B">
          <w:rPr>
            <w:rStyle w:val="aa"/>
            <w:noProof/>
          </w:rPr>
          <w:t>1.39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46" w:history="1">
        <w:r w:rsidRPr="00A23D2B">
          <w:rPr>
            <w:rStyle w:val="aa"/>
            <w:noProof/>
          </w:rPr>
          <w:t>1.40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40347" w:history="1">
        <w:r w:rsidRPr="00A23D2B">
          <w:rPr>
            <w:rStyle w:val="aa"/>
            <w:noProof/>
          </w:rPr>
          <w:t>1.41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A23D2B">
          <w:rPr>
            <w:rStyle w:val="aa"/>
            <w:noProof/>
          </w:rPr>
          <w:t>Slide1424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40348" w:history="1">
        <w:r w:rsidRPr="00A23D2B">
          <w:rPr>
            <w:rStyle w:val="aa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A23D2B">
          <w:rPr>
            <w:rStyle w:val="aa"/>
            <w:noProof/>
          </w:rPr>
          <w:t>Регистрация дефекта или останова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40349" w:history="1">
        <w:r w:rsidRPr="00A23D2B">
          <w:rPr>
            <w:rStyle w:val="aa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A23D2B">
          <w:rPr>
            <w:rStyle w:val="aa"/>
            <w:noProof/>
          </w:rPr>
          <w:t>Принятие решения об останове оборудования, устранении аварии и оформлении наряд-задания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40350" w:history="1">
        <w:r w:rsidRPr="00A23D2B">
          <w:rPr>
            <w:rStyle w:val="aa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A23D2B">
          <w:rPr>
            <w:rStyle w:val="aa"/>
            <w:noProof/>
          </w:rPr>
          <w:t>Создание заявки на ремонт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AB7F18" w:rsidRDefault="00AB7F18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40351" w:history="1">
        <w:r w:rsidRPr="00A23D2B">
          <w:rPr>
            <w:rStyle w:val="aa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A23D2B">
          <w:rPr>
            <w:rStyle w:val="aa"/>
            <w:noProof/>
          </w:rPr>
          <w:t>Создание заявки на демонтаж 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_Toc26440351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BB4586" w:rsidRPr="00024063" w:rsidRDefault="006D5552" w:rsidP="00024063">
      <w:pPr>
        <w:rPr>
          <w:b/>
          <w:lang w:val="en-GB"/>
        </w:rPr>
      </w:pPr>
      <w:r>
        <w:fldChar w:fldCharType="end"/>
      </w:r>
    </w:p>
    <w:p w:rsidR="00BB4586" w:rsidRPr="00024063" w:rsidRDefault="00BB4586" w:rsidP="00BB4586">
      <w:pPr>
        <w:rPr>
          <w:lang w:val="en-GB"/>
        </w:rPr>
      </w:pPr>
    </w:p>
    <w:p w:rsidR="00DA5172" w:rsidRDefault="0044075F" w:rsidP="0044075F">
      <w:pPr>
        <w:pStyle w:val="h1"/>
        <w:rPr>
          <w:lang w:val="en-GB"/>
        </w:rPr>
      </w:pPr>
      <w:bookmarkStart w:id="5" w:name="_Toc26440306"/>
      <w:r>
        <w:rPr>
          <w:lang w:val="en-GB"/>
        </w:rPr>
        <w:lastRenderedPageBreak/>
        <w:t>Инструктаж по функциональному направлению «ТОиР»</w:t>
      </w:r>
      <w:bookmarkEnd w:id="5"/>
    </w:p>
    <w:p w:rsidR="00FB506A" w:rsidRDefault="00FB506A" w:rsidP="00FB506A">
      <w:pPr>
        <w:pStyle w:val="h2"/>
      </w:pPr>
      <w:bookmarkStart w:id="6" w:name="_Toc26440307"/>
      <w:r>
        <w:lastRenderedPageBreak/>
        <w:t>Инструктаж по функциональному направлению «ТОиР»</w:t>
      </w:r>
      <w:bookmarkEnd w:id="6"/>
    </w:p>
    <w:p w:rsidR="00FB506A" w:rsidRDefault="00FB506A" w:rsidP="00FB506A">
      <w:pPr>
        <w:pStyle w:val="p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pt;height:326.25pt">
            <v:imagedata r:id="rId7" o:title="imb__363"/>
          </v:shape>
        </w:pict>
      </w:r>
    </w:p>
    <w:p w:rsidR="008F184E" w:rsidRDefault="008F184E" w:rsidP="008F184E">
      <w:pPr>
        <w:pStyle w:val="h2"/>
      </w:pPr>
      <w:bookmarkStart w:id="7" w:name="_Toc26440308"/>
      <w:r>
        <w:lastRenderedPageBreak/>
        <w:t>Внедрение пилота и стабилизация</w:t>
      </w:r>
      <w:bookmarkEnd w:id="7"/>
    </w:p>
    <w:p w:rsidR="008F184E" w:rsidRDefault="008F184E" w:rsidP="008F184E">
      <w:pPr>
        <w:pStyle w:val="p"/>
      </w:pPr>
      <w:r>
        <w:pict>
          <v:shape id="_x0000_i1026" type="#_x0000_t75" style="width:435pt;height:326.25pt">
            <v:imagedata r:id="rId8" o:title="imb__364"/>
          </v:shape>
        </w:pict>
      </w:r>
    </w:p>
    <w:p w:rsidR="009C3B38" w:rsidRDefault="009C3B38" w:rsidP="009C3B38">
      <w:pPr>
        <w:pStyle w:val="h2"/>
      </w:pPr>
      <w:bookmarkStart w:id="8" w:name="_Toc26440309"/>
      <w:r>
        <w:lastRenderedPageBreak/>
        <w:t>Slide1326</w:t>
      </w:r>
      <w:bookmarkEnd w:id="8"/>
    </w:p>
    <w:p w:rsidR="009C3B38" w:rsidRDefault="009C3B38" w:rsidP="009C3B38">
      <w:pPr>
        <w:pStyle w:val="p"/>
      </w:pPr>
      <w:r>
        <w:pict>
          <v:shape id="_x0000_i1027" type="#_x0000_t75" style="width:435pt;height:326.25pt">
            <v:imagedata r:id="rId9" o:title="imb__365"/>
          </v:shape>
        </w:pict>
      </w:r>
    </w:p>
    <w:p w:rsidR="00713640" w:rsidRDefault="00713640" w:rsidP="00713640">
      <w:pPr>
        <w:pStyle w:val="h2"/>
      </w:pPr>
      <w:bookmarkStart w:id="9" w:name="_Toc26440310"/>
      <w:r>
        <w:lastRenderedPageBreak/>
        <w:t>Slide1327</w:t>
      </w:r>
      <w:bookmarkEnd w:id="9"/>
    </w:p>
    <w:p w:rsidR="00713640" w:rsidRDefault="00713640" w:rsidP="00713640">
      <w:pPr>
        <w:pStyle w:val="p"/>
      </w:pPr>
      <w:r>
        <w:pict>
          <v:shape id="_x0000_i1028" type="#_x0000_t75" style="width:435pt;height:326.25pt">
            <v:imagedata r:id="rId10" o:title="imb__366"/>
          </v:shape>
        </w:pict>
      </w:r>
    </w:p>
    <w:p w:rsidR="00746E9A" w:rsidRDefault="00746E9A" w:rsidP="00746E9A">
      <w:pPr>
        <w:pStyle w:val="h2"/>
      </w:pPr>
      <w:bookmarkStart w:id="10" w:name="_Toc26440311"/>
      <w:r>
        <w:lastRenderedPageBreak/>
        <w:t>Slide1328</w:t>
      </w:r>
      <w:bookmarkEnd w:id="10"/>
    </w:p>
    <w:p w:rsidR="00746E9A" w:rsidRDefault="00746E9A" w:rsidP="00746E9A">
      <w:pPr>
        <w:pStyle w:val="p"/>
      </w:pPr>
      <w:r>
        <w:pict>
          <v:shape id="_x0000_i1029" type="#_x0000_t75" style="width:435pt;height:326.25pt">
            <v:imagedata r:id="rId11" o:title="imb__367"/>
          </v:shape>
        </w:pict>
      </w:r>
    </w:p>
    <w:p w:rsidR="003F2E3A" w:rsidRDefault="003F2E3A" w:rsidP="003F2E3A">
      <w:pPr>
        <w:pStyle w:val="h2"/>
      </w:pPr>
      <w:bookmarkStart w:id="11" w:name="_Toc26440312"/>
      <w:r>
        <w:lastRenderedPageBreak/>
        <w:t>Внедрение пилота и стабилизация</w:t>
      </w:r>
      <w:bookmarkEnd w:id="11"/>
    </w:p>
    <w:p w:rsidR="003F2E3A" w:rsidRDefault="003F2E3A" w:rsidP="003F2E3A">
      <w:pPr>
        <w:pStyle w:val="p"/>
      </w:pPr>
      <w:r>
        <w:pict>
          <v:shape id="_x0000_i1030" type="#_x0000_t75" style="width:435pt;height:326.25pt">
            <v:imagedata r:id="rId12" o:title="imb__368"/>
          </v:shape>
        </w:pict>
      </w:r>
    </w:p>
    <w:p w:rsidR="00AA36D5" w:rsidRDefault="00AA36D5" w:rsidP="00AA36D5">
      <w:pPr>
        <w:pStyle w:val="h2"/>
      </w:pPr>
      <w:bookmarkStart w:id="12" w:name="_Toc26440313"/>
      <w:r>
        <w:lastRenderedPageBreak/>
        <w:t>Slide1410</w:t>
      </w:r>
      <w:bookmarkEnd w:id="12"/>
    </w:p>
    <w:p w:rsidR="00AA36D5" w:rsidRDefault="00AA36D5" w:rsidP="00AA36D5">
      <w:pPr>
        <w:pStyle w:val="p"/>
      </w:pPr>
      <w:r>
        <w:pict>
          <v:shape id="_x0000_i1031" type="#_x0000_t75" style="width:435pt;height:326.25pt">
            <v:imagedata r:id="rId13" o:title="imb__369"/>
          </v:shape>
        </w:pict>
      </w:r>
    </w:p>
    <w:p w:rsidR="00900D19" w:rsidRDefault="00900D19" w:rsidP="00900D19">
      <w:pPr>
        <w:pStyle w:val="h2"/>
      </w:pPr>
      <w:bookmarkStart w:id="13" w:name="_Toc26440314"/>
      <w:r>
        <w:lastRenderedPageBreak/>
        <w:t>Slide1412</w:t>
      </w:r>
      <w:bookmarkEnd w:id="13"/>
    </w:p>
    <w:p w:rsidR="00900D19" w:rsidRDefault="00900D19" w:rsidP="00900D19">
      <w:pPr>
        <w:pStyle w:val="p"/>
      </w:pPr>
      <w:r>
        <w:pict>
          <v:shape id="_x0000_i1032" type="#_x0000_t75" style="width:435pt;height:326.25pt">
            <v:imagedata r:id="rId14" o:title="imb__370"/>
          </v:shape>
        </w:pict>
      </w:r>
    </w:p>
    <w:p w:rsidR="00AD7BE8" w:rsidRDefault="00AD7BE8" w:rsidP="00AD7BE8">
      <w:pPr>
        <w:pStyle w:val="h2"/>
      </w:pPr>
      <w:bookmarkStart w:id="14" w:name="_Toc26440315"/>
      <w:r>
        <w:lastRenderedPageBreak/>
        <w:t>Slide1426</w:t>
      </w:r>
      <w:bookmarkEnd w:id="14"/>
    </w:p>
    <w:p w:rsidR="00AD7BE8" w:rsidRDefault="00AD7BE8" w:rsidP="00AD7BE8">
      <w:pPr>
        <w:pStyle w:val="p"/>
      </w:pPr>
      <w:r>
        <w:pict>
          <v:shape id="_x0000_i1033" type="#_x0000_t75" style="width:435pt;height:326.25pt">
            <v:imagedata r:id="rId15" o:title="imb__371"/>
          </v:shape>
        </w:pict>
      </w:r>
    </w:p>
    <w:p w:rsidR="00E86AE3" w:rsidRDefault="00E86AE3" w:rsidP="00E86AE3">
      <w:pPr>
        <w:pStyle w:val="h2"/>
      </w:pPr>
      <w:bookmarkStart w:id="15" w:name="_Toc26440316"/>
      <w:r>
        <w:lastRenderedPageBreak/>
        <w:t>Slide1427</w:t>
      </w:r>
      <w:bookmarkEnd w:id="15"/>
    </w:p>
    <w:p w:rsidR="00E86AE3" w:rsidRDefault="00E86AE3" w:rsidP="00E86AE3">
      <w:pPr>
        <w:pStyle w:val="p"/>
      </w:pPr>
      <w:r>
        <w:pict>
          <v:shape id="_x0000_i1034" type="#_x0000_t75" style="width:435pt;height:326.25pt">
            <v:imagedata r:id="rId16" o:title="imb__372"/>
          </v:shape>
        </w:pict>
      </w:r>
    </w:p>
    <w:p w:rsidR="000C6224" w:rsidRDefault="000C6224" w:rsidP="000C6224">
      <w:pPr>
        <w:pStyle w:val="h2"/>
      </w:pPr>
      <w:bookmarkStart w:id="16" w:name="_Toc26440317"/>
      <w:r>
        <w:lastRenderedPageBreak/>
        <w:t>Slide1413</w:t>
      </w:r>
      <w:bookmarkEnd w:id="16"/>
    </w:p>
    <w:p w:rsidR="000C6224" w:rsidRDefault="000C6224" w:rsidP="000C6224">
      <w:pPr>
        <w:pStyle w:val="p"/>
      </w:pPr>
      <w:r>
        <w:pict>
          <v:shape id="_x0000_i1035" type="#_x0000_t75" style="width:435pt;height:326.25pt">
            <v:imagedata r:id="rId17" o:title="imb__373"/>
          </v:shape>
        </w:pict>
      </w:r>
    </w:p>
    <w:p w:rsidR="00FA3453" w:rsidRDefault="00FA3453" w:rsidP="00FA3453">
      <w:pPr>
        <w:pStyle w:val="h2"/>
      </w:pPr>
      <w:bookmarkStart w:id="17" w:name="_Toc26440318"/>
      <w:r>
        <w:lastRenderedPageBreak/>
        <w:t>Slide1435</w:t>
      </w:r>
      <w:bookmarkEnd w:id="17"/>
    </w:p>
    <w:p w:rsidR="00FA3453" w:rsidRDefault="00FA3453" w:rsidP="00FA3453">
      <w:pPr>
        <w:pStyle w:val="p"/>
      </w:pPr>
      <w:r>
        <w:pict>
          <v:shape id="_x0000_i1036" type="#_x0000_t75" style="width:435pt;height:326.25pt">
            <v:imagedata r:id="rId18" o:title="imb__374"/>
          </v:shape>
        </w:pict>
      </w:r>
    </w:p>
    <w:p w:rsidR="0002565D" w:rsidRDefault="0002565D" w:rsidP="0002565D">
      <w:pPr>
        <w:pStyle w:val="h2"/>
      </w:pPr>
      <w:bookmarkStart w:id="18" w:name="_Toc26440319"/>
      <w:r>
        <w:lastRenderedPageBreak/>
        <w:t>Slide1417</w:t>
      </w:r>
      <w:bookmarkEnd w:id="18"/>
    </w:p>
    <w:p w:rsidR="0002565D" w:rsidRDefault="0002565D" w:rsidP="0002565D">
      <w:pPr>
        <w:pStyle w:val="p"/>
      </w:pPr>
      <w:r>
        <w:pict>
          <v:shape id="_x0000_i1037" type="#_x0000_t75" style="width:435pt;height:326.25pt">
            <v:imagedata r:id="rId19" o:title="imb__375"/>
          </v:shape>
        </w:pict>
      </w:r>
    </w:p>
    <w:p w:rsidR="000E35DA" w:rsidRDefault="000E35DA" w:rsidP="000E35DA">
      <w:pPr>
        <w:pStyle w:val="h2"/>
      </w:pPr>
      <w:bookmarkStart w:id="19" w:name="_Toc26440320"/>
      <w:r>
        <w:lastRenderedPageBreak/>
        <w:t>Slide1429</w:t>
      </w:r>
      <w:bookmarkEnd w:id="19"/>
    </w:p>
    <w:p w:rsidR="000E35DA" w:rsidRDefault="000E35DA" w:rsidP="000E35DA">
      <w:pPr>
        <w:pStyle w:val="p"/>
      </w:pPr>
      <w:r>
        <w:pict>
          <v:shape id="_x0000_i1038" type="#_x0000_t75" style="width:435pt;height:326.25pt">
            <v:imagedata r:id="rId20" o:title="imb__376"/>
          </v:shape>
        </w:pict>
      </w:r>
    </w:p>
    <w:p w:rsidR="00563A86" w:rsidRDefault="00563A86" w:rsidP="00563A86">
      <w:pPr>
        <w:pStyle w:val="h2"/>
      </w:pPr>
      <w:bookmarkStart w:id="20" w:name="_Toc26440321"/>
      <w:r>
        <w:lastRenderedPageBreak/>
        <w:t>Slide1430</w:t>
      </w:r>
      <w:bookmarkEnd w:id="20"/>
    </w:p>
    <w:p w:rsidR="00563A86" w:rsidRDefault="00563A86" w:rsidP="00563A86">
      <w:pPr>
        <w:pStyle w:val="p"/>
      </w:pPr>
      <w:r>
        <w:pict>
          <v:shape id="_x0000_i1039" type="#_x0000_t75" style="width:435pt;height:326.25pt">
            <v:imagedata r:id="rId21" o:title="imb__377"/>
          </v:shape>
        </w:pict>
      </w:r>
    </w:p>
    <w:p w:rsidR="006E30E0" w:rsidRDefault="006E30E0" w:rsidP="006E30E0">
      <w:pPr>
        <w:pStyle w:val="h2"/>
      </w:pPr>
      <w:bookmarkStart w:id="21" w:name="_Toc26440322"/>
      <w:r>
        <w:lastRenderedPageBreak/>
        <w:t>Slide1432</w:t>
      </w:r>
      <w:bookmarkEnd w:id="21"/>
    </w:p>
    <w:p w:rsidR="006E30E0" w:rsidRDefault="006E30E0" w:rsidP="006E30E0">
      <w:pPr>
        <w:pStyle w:val="p"/>
      </w:pPr>
      <w:r>
        <w:pict>
          <v:shape id="_x0000_i1040" type="#_x0000_t75" style="width:435pt;height:326.25pt">
            <v:imagedata r:id="rId22" o:title="imb__378"/>
          </v:shape>
        </w:pict>
      </w:r>
    </w:p>
    <w:p w:rsidR="009F0953" w:rsidRDefault="009F0953" w:rsidP="009F0953">
      <w:pPr>
        <w:pStyle w:val="h2"/>
      </w:pPr>
      <w:bookmarkStart w:id="22" w:name="_Toc26440323"/>
      <w:r>
        <w:lastRenderedPageBreak/>
        <w:t>Slide1433</w:t>
      </w:r>
      <w:bookmarkEnd w:id="22"/>
    </w:p>
    <w:p w:rsidR="009F0953" w:rsidRDefault="009F0953" w:rsidP="009F0953">
      <w:pPr>
        <w:pStyle w:val="p"/>
      </w:pPr>
      <w:r>
        <w:pict>
          <v:shape id="_x0000_i1041" type="#_x0000_t75" style="width:435pt;height:326.25pt">
            <v:imagedata r:id="rId23" o:title="imb__379"/>
          </v:shape>
        </w:pict>
      </w:r>
    </w:p>
    <w:p w:rsidR="0040030E" w:rsidRDefault="0040030E" w:rsidP="0040030E">
      <w:pPr>
        <w:pStyle w:val="h2"/>
      </w:pPr>
      <w:bookmarkStart w:id="23" w:name="_Toc26440324"/>
      <w:r>
        <w:lastRenderedPageBreak/>
        <w:t>Slide1434</w:t>
      </w:r>
      <w:bookmarkEnd w:id="23"/>
    </w:p>
    <w:p w:rsidR="0040030E" w:rsidRDefault="0040030E" w:rsidP="0040030E">
      <w:pPr>
        <w:pStyle w:val="p"/>
      </w:pPr>
      <w:r>
        <w:pict>
          <v:shape id="_x0000_i1042" type="#_x0000_t75" style="width:435pt;height:326.25pt">
            <v:imagedata r:id="rId24" o:title="imb__380"/>
          </v:shape>
        </w:pict>
      </w:r>
    </w:p>
    <w:p w:rsidR="00996B3B" w:rsidRDefault="00996B3B" w:rsidP="00996B3B">
      <w:pPr>
        <w:pStyle w:val="h2"/>
      </w:pPr>
      <w:bookmarkStart w:id="24" w:name="_Toc26440325"/>
      <w:r>
        <w:lastRenderedPageBreak/>
        <w:t>Slide1436</w:t>
      </w:r>
      <w:bookmarkEnd w:id="24"/>
    </w:p>
    <w:p w:rsidR="00996B3B" w:rsidRDefault="00996B3B" w:rsidP="00996B3B">
      <w:pPr>
        <w:pStyle w:val="p"/>
      </w:pPr>
      <w:r>
        <w:pict>
          <v:shape id="_x0000_i1043" type="#_x0000_t75" style="width:435pt;height:326.25pt">
            <v:imagedata r:id="rId25" o:title="imb__381"/>
          </v:shape>
        </w:pict>
      </w:r>
    </w:p>
    <w:p w:rsidR="001C3B97" w:rsidRDefault="001C3B97" w:rsidP="001C3B97">
      <w:pPr>
        <w:pStyle w:val="h2"/>
      </w:pPr>
      <w:bookmarkStart w:id="25" w:name="_Toc26440326"/>
      <w:r>
        <w:lastRenderedPageBreak/>
        <w:t>Slide1437</w:t>
      </w:r>
      <w:bookmarkEnd w:id="25"/>
    </w:p>
    <w:p w:rsidR="001C3B97" w:rsidRDefault="001C3B97" w:rsidP="001C3B97">
      <w:pPr>
        <w:pStyle w:val="p"/>
      </w:pPr>
      <w:r>
        <w:pict>
          <v:shape id="_x0000_i1044" type="#_x0000_t75" style="width:435pt;height:326.25pt">
            <v:imagedata r:id="rId26" o:title="imb__382"/>
          </v:shape>
        </w:pict>
      </w:r>
    </w:p>
    <w:p w:rsidR="00BB18F5" w:rsidRDefault="00BB18F5" w:rsidP="00BB18F5">
      <w:pPr>
        <w:pStyle w:val="h2"/>
      </w:pPr>
      <w:bookmarkStart w:id="26" w:name="_Toc26440327"/>
      <w:r>
        <w:lastRenderedPageBreak/>
        <w:t>Slide1456</w:t>
      </w:r>
      <w:bookmarkEnd w:id="26"/>
    </w:p>
    <w:p w:rsidR="00BB18F5" w:rsidRDefault="00BB18F5" w:rsidP="00BB18F5">
      <w:pPr>
        <w:pStyle w:val="p"/>
      </w:pPr>
      <w:r>
        <w:pict>
          <v:shape id="_x0000_i1045" type="#_x0000_t75" style="width:435pt;height:326.25pt">
            <v:imagedata r:id="rId27" o:title="imb__383"/>
          </v:shape>
        </w:pict>
      </w:r>
    </w:p>
    <w:p w:rsidR="00EC4351" w:rsidRDefault="00EC4351" w:rsidP="00EC4351">
      <w:pPr>
        <w:pStyle w:val="h2"/>
      </w:pPr>
      <w:bookmarkStart w:id="27" w:name="_Toc26440328"/>
      <w:r>
        <w:lastRenderedPageBreak/>
        <w:t>Slide1439</w:t>
      </w:r>
      <w:bookmarkEnd w:id="27"/>
    </w:p>
    <w:p w:rsidR="00EC4351" w:rsidRDefault="00EC4351" w:rsidP="00EC4351">
      <w:pPr>
        <w:pStyle w:val="p"/>
      </w:pPr>
      <w:r>
        <w:pict>
          <v:shape id="_x0000_i1046" type="#_x0000_t75" style="width:435pt;height:326.25pt">
            <v:imagedata r:id="rId28" o:title="imb__384"/>
          </v:shape>
        </w:pict>
      </w:r>
    </w:p>
    <w:p w:rsidR="00F56624" w:rsidRDefault="00F56624" w:rsidP="00F56624">
      <w:pPr>
        <w:pStyle w:val="h2"/>
      </w:pPr>
      <w:bookmarkStart w:id="28" w:name="_Toc26440329"/>
      <w:r>
        <w:lastRenderedPageBreak/>
        <w:t>Slide1445</w:t>
      </w:r>
      <w:bookmarkEnd w:id="28"/>
    </w:p>
    <w:p w:rsidR="00F56624" w:rsidRDefault="00F56624" w:rsidP="00F56624">
      <w:pPr>
        <w:pStyle w:val="p"/>
      </w:pPr>
      <w:r>
        <w:pict>
          <v:shape id="_x0000_i1047" type="#_x0000_t75" style="width:435pt;height:326.25pt">
            <v:imagedata r:id="rId29" o:title="imb__385"/>
          </v:shape>
        </w:pict>
      </w:r>
    </w:p>
    <w:p w:rsidR="008C1849" w:rsidRDefault="008C1849" w:rsidP="008C1849">
      <w:pPr>
        <w:pStyle w:val="h2"/>
      </w:pPr>
      <w:bookmarkStart w:id="29" w:name="_Toc26440330"/>
      <w:r>
        <w:lastRenderedPageBreak/>
        <w:t>Slide1446</w:t>
      </w:r>
      <w:bookmarkEnd w:id="29"/>
    </w:p>
    <w:p w:rsidR="008C1849" w:rsidRDefault="008C1849" w:rsidP="008C1849">
      <w:pPr>
        <w:pStyle w:val="p"/>
      </w:pPr>
      <w:r>
        <w:pict>
          <v:shape id="_x0000_i1048" type="#_x0000_t75" style="width:435pt;height:326.25pt">
            <v:imagedata r:id="rId30" o:title="imb__386"/>
          </v:shape>
        </w:pict>
      </w:r>
    </w:p>
    <w:p w:rsidR="00F00717" w:rsidRDefault="00F00717" w:rsidP="00F00717">
      <w:pPr>
        <w:pStyle w:val="h2"/>
      </w:pPr>
      <w:bookmarkStart w:id="30" w:name="_Toc26440331"/>
      <w:r>
        <w:lastRenderedPageBreak/>
        <w:t>Slide1440</w:t>
      </w:r>
      <w:bookmarkEnd w:id="30"/>
    </w:p>
    <w:p w:rsidR="00F00717" w:rsidRDefault="00F00717" w:rsidP="00F00717">
      <w:pPr>
        <w:pStyle w:val="p"/>
      </w:pPr>
      <w:r>
        <w:pict>
          <v:shape id="_x0000_i1049" type="#_x0000_t75" style="width:435pt;height:326.25pt">
            <v:imagedata r:id="rId31" o:title="imb__387"/>
          </v:shape>
        </w:pict>
      </w:r>
    </w:p>
    <w:p w:rsidR="000E4714" w:rsidRDefault="000E4714" w:rsidP="000E4714">
      <w:pPr>
        <w:pStyle w:val="h2"/>
      </w:pPr>
      <w:bookmarkStart w:id="31" w:name="_Toc26440332"/>
      <w:r>
        <w:lastRenderedPageBreak/>
        <w:t>Slide1442</w:t>
      </w:r>
      <w:bookmarkEnd w:id="31"/>
    </w:p>
    <w:p w:rsidR="000E4714" w:rsidRDefault="000E4714" w:rsidP="000E4714">
      <w:pPr>
        <w:pStyle w:val="p"/>
      </w:pPr>
      <w:r>
        <w:pict>
          <v:shape id="_x0000_i1050" type="#_x0000_t75" style="width:435pt;height:326.25pt">
            <v:imagedata r:id="rId32" o:title="imb__388"/>
          </v:shape>
        </w:pict>
      </w:r>
    </w:p>
    <w:p w:rsidR="00B32CD9" w:rsidRDefault="00B32CD9" w:rsidP="00B32CD9">
      <w:pPr>
        <w:pStyle w:val="h2"/>
      </w:pPr>
      <w:bookmarkStart w:id="32" w:name="_Toc26440333"/>
      <w:r>
        <w:lastRenderedPageBreak/>
        <w:t>Slide1443</w:t>
      </w:r>
      <w:bookmarkEnd w:id="32"/>
    </w:p>
    <w:p w:rsidR="00B32CD9" w:rsidRDefault="00B32CD9" w:rsidP="00B32CD9">
      <w:pPr>
        <w:pStyle w:val="p"/>
      </w:pPr>
      <w:r>
        <w:pict>
          <v:shape id="_x0000_i1051" type="#_x0000_t75" style="width:435pt;height:326.25pt">
            <v:imagedata r:id="rId33" o:title="imb__389"/>
          </v:shape>
        </w:pict>
      </w:r>
    </w:p>
    <w:p w:rsidR="007262F6" w:rsidRDefault="007262F6" w:rsidP="007262F6">
      <w:pPr>
        <w:pStyle w:val="h2"/>
      </w:pPr>
      <w:bookmarkStart w:id="33" w:name="_Toc26440334"/>
      <w:r>
        <w:lastRenderedPageBreak/>
        <w:t>Slide1444</w:t>
      </w:r>
      <w:bookmarkEnd w:id="33"/>
    </w:p>
    <w:p w:rsidR="007262F6" w:rsidRDefault="007262F6" w:rsidP="007262F6">
      <w:pPr>
        <w:pStyle w:val="p"/>
      </w:pPr>
      <w:r>
        <w:pict>
          <v:shape id="_x0000_i1052" type="#_x0000_t75" style="width:435pt;height:326.25pt">
            <v:imagedata r:id="rId34" o:title="imb__390"/>
          </v:shape>
        </w:pict>
      </w:r>
    </w:p>
    <w:p w:rsidR="000C5C6B" w:rsidRDefault="000C5C6B" w:rsidP="000C5C6B">
      <w:pPr>
        <w:pStyle w:val="h2"/>
      </w:pPr>
      <w:bookmarkStart w:id="34" w:name="_Toc26440335"/>
      <w:r>
        <w:lastRenderedPageBreak/>
        <w:t>Slide1447</w:t>
      </w:r>
      <w:bookmarkEnd w:id="34"/>
    </w:p>
    <w:p w:rsidR="000C5C6B" w:rsidRDefault="000C5C6B" w:rsidP="000C5C6B">
      <w:pPr>
        <w:pStyle w:val="p"/>
      </w:pPr>
      <w:r>
        <w:pict>
          <v:shape id="_x0000_i1053" type="#_x0000_t75" style="width:435pt;height:326.25pt">
            <v:imagedata r:id="rId35" o:title="imb__391"/>
          </v:shape>
        </w:pict>
      </w:r>
    </w:p>
    <w:p w:rsidR="00B32224" w:rsidRDefault="00B32224" w:rsidP="00B32224">
      <w:pPr>
        <w:pStyle w:val="h2"/>
      </w:pPr>
      <w:bookmarkStart w:id="35" w:name="_Toc26440336"/>
      <w:r>
        <w:lastRenderedPageBreak/>
        <w:t>Slide1448</w:t>
      </w:r>
      <w:bookmarkEnd w:id="35"/>
    </w:p>
    <w:p w:rsidR="00B32224" w:rsidRDefault="00B32224" w:rsidP="00B32224">
      <w:pPr>
        <w:pStyle w:val="p"/>
      </w:pPr>
      <w:r>
        <w:pict>
          <v:shape id="_x0000_i1054" type="#_x0000_t75" style="width:435pt;height:326.25pt">
            <v:imagedata r:id="rId36" o:title="imb__392"/>
          </v:shape>
        </w:pict>
      </w:r>
    </w:p>
    <w:p w:rsidR="00F51714" w:rsidRDefault="00F51714" w:rsidP="00F51714">
      <w:pPr>
        <w:pStyle w:val="h2"/>
      </w:pPr>
      <w:bookmarkStart w:id="36" w:name="_Toc26440337"/>
      <w:r>
        <w:lastRenderedPageBreak/>
        <w:t>Slide1449</w:t>
      </w:r>
      <w:bookmarkEnd w:id="36"/>
    </w:p>
    <w:p w:rsidR="00F51714" w:rsidRDefault="00F51714" w:rsidP="00F51714">
      <w:pPr>
        <w:pStyle w:val="p"/>
      </w:pPr>
      <w:r>
        <w:pict>
          <v:shape id="_x0000_i1055" type="#_x0000_t75" style="width:435pt;height:326.25pt">
            <v:imagedata r:id="rId37" o:title="imb__393"/>
          </v:shape>
        </w:pict>
      </w:r>
    </w:p>
    <w:p w:rsidR="006168B8" w:rsidRDefault="006168B8" w:rsidP="006168B8">
      <w:pPr>
        <w:pStyle w:val="h2"/>
      </w:pPr>
      <w:bookmarkStart w:id="37" w:name="_Toc26440338"/>
      <w:r>
        <w:lastRenderedPageBreak/>
        <w:t>Slide1450</w:t>
      </w:r>
      <w:bookmarkEnd w:id="37"/>
    </w:p>
    <w:p w:rsidR="006168B8" w:rsidRDefault="006168B8" w:rsidP="006168B8">
      <w:pPr>
        <w:pStyle w:val="p"/>
      </w:pPr>
      <w:r>
        <w:pict>
          <v:shape id="_x0000_i1056" type="#_x0000_t75" style="width:435pt;height:326.25pt">
            <v:imagedata r:id="rId38" o:title="imb__394"/>
          </v:shape>
        </w:pict>
      </w:r>
    </w:p>
    <w:p w:rsidR="00385F09" w:rsidRDefault="00385F09" w:rsidP="00385F09">
      <w:pPr>
        <w:pStyle w:val="h2"/>
      </w:pPr>
      <w:bookmarkStart w:id="38" w:name="_Toc26440339"/>
      <w:r>
        <w:lastRenderedPageBreak/>
        <w:t>Slide1451</w:t>
      </w:r>
      <w:bookmarkEnd w:id="38"/>
    </w:p>
    <w:p w:rsidR="00385F09" w:rsidRDefault="00385F09" w:rsidP="00385F09">
      <w:pPr>
        <w:pStyle w:val="p"/>
      </w:pPr>
      <w:r>
        <w:pict>
          <v:shape id="_x0000_i1057" type="#_x0000_t75" style="width:435pt;height:326.25pt">
            <v:imagedata r:id="rId39" o:title="imb__395"/>
          </v:shape>
        </w:pict>
      </w:r>
    </w:p>
    <w:p w:rsidR="00842D3B" w:rsidRDefault="00842D3B" w:rsidP="00842D3B">
      <w:pPr>
        <w:pStyle w:val="h2"/>
      </w:pPr>
      <w:bookmarkStart w:id="39" w:name="_Toc26440340"/>
      <w:r>
        <w:lastRenderedPageBreak/>
        <w:t>Slide1452</w:t>
      </w:r>
      <w:bookmarkEnd w:id="39"/>
    </w:p>
    <w:p w:rsidR="00842D3B" w:rsidRDefault="00842D3B" w:rsidP="00842D3B">
      <w:pPr>
        <w:pStyle w:val="p"/>
      </w:pPr>
      <w:r>
        <w:pict>
          <v:shape id="_x0000_i1058" type="#_x0000_t75" style="width:435pt;height:326.25pt">
            <v:imagedata r:id="rId40" o:title="imb__396"/>
          </v:shape>
        </w:pict>
      </w:r>
    </w:p>
    <w:p w:rsidR="004753C4" w:rsidRDefault="004753C4" w:rsidP="004753C4">
      <w:pPr>
        <w:pStyle w:val="h2"/>
      </w:pPr>
      <w:bookmarkStart w:id="40" w:name="_Toc26440341"/>
      <w:r>
        <w:lastRenderedPageBreak/>
        <w:t>Slide1453</w:t>
      </w:r>
      <w:bookmarkEnd w:id="40"/>
    </w:p>
    <w:p w:rsidR="004753C4" w:rsidRDefault="004753C4" w:rsidP="004753C4">
      <w:pPr>
        <w:pStyle w:val="p"/>
      </w:pPr>
      <w:r>
        <w:pict>
          <v:shape id="_x0000_i1059" type="#_x0000_t75" style="width:435pt;height:326.25pt">
            <v:imagedata r:id="rId41" o:title="imb__397"/>
          </v:shape>
        </w:pict>
      </w:r>
    </w:p>
    <w:p w:rsidR="00747409" w:rsidRDefault="00747409" w:rsidP="00747409">
      <w:pPr>
        <w:pStyle w:val="h2"/>
      </w:pPr>
      <w:bookmarkStart w:id="41" w:name="_Toc26440342"/>
      <w:r>
        <w:lastRenderedPageBreak/>
        <w:t>Slide1454</w:t>
      </w:r>
      <w:bookmarkEnd w:id="41"/>
    </w:p>
    <w:p w:rsidR="00747409" w:rsidRDefault="00747409" w:rsidP="00747409">
      <w:pPr>
        <w:pStyle w:val="p"/>
      </w:pPr>
      <w:r>
        <w:pict>
          <v:shape id="_x0000_i1060" type="#_x0000_t75" style="width:435pt;height:326.25pt">
            <v:imagedata r:id="rId42" o:title="imb__398"/>
          </v:shape>
        </w:pict>
      </w:r>
    </w:p>
    <w:p w:rsidR="002831E4" w:rsidRDefault="002831E4" w:rsidP="002831E4">
      <w:pPr>
        <w:pStyle w:val="h2"/>
      </w:pPr>
      <w:bookmarkStart w:id="42" w:name="_Toc26440343"/>
      <w:r>
        <w:lastRenderedPageBreak/>
        <w:t>Slide1455</w:t>
      </w:r>
      <w:bookmarkEnd w:id="42"/>
    </w:p>
    <w:p w:rsidR="002831E4" w:rsidRDefault="002831E4" w:rsidP="002831E4">
      <w:pPr>
        <w:pStyle w:val="p"/>
      </w:pPr>
      <w:r>
        <w:pict>
          <v:shape id="_x0000_i1061" type="#_x0000_t75" style="width:435pt;height:326.25pt">
            <v:imagedata r:id="rId43" o:title="imb__399"/>
          </v:shape>
        </w:pict>
      </w:r>
    </w:p>
    <w:p w:rsidR="00B61736" w:rsidRDefault="00B61736" w:rsidP="00B61736">
      <w:pPr>
        <w:pStyle w:val="h2"/>
      </w:pPr>
      <w:bookmarkStart w:id="43" w:name="_Toc26440344"/>
      <w:r>
        <w:lastRenderedPageBreak/>
        <w:t>Slide1457</w:t>
      </w:r>
      <w:bookmarkEnd w:id="43"/>
    </w:p>
    <w:p w:rsidR="00B61736" w:rsidRDefault="00B61736" w:rsidP="00B61736">
      <w:pPr>
        <w:pStyle w:val="p"/>
      </w:pPr>
      <w:r>
        <w:pict>
          <v:shape id="_x0000_i1062" type="#_x0000_t75" style="width:435pt;height:326.25pt">
            <v:imagedata r:id="rId44" o:title="imb__400"/>
          </v:shape>
        </w:pict>
      </w:r>
    </w:p>
    <w:p w:rsidR="00F765A5" w:rsidRDefault="00F765A5" w:rsidP="00F765A5">
      <w:pPr>
        <w:pStyle w:val="h2"/>
      </w:pPr>
      <w:bookmarkStart w:id="44" w:name="_Toc26440345"/>
      <w:r>
        <w:lastRenderedPageBreak/>
        <w:t>Slide1419</w:t>
      </w:r>
      <w:bookmarkEnd w:id="44"/>
    </w:p>
    <w:p w:rsidR="00F765A5" w:rsidRDefault="00F765A5" w:rsidP="00F765A5">
      <w:pPr>
        <w:pStyle w:val="p"/>
      </w:pPr>
      <w:r>
        <w:pict>
          <v:shape id="_x0000_i1063" type="#_x0000_t75" style="width:435pt;height:326.25pt">
            <v:imagedata r:id="rId45" o:title="imb__401"/>
          </v:shape>
        </w:pict>
      </w:r>
    </w:p>
    <w:p w:rsidR="005C73FF" w:rsidRDefault="005C73FF" w:rsidP="005C73FF">
      <w:pPr>
        <w:pStyle w:val="h2"/>
      </w:pPr>
      <w:bookmarkStart w:id="45" w:name="_Toc26440346"/>
      <w:r>
        <w:lastRenderedPageBreak/>
        <w:t>Slide1428</w:t>
      </w:r>
      <w:bookmarkEnd w:id="45"/>
    </w:p>
    <w:p w:rsidR="005C73FF" w:rsidRDefault="005C73FF" w:rsidP="005C73FF">
      <w:pPr>
        <w:pStyle w:val="p"/>
      </w:pPr>
      <w:r>
        <w:pict>
          <v:shape id="_x0000_i1064" type="#_x0000_t75" style="width:435pt;height:326.25pt">
            <v:imagedata r:id="rId46" o:title="imb__402"/>
          </v:shape>
        </w:pict>
      </w:r>
    </w:p>
    <w:p w:rsidR="00740262" w:rsidRDefault="00740262" w:rsidP="00740262">
      <w:pPr>
        <w:pStyle w:val="h2"/>
      </w:pPr>
      <w:bookmarkStart w:id="46" w:name="_Toc26440347"/>
      <w:r>
        <w:lastRenderedPageBreak/>
        <w:t>Slide1424</w:t>
      </w:r>
      <w:bookmarkEnd w:id="46"/>
    </w:p>
    <w:p w:rsidR="00740262" w:rsidRDefault="00740262" w:rsidP="00740262">
      <w:pPr>
        <w:pStyle w:val="p"/>
      </w:pPr>
      <w:r>
        <w:pict>
          <v:shape id="_x0000_i1065" type="#_x0000_t75" style="width:435pt;height:326.25pt">
            <v:imagedata r:id="rId47" o:title="imb__403"/>
          </v:shape>
        </w:pict>
      </w:r>
    </w:p>
    <w:p w:rsidR="004125CC" w:rsidRDefault="004125CC" w:rsidP="004125CC">
      <w:pPr>
        <w:pStyle w:val="h1"/>
      </w:pPr>
      <w:bookmarkStart w:id="47" w:name="_Toc26440348"/>
      <w:r>
        <w:lastRenderedPageBreak/>
        <w:t>Регистрация дефекта или останова</w:t>
      </w:r>
      <w:bookmarkStart w:id="48" w:name="TS_ED90494DAB6E41FB92DD8348865B60E1"/>
      <w:bookmarkEnd w:id="48"/>
      <w:bookmarkEnd w:id="47"/>
    </w:p>
    <w:p w:rsidR="004125CC" w:rsidRDefault="004125CC" w:rsidP="004125CC">
      <w:pPr>
        <w:pStyle w:val="Screenshot"/>
      </w:pPr>
      <w:r>
        <w:pict>
          <v:shape id="_x0000_i1066" type="#_x0000_t75" alt="SAP Easy Access" style="width:403.5pt;height:214.5pt">
            <v:imagedata r:id="rId48" o:title="imb__404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4125CC" w:rsidTr="004125CC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125CC" w:rsidRDefault="004125CC" w:rsidP="004125CC">
            <w:pPr>
              <w:pStyle w:val="phintbox"/>
            </w:pPr>
            <w:bookmarkStart w:id="49" w:name="class_extra_1"/>
            <w:r>
              <w:pict>
                <v:shape id="_x0000_i1067" type="#_x0000_t75" style="width:38.25pt;height:38.25pt">
                  <v:imagedata r:id="rId49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4125CC" w:rsidRDefault="004125CC" w:rsidP="004125CC">
            <w:pPr>
              <w:pStyle w:val="p"/>
            </w:pPr>
            <w:r w:rsidRPr="004125CC">
              <w:rPr>
                <w:rFonts w:ascii="Calibri" w:hAnsi="Calibri"/>
              </w:rPr>
              <w:t>Информация о дефекте, которая вносится при помощи каталога кодов ТОРО и потребность выполнить работы, не предусмотренные планом</w:t>
            </w:r>
          </w:p>
        </w:tc>
      </w:tr>
    </w:tbl>
    <w:bookmarkEnd w:id="49"/>
    <w:p w:rsidR="004125CC" w:rsidRDefault="004125CC" w:rsidP="004125CC">
      <w:pPr>
        <w:pStyle w:val="p"/>
      </w:pPr>
      <w:r>
        <w:t> </w:t>
      </w:r>
    </w:p>
    <w:p w:rsidR="004125CC" w:rsidRDefault="004125CC" w:rsidP="004125CC">
      <w:pPr>
        <w:pStyle w:val="p"/>
      </w:pPr>
      <w:r>
        <w:t>[1] </w:t>
      </w:r>
      <w:r w:rsidRPr="004125CC">
        <w:rPr>
          <w:b/>
        </w:rPr>
        <w:t>iw21</w:t>
      </w:r>
      <w:r>
        <w:t xml:space="preserve"> вводится в </w:t>
      </w:r>
      <w:r w:rsidRPr="004125CC">
        <w:rPr>
          <w:b/>
        </w:rPr>
        <w:t>поле транзакции</w:t>
      </w:r>
      <w:r>
        <w:t>.</w:t>
      </w:r>
      <w:bookmarkStart w:id="50" w:name="TS_EC71441B21044EA694AF1185B040F9EB"/>
      <w:bookmarkEnd w:id="50"/>
    </w:p>
    <w:p w:rsidR="004125CC" w:rsidRDefault="004125CC" w:rsidP="004125CC">
      <w:pPr>
        <w:pStyle w:val="Screenshot"/>
      </w:pPr>
      <w:r>
        <w:pict>
          <v:shape id="_x0000_i1068" type="#_x0000_t75" alt="Создать сообщение ТОРО: Первый экран" style="width:403.5pt;height:214.5pt">
            <v:imagedata r:id="rId50" o:title="imb__405"/>
          </v:shape>
        </w:pict>
      </w:r>
    </w:p>
    <w:p w:rsidR="004125CC" w:rsidRDefault="004125CC" w:rsidP="004125CC">
      <w:pPr>
        <w:pStyle w:val="p"/>
      </w:pPr>
      <w:r>
        <w:t xml:space="preserve">[2] Заполняется поле </w:t>
      </w:r>
      <w:r w:rsidRPr="004125CC">
        <w:rPr>
          <w:b/>
        </w:rPr>
        <w:t>*Вид сообщения</w:t>
      </w:r>
      <w:r>
        <w:t>.</w:t>
      </w:r>
      <w:bookmarkStart w:id="51" w:name="TS_3FEE3089B7DF47FFA9704FA726B34261"/>
      <w:bookmarkEnd w:id="51"/>
    </w:p>
    <w:p w:rsidR="004125CC" w:rsidRDefault="004125CC" w:rsidP="004125CC">
      <w:pPr>
        <w:pStyle w:val="Screenshot"/>
      </w:pPr>
      <w:r>
        <w:lastRenderedPageBreak/>
        <w:pict>
          <v:shape id="_x0000_i1069" type="#_x0000_t75" alt="Создать сообщение ТОРО: Сообщ. о неисправ." style="width:403.5pt;height:214.5pt">
            <v:imagedata r:id="rId51" o:title="imb__406"/>
          </v:shape>
        </w:pict>
      </w:r>
    </w:p>
    <w:p w:rsidR="004125CC" w:rsidRDefault="004125CC" w:rsidP="004125CC">
      <w:pPr>
        <w:pStyle w:val="p"/>
      </w:pPr>
      <w:r>
        <w:t xml:space="preserve">[3] Заполняется поле </w:t>
      </w:r>
      <w:r w:rsidRPr="004125CC">
        <w:rPr>
          <w:b/>
        </w:rPr>
        <w:t>Сообщение</w:t>
      </w:r>
      <w:r>
        <w:t>.</w:t>
      </w:r>
    </w:p>
    <w:p w:rsidR="004125CC" w:rsidRDefault="004125CC" w:rsidP="004125CC">
      <w:pPr>
        <w:pStyle w:val="p"/>
      </w:pPr>
      <w:r>
        <w:t xml:space="preserve">[4] Заполняется поле </w:t>
      </w:r>
      <w:r w:rsidRPr="004125CC">
        <w:rPr>
          <w:b/>
        </w:rPr>
        <w:t>*Ед. оборудов.</w:t>
      </w:r>
      <w:r>
        <w:t>.</w:t>
      </w:r>
    </w:p>
    <w:p w:rsidR="004125CC" w:rsidRDefault="004125CC" w:rsidP="004125CC">
      <w:pPr>
        <w:pStyle w:val="p"/>
      </w:pPr>
      <w:r>
        <w:t xml:space="preserve">[5] Заполняется поле </w:t>
      </w:r>
      <w:r w:rsidRPr="004125CC">
        <w:rPr>
          <w:b/>
        </w:rPr>
        <w:t>*ТребуемЗавершен</w:t>
      </w:r>
      <w:r>
        <w:t>.</w:t>
      </w:r>
    </w:p>
    <w:p w:rsidR="004125CC" w:rsidRDefault="004125CC" w:rsidP="004125CC">
      <w:pPr>
        <w:pStyle w:val="p"/>
      </w:pPr>
      <w:r>
        <w:t xml:space="preserve">[6] Заполняется поле </w:t>
      </w:r>
      <w:r w:rsidRPr="004125CC">
        <w:rPr>
          <w:b/>
        </w:rPr>
        <w:t>*ТребуемЗавершен</w:t>
      </w:r>
      <w:r>
        <w:t>.</w:t>
      </w:r>
    </w:p>
    <w:p w:rsidR="004125CC" w:rsidRDefault="004125CC" w:rsidP="004125CC">
      <w:pPr>
        <w:pStyle w:val="p"/>
      </w:pPr>
      <w:r>
        <w:t xml:space="preserve">[7] Нажмите </w:t>
      </w:r>
      <w:r>
        <w:pict>
          <v:shape id="_x0000_i1070" type="#_x0000_t75" style="width:18pt;height:18pt">
            <v:imagedata r:id="rId52" o:title="fieldicon_4"/>
          </v:shape>
        </w:pict>
      </w:r>
      <w:r>
        <w:t>.</w:t>
      </w:r>
      <w:bookmarkStart w:id="52" w:name="TS_4C3DFFECCB8844DC9DDF22C8297B043B"/>
      <w:bookmarkEnd w:id="52"/>
    </w:p>
    <w:p w:rsidR="004125CC" w:rsidRDefault="004125CC" w:rsidP="004125CC">
      <w:pPr>
        <w:pStyle w:val="Screenshot"/>
      </w:pPr>
      <w:r>
        <w:pict>
          <v:shape id="_x0000_i1071" type="#_x0000_t75" alt="Создать сообщение ТОРО: Сообщ. о неисправ." style="width:403.5pt;height:214.5pt">
            <v:imagedata r:id="rId53" o:title="imb__407"/>
          </v:shape>
        </w:pict>
      </w:r>
    </w:p>
    <w:p w:rsidR="004125CC" w:rsidRDefault="004125CC" w:rsidP="004125CC">
      <w:pPr>
        <w:pStyle w:val="p"/>
      </w:pPr>
      <w:r>
        <w:t xml:space="preserve">[8] Щелчком выбирается запись </w:t>
      </w:r>
      <w:r w:rsidRPr="004125CC">
        <w:rPr>
          <w:b/>
        </w:rPr>
        <w:t xml:space="preserve"> </w:t>
      </w:r>
      <w:r>
        <w:pict>
          <v:shape id="_x0000_i1072" type="#_x0000_t75" style="width:139.5pt;height:21.75pt">
            <v:imagedata r:id="rId54" o:title="fieldicon"/>
          </v:shape>
        </w:pict>
      </w:r>
      <w:r>
        <w:t>.</w:t>
      </w:r>
      <w:bookmarkStart w:id="53" w:name="TS_FDE91FA416D04E0CBE7FAE816A7E34A0"/>
      <w:bookmarkEnd w:id="53"/>
    </w:p>
    <w:p w:rsidR="004125CC" w:rsidRDefault="004125CC" w:rsidP="004125CC">
      <w:pPr>
        <w:pStyle w:val="Screenshot"/>
      </w:pPr>
      <w:r>
        <w:lastRenderedPageBreak/>
        <w:pict>
          <v:shape id="_x0000_i1073" type="#_x0000_t75" alt="Создать сообщение ТОРО: Сообщ. о неисправ." style="width:403.5pt;height:214.5pt">
            <v:imagedata r:id="rId55" o:title="imb__408"/>
          </v:shape>
        </w:pict>
      </w:r>
    </w:p>
    <w:p w:rsidR="004125CC" w:rsidRDefault="004125CC" w:rsidP="004125CC">
      <w:pPr>
        <w:pStyle w:val="p"/>
      </w:pPr>
      <w:r>
        <w:t xml:space="preserve">[9] Заполняется поле </w:t>
      </w:r>
      <w:r w:rsidRPr="004125CC">
        <w:rPr>
          <w:b/>
        </w:rPr>
        <w:t>Автор сообщения</w:t>
      </w:r>
      <w:r>
        <w:t>.</w:t>
      </w:r>
    </w:p>
    <w:p w:rsidR="004125CC" w:rsidRDefault="004125CC" w:rsidP="004125CC">
      <w:pPr>
        <w:pStyle w:val="p"/>
      </w:pPr>
      <w:r>
        <w:t xml:space="preserve">[10] Заполняется поле </w:t>
      </w:r>
      <w:r w:rsidRPr="004125CC">
        <w:rPr>
          <w:b/>
        </w:rPr>
        <w:t xml:space="preserve"> подробный текст</w:t>
      </w:r>
      <w:r>
        <w:t>.</w:t>
      </w:r>
    </w:p>
    <w:p w:rsidR="004125CC" w:rsidRDefault="004125CC" w:rsidP="004125CC">
      <w:pPr>
        <w:pStyle w:val="p"/>
      </w:pPr>
      <w:r>
        <w:t>[11] </w:t>
      </w:r>
      <w:r w:rsidRPr="004125CC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54" w:name="TS_7CBD4DF2BDB2420F84AF78500B525139"/>
      <w:bookmarkEnd w:id="54"/>
    </w:p>
    <w:p w:rsidR="004125CC" w:rsidRDefault="004125CC" w:rsidP="004125CC">
      <w:pPr>
        <w:pStyle w:val="Screenshot"/>
      </w:pPr>
      <w:r>
        <w:pict>
          <v:shape id="_x0000_i1074" type="#_x0000_t75" alt="Создать сообщение ТОРО: Сообщ. о неисправ." style="width:403.5pt;height:214.5pt">
            <v:imagedata r:id="rId56" o:title="imb__409"/>
          </v:shape>
        </w:pict>
      </w:r>
    </w:p>
    <w:p w:rsidR="004125CC" w:rsidRDefault="004125CC" w:rsidP="004125CC">
      <w:pPr>
        <w:pStyle w:val="p"/>
      </w:pPr>
      <w:r>
        <w:t xml:space="preserve">[12] Заполняется поле </w:t>
      </w:r>
      <w:r w:rsidRPr="004125CC">
        <w:rPr>
          <w:b/>
        </w:rPr>
        <w:t>ЧастьОбъек</w:t>
      </w:r>
      <w:r>
        <w:t>.</w:t>
      </w:r>
    </w:p>
    <w:p w:rsidR="004125CC" w:rsidRDefault="004125CC" w:rsidP="004125CC">
      <w:pPr>
        <w:pStyle w:val="p"/>
      </w:pPr>
      <w:r>
        <w:t>[13] Заполняется поле .</w:t>
      </w:r>
    </w:p>
    <w:p w:rsidR="004125CC" w:rsidRDefault="004125CC" w:rsidP="004125CC">
      <w:pPr>
        <w:pStyle w:val="p"/>
      </w:pPr>
      <w:r>
        <w:t xml:space="preserve">[14] Заполняется поле </w:t>
      </w:r>
      <w:r w:rsidRPr="004125CC">
        <w:rPr>
          <w:b/>
        </w:rPr>
        <w:t>Вид дефекта</w:t>
      </w:r>
      <w:r>
        <w:t>.</w:t>
      </w:r>
    </w:p>
    <w:p w:rsidR="004125CC" w:rsidRDefault="004125CC" w:rsidP="004125CC">
      <w:pPr>
        <w:pStyle w:val="p"/>
      </w:pPr>
      <w:r>
        <w:t>[15] Заполняется поле .</w:t>
      </w:r>
    </w:p>
    <w:p w:rsidR="004125CC" w:rsidRDefault="004125CC" w:rsidP="004125CC">
      <w:pPr>
        <w:pStyle w:val="p"/>
        <w:rPr>
          <w:b/>
        </w:rPr>
      </w:pPr>
      <w:r>
        <w:t xml:space="preserve">[16] Нажмите </w:t>
      </w:r>
      <w:r w:rsidRPr="004125CC">
        <w:rPr>
          <w:b/>
        </w:rPr>
        <w:t xml:space="preserve">Сохранить </w:t>
      </w:r>
    </w:p>
    <w:p w:rsidR="004125CC" w:rsidRDefault="004125CC" w:rsidP="004125CC">
      <w:pPr>
        <w:pStyle w:val="p"/>
      </w:pPr>
      <w:r>
        <w:br/>
        <w:t xml:space="preserve">Можно также нажать </w:t>
      </w:r>
      <w:r w:rsidRPr="004125CC">
        <w:rPr>
          <w:b/>
        </w:rPr>
        <w:t>Ctrl+S</w:t>
      </w:r>
      <w:r>
        <w:t>.</w:t>
      </w:r>
      <w:bookmarkStart w:id="55" w:name="TS_7C7336EA324C404BBD7493ED630FD6E5"/>
      <w:bookmarkEnd w:id="55"/>
    </w:p>
    <w:p w:rsidR="004125CC" w:rsidRDefault="004125CC" w:rsidP="004125CC">
      <w:pPr>
        <w:pStyle w:val="Screenshot"/>
      </w:pPr>
      <w:r>
        <w:lastRenderedPageBreak/>
        <w:pict>
          <v:shape id="_x0000_i1075" type="#_x0000_t75" alt="Начало неиспр." style="width:403.5pt;height:214.5pt">
            <v:imagedata r:id="rId57" o:title="imb__410"/>
          </v:shape>
        </w:pict>
      </w:r>
    </w:p>
    <w:p w:rsidR="004125CC" w:rsidRDefault="004125CC" w:rsidP="004125CC">
      <w:pPr>
        <w:pStyle w:val="p"/>
      </w:pPr>
      <w:r>
        <w:t xml:space="preserve">[17] Нажмите </w:t>
      </w:r>
      <w:r w:rsidRPr="004125CC">
        <w:rPr>
          <w:b/>
        </w:rPr>
        <w:t xml:space="preserve"> </w:t>
      </w:r>
      <w:r>
        <w:pict>
          <v:shape id="_x0000_i1076" type="#_x0000_t75" style="width:17.25pt;height:17.25pt">
            <v:imagedata r:id="rId58" o:title="fieldicon"/>
          </v:shape>
        </w:pict>
      </w:r>
      <w:r>
        <w:t>.</w:t>
      </w:r>
    </w:p>
    <w:p w:rsidR="004125CC" w:rsidRDefault="004125CC" w:rsidP="004125CC">
      <w:pPr>
        <w:pStyle w:val="p"/>
      </w:pPr>
      <w:r>
        <w:br/>
        <w:t xml:space="preserve">Можно также нажать </w:t>
      </w:r>
      <w:r w:rsidRPr="004125CC">
        <w:rPr>
          <w:b/>
        </w:rPr>
        <w:t>Enter</w:t>
      </w:r>
      <w:r>
        <w:t>.</w:t>
      </w:r>
      <w:bookmarkStart w:id="56" w:name="TS_257E6D61625D4EC0BE2027CCA1C6254D"/>
      <w:bookmarkEnd w:id="56"/>
    </w:p>
    <w:p w:rsidR="004125CC" w:rsidRDefault="004125CC" w:rsidP="004125CC">
      <w:pPr>
        <w:pStyle w:val="Screenshot"/>
      </w:pPr>
      <w:r>
        <w:pict>
          <v:shape id="_x0000_i1077" type="#_x0000_t75" alt="Создать сообщение ТОРО: Первый экран" style="width:403.5pt;height:214.5pt">
            <v:imagedata r:id="rId59" o:title="imb__411"/>
          </v:shape>
        </w:pict>
      </w:r>
    </w:p>
    <w:p w:rsidR="004125CC" w:rsidRDefault="004125CC" w:rsidP="004125CC">
      <w:pPr>
        <w:pStyle w:val="p"/>
      </w:pPr>
      <w:r>
        <w:t xml:space="preserve">[18] Нажмите </w:t>
      </w:r>
      <w:r w:rsidRPr="004125CC">
        <w:rPr>
          <w:b/>
        </w:rPr>
        <w:t>выход</w:t>
      </w:r>
      <w:r>
        <w:t>.</w:t>
      </w:r>
    </w:p>
    <w:p w:rsidR="004125CC" w:rsidRDefault="004125CC" w:rsidP="004125CC">
      <w:pPr>
        <w:pStyle w:val="p"/>
      </w:pPr>
      <w:r>
        <w:br/>
        <w:t xml:space="preserve">Можно также нажать </w:t>
      </w:r>
      <w:r w:rsidRPr="004125CC">
        <w:rPr>
          <w:b/>
        </w:rPr>
        <w:t>Shift+F3</w:t>
      </w:r>
      <w:r>
        <w:t>.</w:t>
      </w:r>
      <w:bookmarkStart w:id="57" w:name="TS_AA52E787811843D7A67FDBD8F4E8EE74"/>
      <w:bookmarkEnd w:id="57"/>
    </w:p>
    <w:p w:rsidR="004125CC" w:rsidRDefault="004125CC" w:rsidP="004125CC">
      <w:pPr>
        <w:pStyle w:val="Screenshot"/>
      </w:pPr>
      <w:r>
        <w:lastRenderedPageBreak/>
        <w:pict>
          <v:shape id="_x0000_i1078" type="#_x0000_t75" alt="SAP Easy Access" style="width:403.5pt;height:214.5pt">
            <v:imagedata r:id="rId60" o:title="imb__412"/>
          </v:shape>
        </w:pict>
      </w:r>
    </w:p>
    <w:p w:rsidR="00EB5E59" w:rsidRDefault="00EB5E59" w:rsidP="00EB5E59">
      <w:pPr>
        <w:pStyle w:val="h1"/>
      </w:pPr>
      <w:bookmarkStart w:id="58" w:name="_Toc26440349"/>
      <w:r>
        <w:lastRenderedPageBreak/>
        <w:t>Принятие решения об останове оборудования, устранении аварии и оформлении наряд-задания</w:t>
      </w:r>
      <w:bookmarkStart w:id="59" w:name="TS_96FB5A4697DC4F079BD7F5DC954F3DB4"/>
      <w:bookmarkEnd w:id="59"/>
      <w:bookmarkEnd w:id="58"/>
    </w:p>
    <w:p w:rsidR="00EB5E59" w:rsidRDefault="00EB5E59" w:rsidP="00EB5E59">
      <w:pPr>
        <w:pStyle w:val="Screenshot"/>
      </w:pPr>
      <w:r>
        <w:pict>
          <v:shape id="_x0000_i1079" type="#_x0000_t75" alt="SAP Easy Access" style="width:403.5pt;height:213.75pt">
            <v:imagedata r:id="rId61" o:title="imb__413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EB5E59" w:rsidTr="00EB5E59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EB5E59" w:rsidRDefault="00EB5E59" w:rsidP="00EB5E59">
            <w:pPr>
              <w:pStyle w:val="phintbox"/>
            </w:pPr>
            <w:bookmarkStart w:id="60" w:name="class_extra_2"/>
            <w:r>
              <w:pict>
                <v:shape id="_x0000_i1080" type="#_x0000_t75" style="width:38.25pt;height:38.25pt">
                  <v:imagedata r:id="rId49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EB5E59" w:rsidRDefault="00EB5E59" w:rsidP="00EB5E59">
            <w:pPr>
              <w:pStyle w:val="p"/>
            </w:pPr>
            <w:r>
              <w:t xml:space="preserve">Было принято решение </w:t>
            </w:r>
            <w:r w:rsidRPr="00EB5E59">
              <w:rPr>
                <w:rFonts w:ascii="Calibri" w:hAnsi="Calibri"/>
              </w:rPr>
              <w:t> </w:t>
            </w:r>
            <w:r w:rsidRPr="00EB5E59">
              <w:t>о устранении дефекта позднее</w:t>
            </w:r>
          </w:p>
        </w:tc>
      </w:tr>
    </w:tbl>
    <w:bookmarkEnd w:id="60"/>
    <w:p w:rsidR="00EB5E59" w:rsidRDefault="00EB5E59" w:rsidP="00EB5E59">
      <w:pPr>
        <w:pStyle w:val="p"/>
      </w:pPr>
      <w:r>
        <w:t> </w:t>
      </w:r>
    </w:p>
    <w:p w:rsidR="00EB5E59" w:rsidRDefault="00EB5E59" w:rsidP="00EB5E59">
      <w:pPr>
        <w:pStyle w:val="p"/>
      </w:pPr>
      <w:r>
        <w:t>[1] </w:t>
      </w:r>
      <w:r w:rsidRPr="00EB5E59">
        <w:rPr>
          <w:b/>
        </w:rPr>
        <w:t>iw21</w:t>
      </w:r>
      <w:r>
        <w:t xml:space="preserve"> вводится в </w:t>
      </w:r>
      <w:r w:rsidRPr="00EB5E59">
        <w:rPr>
          <w:b/>
        </w:rPr>
        <w:t>поле транзакции</w:t>
      </w:r>
      <w:r>
        <w:t>.</w:t>
      </w:r>
      <w:bookmarkStart w:id="61" w:name="TS_7FCEB9CAED974756950E6B4A0D3D05F6"/>
      <w:bookmarkEnd w:id="61"/>
    </w:p>
    <w:p w:rsidR="00EB5E59" w:rsidRDefault="00EB5E59" w:rsidP="00EB5E59">
      <w:pPr>
        <w:pStyle w:val="Screenshot"/>
      </w:pPr>
      <w:r>
        <w:pict>
          <v:shape id="_x0000_i1081" type="#_x0000_t75" alt="Создать сообщение ТОРО: Первый экран" style="width:403.5pt;height:213.75pt">
            <v:imagedata r:id="rId62" o:title="imb__414"/>
          </v:shape>
        </w:pict>
      </w:r>
    </w:p>
    <w:p w:rsidR="00EB5E59" w:rsidRDefault="00EB5E59" w:rsidP="00EB5E59">
      <w:pPr>
        <w:pStyle w:val="p"/>
      </w:pPr>
      <w:r>
        <w:lastRenderedPageBreak/>
        <w:t xml:space="preserve">[2] Заполняется поле </w:t>
      </w:r>
      <w:r w:rsidRPr="00EB5E59">
        <w:rPr>
          <w:b/>
        </w:rPr>
        <w:t>*Вид сообщения</w:t>
      </w:r>
      <w:r>
        <w:t>.</w:t>
      </w:r>
      <w:bookmarkStart w:id="62" w:name="TS_22A2C47173D04BA8ABDCD146A08A4396"/>
      <w:bookmarkEnd w:id="62"/>
    </w:p>
    <w:p w:rsidR="00EB5E59" w:rsidRDefault="00EB5E59" w:rsidP="00EB5E59">
      <w:pPr>
        <w:pStyle w:val="Screenshot"/>
      </w:pPr>
      <w:r>
        <w:pict>
          <v:shape id="_x0000_i1082" type="#_x0000_t75" alt="Создать сообщение ТОРО: Сообщ. о неисправ." style="width:403.5pt;height:213.75pt">
            <v:imagedata r:id="rId63" o:title="imb__415"/>
          </v:shape>
        </w:pict>
      </w:r>
    </w:p>
    <w:p w:rsidR="00EB5E59" w:rsidRDefault="00EB5E59" w:rsidP="00EB5E59">
      <w:pPr>
        <w:pStyle w:val="p"/>
      </w:pPr>
      <w:r>
        <w:t xml:space="preserve">[3] Заполняется поле </w:t>
      </w:r>
      <w:r w:rsidRPr="00EB5E59">
        <w:rPr>
          <w:b/>
        </w:rPr>
        <w:t>Сообщение</w:t>
      </w:r>
      <w:r>
        <w:t>.</w:t>
      </w:r>
    </w:p>
    <w:p w:rsidR="00EB5E59" w:rsidRDefault="00EB5E59" w:rsidP="00EB5E59">
      <w:pPr>
        <w:pStyle w:val="p"/>
      </w:pPr>
      <w:r>
        <w:t xml:space="preserve">[4] Заполняется поле </w:t>
      </w:r>
      <w:r w:rsidRPr="00EB5E59">
        <w:rPr>
          <w:b/>
        </w:rPr>
        <w:t>*Ед. оборудов.</w:t>
      </w:r>
      <w:r>
        <w:t>.</w:t>
      </w:r>
    </w:p>
    <w:p w:rsidR="00EB5E59" w:rsidRDefault="00EB5E59" w:rsidP="00EB5E59">
      <w:pPr>
        <w:pStyle w:val="p"/>
      </w:pPr>
      <w:r>
        <w:t xml:space="preserve">[5] Заполняется поле </w:t>
      </w:r>
      <w:r w:rsidRPr="00EB5E59">
        <w:rPr>
          <w:b/>
        </w:rPr>
        <w:t>*ТребуемЗавершен</w:t>
      </w:r>
      <w:r>
        <w:t>.</w:t>
      </w:r>
    </w:p>
    <w:p w:rsidR="00EB5E59" w:rsidRDefault="00EB5E59" w:rsidP="00EB5E59">
      <w:pPr>
        <w:pStyle w:val="p"/>
      </w:pPr>
      <w:r>
        <w:t xml:space="preserve">[6] Заполняется поле </w:t>
      </w:r>
      <w:r w:rsidRPr="00EB5E59">
        <w:rPr>
          <w:b/>
        </w:rPr>
        <w:t>*ТребуемЗавершен</w:t>
      </w:r>
      <w:r>
        <w:t>.</w:t>
      </w:r>
    </w:p>
    <w:p w:rsidR="00EB5E59" w:rsidRDefault="00EB5E59" w:rsidP="00EB5E59">
      <w:pPr>
        <w:pStyle w:val="p"/>
      </w:pPr>
      <w:r>
        <w:t xml:space="preserve">[7] Для вызова раскрывающегося списка нажмите кнопку </w:t>
      </w:r>
      <w:r w:rsidRPr="00EB5E59">
        <w:rPr>
          <w:b/>
        </w:rPr>
        <w:t>*Приоритет</w:t>
      </w:r>
      <w:r>
        <w:t>.</w:t>
      </w:r>
      <w:bookmarkStart w:id="63" w:name="TS_42184071DEBE407DBC328421BEC4A749"/>
      <w:bookmarkEnd w:id="63"/>
    </w:p>
    <w:p w:rsidR="00EB5E59" w:rsidRDefault="00EB5E59" w:rsidP="00EB5E59">
      <w:pPr>
        <w:pStyle w:val="Screenshot"/>
      </w:pPr>
      <w:r>
        <w:pict>
          <v:shape id="_x0000_i1083" type="#_x0000_t75" alt="Создать сообщение ТОРО: Сообщ. о неисправ." style="width:403.5pt;height:213.75pt">
            <v:imagedata r:id="rId64" o:title="imb__416"/>
          </v:shape>
        </w:pict>
      </w:r>
    </w:p>
    <w:p w:rsidR="00EB5E59" w:rsidRDefault="00EB5E59" w:rsidP="00EB5E59">
      <w:pPr>
        <w:pStyle w:val="p"/>
      </w:pPr>
      <w:r>
        <w:t xml:space="preserve">[8] Щелчком выбирается запись </w:t>
      </w:r>
      <w:r w:rsidRPr="00EB5E59">
        <w:rPr>
          <w:b/>
        </w:rPr>
        <w:t xml:space="preserve"> </w:t>
      </w:r>
      <w:r>
        <w:pict>
          <v:shape id="_x0000_i1084" type="#_x0000_t75" style="width:139.5pt;height:21.75pt">
            <v:imagedata r:id="rId54" o:title="fieldicon"/>
          </v:shape>
        </w:pict>
      </w:r>
      <w:r>
        <w:t>.</w:t>
      </w:r>
      <w:bookmarkStart w:id="64" w:name="TS_3451562733374D95AF0AF15697C31459"/>
      <w:bookmarkEnd w:id="64"/>
    </w:p>
    <w:p w:rsidR="00EB5E59" w:rsidRDefault="00EB5E59" w:rsidP="00EB5E59">
      <w:pPr>
        <w:pStyle w:val="Screenshot"/>
      </w:pPr>
      <w:r>
        <w:lastRenderedPageBreak/>
        <w:pict>
          <v:shape id="_x0000_i1085" type="#_x0000_t75" alt="Создать сообщение ТОРО: Сообщ. о неисправ." style="width:403.5pt;height:213.75pt">
            <v:imagedata r:id="rId65" o:title="imb__417"/>
          </v:shape>
        </w:pict>
      </w:r>
    </w:p>
    <w:p w:rsidR="00EB5E59" w:rsidRDefault="00EB5E59" w:rsidP="00EB5E59">
      <w:pPr>
        <w:pStyle w:val="p"/>
      </w:pPr>
      <w:r>
        <w:t xml:space="preserve">[9] Флажок </w:t>
      </w:r>
      <w:r w:rsidRPr="00EB5E59">
        <w:rPr>
          <w:b/>
        </w:rPr>
        <w:t xml:space="preserve">простой </w:t>
      </w:r>
      <w:r>
        <w:t xml:space="preserve"> выбирается.</w:t>
      </w:r>
      <w:bookmarkStart w:id="65" w:name="TS_78C963D0F8FB4DB1AB58FF7FC6EFE629"/>
      <w:bookmarkEnd w:id="65"/>
    </w:p>
    <w:p w:rsidR="00EB5E59" w:rsidRDefault="00EB5E59" w:rsidP="00EB5E59">
      <w:pPr>
        <w:pStyle w:val="Screenshot"/>
      </w:pPr>
      <w:r>
        <w:pict>
          <v:shape id="_x0000_i1086" type="#_x0000_t75" alt="Создать сообщение ТОРО: Сообщ. о неисправ." style="width:403.5pt;height:213.75pt">
            <v:imagedata r:id="rId66" o:title="imb__418"/>
          </v:shape>
        </w:pict>
      </w:r>
    </w:p>
    <w:p w:rsidR="00EB5E59" w:rsidRDefault="00EB5E59" w:rsidP="00EB5E59">
      <w:pPr>
        <w:pStyle w:val="p"/>
      </w:pPr>
      <w:r>
        <w:t xml:space="preserve">[10] Заполняется поле </w:t>
      </w:r>
      <w:r w:rsidRPr="00EB5E59">
        <w:rPr>
          <w:b/>
        </w:rPr>
        <w:t>Автор сообщения</w:t>
      </w:r>
      <w:r>
        <w:t>.</w:t>
      </w:r>
    </w:p>
    <w:p w:rsidR="00EB5E59" w:rsidRDefault="00EB5E59" w:rsidP="00EB5E59">
      <w:pPr>
        <w:pStyle w:val="p"/>
      </w:pPr>
      <w:r>
        <w:t>[11] </w:t>
      </w:r>
      <w:r w:rsidRPr="00EB5E59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66" w:name="TS_D0D8FCF1A61D43C890AE70CBC2623158"/>
      <w:bookmarkEnd w:id="66"/>
    </w:p>
    <w:p w:rsidR="00EB5E59" w:rsidRDefault="00EB5E59" w:rsidP="00EB5E59">
      <w:pPr>
        <w:pStyle w:val="Screenshot"/>
      </w:pPr>
      <w:r>
        <w:lastRenderedPageBreak/>
        <w:pict>
          <v:shape id="_x0000_i1087" type="#_x0000_t75" alt="Создать сообщение ТОРО: Сообщ. о неисправ." style="width:403.5pt;height:213.75pt">
            <v:imagedata r:id="rId67" o:title="imb__419"/>
          </v:shape>
        </w:pict>
      </w:r>
    </w:p>
    <w:p w:rsidR="00EB5E59" w:rsidRDefault="00EB5E59" w:rsidP="00EB5E59">
      <w:pPr>
        <w:pStyle w:val="p"/>
      </w:pPr>
      <w:r>
        <w:t xml:space="preserve">[12] Заполняется поле </w:t>
      </w:r>
      <w:r w:rsidRPr="00EB5E59">
        <w:rPr>
          <w:b/>
        </w:rPr>
        <w:t>ЧастьОбъек</w:t>
      </w:r>
      <w:r>
        <w:t>.</w:t>
      </w:r>
    </w:p>
    <w:p w:rsidR="00EB5E59" w:rsidRDefault="00EB5E59" w:rsidP="00EB5E59">
      <w:pPr>
        <w:pStyle w:val="p"/>
      </w:pPr>
      <w:r>
        <w:t>[13] Заполняется поле .</w:t>
      </w:r>
    </w:p>
    <w:p w:rsidR="00EB5E59" w:rsidRDefault="00EB5E59" w:rsidP="00EB5E59">
      <w:pPr>
        <w:pStyle w:val="p"/>
      </w:pPr>
      <w:r>
        <w:t xml:space="preserve">[14] Заполняется поле </w:t>
      </w:r>
      <w:r w:rsidRPr="00EB5E59">
        <w:rPr>
          <w:b/>
        </w:rPr>
        <w:t>Вид дефекта</w:t>
      </w:r>
      <w:r>
        <w:t>.</w:t>
      </w:r>
    </w:p>
    <w:p w:rsidR="00EB5E59" w:rsidRDefault="00EB5E59" w:rsidP="00EB5E59">
      <w:pPr>
        <w:pStyle w:val="p"/>
      </w:pPr>
      <w:r>
        <w:t>[15] Заполняется поле .</w:t>
      </w:r>
    </w:p>
    <w:p w:rsidR="00EB5E59" w:rsidRDefault="00EB5E59" w:rsidP="00EB5E59">
      <w:pPr>
        <w:pStyle w:val="p"/>
      </w:pPr>
      <w:r>
        <w:t xml:space="preserve">[16] Нажмите </w:t>
      </w:r>
      <w:r w:rsidRPr="00EB5E59">
        <w:rPr>
          <w:b/>
        </w:rPr>
        <w:t xml:space="preserve"> </w:t>
      </w:r>
      <w:r>
        <w:pict>
          <v:shape id="_x0000_i1088" type="#_x0000_t75" style="width:51.75pt;height:18pt">
            <v:imagedata r:id="rId68" o:title="fieldicon_6"/>
          </v:shape>
        </w:pict>
      </w:r>
      <w:r>
        <w:t>.</w:t>
      </w:r>
    </w:p>
    <w:p w:rsidR="00EB5E59" w:rsidRDefault="00EB5E59" w:rsidP="00EB5E59">
      <w:pPr>
        <w:pStyle w:val="p"/>
      </w:pPr>
      <w:r>
        <w:br/>
        <w:t xml:space="preserve">Можно также нажать </w:t>
      </w:r>
      <w:r w:rsidRPr="00EB5E59">
        <w:rPr>
          <w:b/>
        </w:rPr>
        <w:t>Ctrl+S</w:t>
      </w:r>
      <w:r>
        <w:t>.</w:t>
      </w:r>
      <w:bookmarkStart w:id="67" w:name="TS_5741A34B29AE44EC9F296ED4F2D10333"/>
      <w:bookmarkEnd w:id="67"/>
    </w:p>
    <w:p w:rsidR="00EB5E59" w:rsidRDefault="00EB5E59" w:rsidP="00EB5E59">
      <w:pPr>
        <w:pStyle w:val="Screenshot"/>
      </w:pPr>
      <w:r>
        <w:pict>
          <v:shape id="_x0000_i1089" type="#_x0000_t75" alt="Начало неиспр." style="width:403.5pt;height:213.75pt">
            <v:imagedata r:id="rId69" o:title="imb__420"/>
          </v:shape>
        </w:pict>
      </w:r>
    </w:p>
    <w:p w:rsidR="00EB5E59" w:rsidRDefault="00EB5E59" w:rsidP="00EB5E59">
      <w:pPr>
        <w:pStyle w:val="p"/>
      </w:pPr>
      <w:r>
        <w:t xml:space="preserve">[17] Нажмите </w:t>
      </w:r>
      <w:r w:rsidRPr="00EB5E59">
        <w:rPr>
          <w:b/>
        </w:rPr>
        <w:t xml:space="preserve"> </w:t>
      </w:r>
      <w:r>
        <w:pict>
          <v:shape id="_x0000_i1090" type="#_x0000_t75" style="width:17.25pt;height:17.25pt">
            <v:imagedata r:id="rId58" o:title="fieldicon"/>
          </v:shape>
        </w:pict>
      </w:r>
      <w:r>
        <w:t>.</w:t>
      </w:r>
    </w:p>
    <w:p w:rsidR="00EB5E59" w:rsidRDefault="00EB5E59" w:rsidP="00EB5E59">
      <w:pPr>
        <w:pStyle w:val="p"/>
      </w:pPr>
      <w:r>
        <w:br/>
        <w:t xml:space="preserve">Можно также нажать </w:t>
      </w:r>
      <w:r w:rsidRPr="00EB5E59">
        <w:rPr>
          <w:b/>
        </w:rPr>
        <w:t>Enter</w:t>
      </w:r>
      <w:r>
        <w:t>.</w:t>
      </w:r>
      <w:bookmarkStart w:id="68" w:name="TS_5127EA0B89A44AF59383597C30E16BD5"/>
      <w:bookmarkEnd w:id="68"/>
    </w:p>
    <w:p w:rsidR="00EB5E59" w:rsidRDefault="00EB5E59" w:rsidP="00EB5E59">
      <w:pPr>
        <w:pStyle w:val="Screenshot"/>
      </w:pPr>
      <w:r>
        <w:lastRenderedPageBreak/>
        <w:pict>
          <v:shape id="_x0000_i1091" type="#_x0000_t75" alt="Создать сообщение ТОРО: Первый экран" style="width:403.5pt;height:213.75pt">
            <v:imagedata r:id="rId70" o:title="imb__421"/>
          </v:shape>
        </w:pict>
      </w:r>
    </w:p>
    <w:p w:rsidR="00EB5E59" w:rsidRDefault="00EB5E59" w:rsidP="00EB5E59">
      <w:pPr>
        <w:pStyle w:val="p"/>
      </w:pPr>
      <w:r>
        <w:t xml:space="preserve">[18] Нажмите </w:t>
      </w:r>
      <w:r w:rsidRPr="00EB5E59">
        <w:rPr>
          <w:b/>
        </w:rPr>
        <w:t xml:space="preserve"> </w:t>
      </w:r>
      <w:r>
        <w:pict>
          <v:shape id="_x0000_i1092" type="#_x0000_t75" style="width:33.75pt;height:19.5pt">
            <v:imagedata r:id="rId71" o:title="fieldicon"/>
          </v:shape>
        </w:pict>
      </w:r>
      <w:r>
        <w:t>.</w:t>
      </w:r>
    </w:p>
    <w:p w:rsidR="00EB5E59" w:rsidRDefault="00EB5E59" w:rsidP="00EB5E59">
      <w:pPr>
        <w:pStyle w:val="p"/>
      </w:pPr>
      <w:r>
        <w:br/>
        <w:t xml:space="preserve">Можно также нажать </w:t>
      </w:r>
      <w:r w:rsidRPr="00EB5E59">
        <w:rPr>
          <w:b/>
        </w:rPr>
        <w:t>Shift+F3</w:t>
      </w:r>
      <w:r>
        <w:t>.</w:t>
      </w:r>
      <w:bookmarkStart w:id="69" w:name="TS_B1804ACE24804DDA914186A30B8DD553"/>
      <w:bookmarkEnd w:id="69"/>
    </w:p>
    <w:p w:rsidR="005F1EBD" w:rsidRDefault="005F1EBD" w:rsidP="005F1EBD">
      <w:pPr>
        <w:pStyle w:val="Screenshot"/>
      </w:pPr>
      <w:r>
        <w:pict>
          <v:shape id="_x0000_i1093" type="#_x0000_t75" alt="SAP Easy Access" style="width:403.5pt;height:213.75pt">
            <v:imagedata r:id="rId72" o:title="imb__422"/>
          </v:shape>
        </w:pict>
      </w:r>
    </w:p>
    <w:p w:rsidR="008A5A24" w:rsidRDefault="008A5A24" w:rsidP="008A5A24">
      <w:pPr>
        <w:pStyle w:val="h1"/>
      </w:pPr>
      <w:bookmarkStart w:id="70" w:name="_Toc26440350"/>
      <w:r>
        <w:lastRenderedPageBreak/>
        <w:t>Создание заявки на ремонт</w:t>
      </w:r>
      <w:bookmarkStart w:id="71" w:name="TS_4ED85707B95642BABE84ADE28611BBAD"/>
      <w:bookmarkEnd w:id="71"/>
      <w:bookmarkEnd w:id="70"/>
    </w:p>
    <w:p w:rsidR="008A5A24" w:rsidRDefault="008A5A24" w:rsidP="008A5A24">
      <w:pPr>
        <w:pStyle w:val="Screenshot"/>
      </w:pPr>
      <w:r>
        <w:pict>
          <v:shape id="_x0000_i1094" type="#_x0000_t75" alt="SAP Easy Access" style="width:403.5pt;height:215.25pt">
            <v:imagedata r:id="rId73" o:title="imb__423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8A5A24" w:rsidTr="008A5A24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A5A24" w:rsidRDefault="008A5A24" w:rsidP="008A5A24">
            <w:pPr>
              <w:pStyle w:val="phintbox"/>
            </w:pPr>
            <w:bookmarkStart w:id="72" w:name="class_extra_3"/>
            <w:r>
              <w:pict>
                <v:shape id="_x0000_i1095" type="#_x0000_t75" style="width:38.25pt;height:38.25pt">
                  <v:imagedata r:id="rId49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A5A24" w:rsidRDefault="008A5A24" w:rsidP="008A5A24">
            <w:pPr>
              <w:pStyle w:val="p"/>
            </w:pPr>
            <w:r>
              <w:t xml:space="preserve">В результате осмотра </w:t>
            </w:r>
            <w:r w:rsidRPr="008A5A24">
              <w:t>оборудования</w:t>
            </w:r>
            <w:r>
              <w:t xml:space="preserve"> были о</w:t>
            </w:r>
            <w:r w:rsidRPr="008A5A24">
              <w:t xml:space="preserve">бнаруженны неисправности </w:t>
            </w:r>
          </w:p>
        </w:tc>
      </w:tr>
    </w:tbl>
    <w:bookmarkEnd w:id="72"/>
    <w:p w:rsidR="008A5A24" w:rsidRDefault="008A5A24" w:rsidP="008A5A24">
      <w:pPr>
        <w:pStyle w:val="p"/>
      </w:pPr>
      <w:r>
        <w:t> </w:t>
      </w:r>
    </w:p>
    <w:p w:rsidR="008A5A24" w:rsidRDefault="008A5A24" w:rsidP="008A5A24">
      <w:pPr>
        <w:pStyle w:val="p"/>
      </w:pPr>
      <w:r>
        <w:t>[1] </w:t>
      </w:r>
      <w:r w:rsidRPr="008A5A24">
        <w:rPr>
          <w:b/>
        </w:rPr>
        <w:t>iw21</w:t>
      </w:r>
      <w:r>
        <w:t xml:space="preserve"> вводится в </w:t>
      </w:r>
      <w:r w:rsidRPr="008A5A24">
        <w:rPr>
          <w:b/>
        </w:rPr>
        <w:t>поле транзакции</w:t>
      </w:r>
      <w:r>
        <w:t>.</w:t>
      </w:r>
      <w:bookmarkStart w:id="73" w:name="TS_F854CFF8770A483E84FEB438FE5D75E6"/>
      <w:bookmarkEnd w:id="73"/>
    </w:p>
    <w:p w:rsidR="008A5A24" w:rsidRDefault="008A5A24" w:rsidP="008A5A24">
      <w:pPr>
        <w:pStyle w:val="Screenshot"/>
      </w:pPr>
      <w:r>
        <w:pict>
          <v:shape id="_x0000_i1096" type="#_x0000_t75" alt="Создать сообщение ТОРО: Первый экран" style="width:403.5pt;height:215.25pt">
            <v:imagedata r:id="rId74" o:title="imb__424"/>
          </v:shape>
        </w:pict>
      </w:r>
    </w:p>
    <w:p w:rsidR="008A5A24" w:rsidRDefault="008A5A24" w:rsidP="008A5A24">
      <w:pPr>
        <w:pStyle w:val="p"/>
      </w:pPr>
      <w:r>
        <w:t xml:space="preserve">[2] Заполняется поле </w:t>
      </w:r>
      <w:r w:rsidRPr="008A5A24">
        <w:rPr>
          <w:b/>
        </w:rPr>
        <w:t>*Вид сообщения</w:t>
      </w:r>
      <w:r>
        <w:t>.</w:t>
      </w:r>
      <w:bookmarkStart w:id="74" w:name="TS_A1030E83D14341E19239FB49DDF2F063"/>
      <w:bookmarkEnd w:id="74"/>
    </w:p>
    <w:p w:rsidR="008A5A24" w:rsidRDefault="008A5A24" w:rsidP="008A5A24">
      <w:pPr>
        <w:pStyle w:val="Screenshot"/>
      </w:pPr>
      <w:r>
        <w:lastRenderedPageBreak/>
        <w:pict>
          <v:shape id="_x0000_i1097" type="#_x0000_t75" alt="Создать сообщение ТОРО: Сообщ. о неисправ." style="width:403.5pt;height:215.25pt">
            <v:imagedata r:id="rId75" o:title="imb__425"/>
          </v:shape>
        </w:pict>
      </w:r>
    </w:p>
    <w:p w:rsidR="008A5A24" w:rsidRDefault="008A5A24" w:rsidP="008A5A24">
      <w:pPr>
        <w:pStyle w:val="p"/>
      </w:pPr>
      <w:r>
        <w:t xml:space="preserve">[3] Заполняется поле </w:t>
      </w:r>
      <w:r w:rsidRPr="008A5A24">
        <w:rPr>
          <w:b/>
        </w:rPr>
        <w:t>Сообщение</w:t>
      </w:r>
      <w:r>
        <w:t>.</w:t>
      </w:r>
    </w:p>
    <w:p w:rsidR="008A5A24" w:rsidRDefault="008A5A24" w:rsidP="008A5A24">
      <w:pPr>
        <w:pStyle w:val="p"/>
      </w:pPr>
      <w:r>
        <w:t xml:space="preserve">[4] Заполняется поле </w:t>
      </w:r>
      <w:r w:rsidRPr="008A5A24">
        <w:rPr>
          <w:b/>
        </w:rPr>
        <w:t>*Ед. оборудов.</w:t>
      </w:r>
      <w:r>
        <w:t>.</w:t>
      </w:r>
    </w:p>
    <w:p w:rsidR="008A5A24" w:rsidRDefault="008A5A24" w:rsidP="008A5A24">
      <w:pPr>
        <w:pStyle w:val="p"/>
      </w:pPr>
      <w:r>
        <w:t xml:space="preserve">[5] Заполняется поле </w:t>
      </w:r>
      <w:r w:rsidRPr="008A5A24">
        <w:rPr>
          <w:b/>
        </w:rPr>
        <w:t>*Требуем. начало</w:t>
      </w:r>
      <w:r>
        <w:t>.</w:t>
      </w:r>
    </w:p>
    <w:p w:rsidR="008A5A24" w:rsidRDefault="008A5A24" w:rsidP="008A5A24">
      <w:pPr>
        <w:pStyle w:val="p"/>
      </w:pPr>
      <w:r>
        <w:t xml:space="preserve">[6] Заполняется поле </w:t>
      </w:r>
      <w:r w:rsidRPr="008A5A24">
        <w:rPr>
          <w:b/>
        </w:rPr>
        <w:t>*Требуем. начало</w:t>
      </w:r>
      <w:r>
        <w:t>.</w:t>
      </w:r>
    </w:p>
    <w:p w:rsidR="008A5A24" w:rsidRDefault="008A5A24" w:rsidP="008A5A24">
      <w:pPr>
        <w:pStyle w:val="p"/>
      </w:pPr>
      <w:r>
        <w:t xml:space="preserve">[7] Заполняется поле </w:t>
      </w:r>
      <w:r w:rsidRPr="008A5A24">
        <w:rPr>
          <w:b/>
        </w:rPr>
        <w:t>*ТребуемЗавершен</w:t>
      </w:r>
      <w:r>
        <w:t>.</w:t>
      </w:r>
    </w:p>
    <w:p w:rsidR="008A5A24" w:rsidRDefault="008A5A24" w:rsidP="008A5A24">
      <w:pPr>
        <w:pStyle w:val="p"/>
      </w:pPr>
      <w:r>
        <w:t xml:space="preserve">[8] Заполняется поле </w:t>
      </w:r>
      <w:r w:rsidRPr="008A5A24">
        <w:rPr>
          <w:b/>
        </w:rPr>
        <w:t>*ТребуемЗавершен</w:t>
      </w:r>
      <w:r>
        <w:t>.</w:t>
      </w:r>
    </w:p>
    <w:p w:rsidR="008A5A24" w:rsidRDefault="008A5A24" w:rsidP="008A5A24">
      <w:pPr>
        <w:pStyle w:val="p"/>
      </w:pPr>
      <w:r>
        <w:t xml:space="preserve">[9] Для вызова раскрывающегося списка нажмите кнопку </w:t>
      </w:r>
      <w:r w:rsidRPr="008A5A24">
        <w:rPr>
          <w:b/>
        </w:rPr>
        <w:t>*Приоритет</w:t>
      </w:r>
      <w:r>
        <w:t>.</w:t>
      </w:r>
      <w:bookmarkStart w:id="75" w:name="TS_207AB9DF85FC42F79AE192A474D12FD4"/>
      <w:bookmarkEnd w:id="75"/>
    </w:p>
    <w:p w:rsidR="008A5A24" w:rsidRDefault="008A5A24" w:rsidP="008A5A24">
      <w:pPr>
        <w:pStyle w:val="Screenshot"/>
      </w:pPr>
      <w:r>
        <w:pict>
          <v:shape id="_x0000_i1098" type="#_x0000_t75" alt="Создать сообщение ТОРО: Сообщ. о неисправ." style="width:403.5pt;height:215.25pt">
            <v:imagedata r:id="rId76" o:title="imb__426"/>
          </v:shape>
        </w:pict>
      </w:r>
    </w:p>
    <w:p w:rsidR="008A5A24" w:rsidRDefault="008A5A24" w:rsidP="008A5A24">
      <w:pPr>
        <w:pStyle w:val="p"/>
      </w:pPr>
      <w:r>
        <w:t xml:space="preserve">[10] Щелчком выбирается запись </w:t>
      </w:r>
      <w:r w:rsidRPr="008A5A24">
        <w:rPr>
          <w:b/>
        </w:rPr>
        <w:t xml:space="preserve"> </w:t>
      </w:r>
      <w:r>
        <w:pict>
          <v:shape id="_x0000_i1099" type="#_x0000_t75" style="width:139.5pt;height:21.75pt">
            <v:imagedata r:id="rId54" o:title="fieldicon"/>
          </v:shape>
        </w:pict>
      </w:r>
      <w:r>
        <w:t>.</w:t>
      </w:r>
      <w:bookmarkStart w:id="76" w:name="TS_F06F72C42391454C9E451A871460E036"/>
      <w:bookmarkEnd w:id="76"/>
    </w:p>
    <w:p w:rsidR="008A5A24" w:rsidRDefault="008A5A24" w:rsidP="008A5A24">
      <w:pPr>
        <w:pStyle w:val="Screenshot"/>
      </w:pPr>
      <w:r>
        <w:lastRenderedPageBreak/>
        <w:pict>
          <v:shape id="_x0000_i1100" type="#_x0000_t75" alt="Создать сообщение ТОРО: Сообщ. о неисправ." style="width:403.5pt;height:215.25pt">
            <v:imagedata r:id="rId77" o:title="imb__427"/>
          </v:shape>
        </w:pict>
      </w:r>
      <w:bookmarkStart w:id="77" w:name="TS_F191CC16530F43F385958C91FA6A135E"/>
      <w:bookmarkEnd w:id="77"/>
    </w:p>
    <w:p w:rsidR="008A5A24" w:rsidRDefault="008A5A24" w:rsidP="008A5A24">
      <w:pPr>
        <w:pStyle w:val="Screenshot"/>
      </w:pPr>
      <w:r>
        <w:pict>
          <v:shape id="_x0000_i1101" type="#_x0000_t75" alt="Создать сообщение ТОРО: Сообщ. о неисправ." style="width:403.5pt;height:215.25pt">
            <v:imagedata r:id="rId78" o:title="imb__428"/>
          </v:shape>
        </w:pict>
      </w:r>
    </w:p>
    <w:p w:rsidR="008A5A24" w:rsidRDefault="008A5A24" w:rsidP="008A5A24">
      <w:pPr>
        <w:pStyle w:val="p"/>
      </w:pPr>
      <w:r>
        <w:t xml:space="preserve">[11] Заполняется поле </w:t>
      </w:r>
      <w:r w:rsidRPr="008A5A24">
        <w:rPr>
          <w:b/>
        </w:rPr>
        <w:t>Автор сообщения</w:t>
      </w:r>
      <w:r>
        <w:t>.</w:t>
      </w:r>
    </w:p>
    <w:p w:rsidR="008A5A24" w:rsidRDefault="008A5A24" w:rsidP="008A5A24">
      <w:pPr>
        <w:pStyle w:val="p"/>
      </w:pPr>
      <w:r>
        <w:t>[12] </w:t>
      </w:r>
      <w:r w:rsidRPr="008A5A24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78" w:name="TS_9D58B674DE09474D8CBBA20245A34614"/>
      <w:bookmarkEnd w:id="78"/>
    </w:p>
    <w:p w:rsidR="008A5A24" w:rsidRDefault="008A5A24" w:rsidP="008A5A24">
      <w:pPr>
        <w:pStyle w:val="Screenshot"/>
      </w:pPr>
      <w:r>
        <w:lastRenderedPageBreak/>
        <w:pict>
          <v:shape id="_x0000_i1102" type="#_x0000_t75" alt="Создать сообщение ТОРО: Сообщ. о неисправ." style="width:403.5pt;height:215.25pt">
            <v:imagedata r:id="rId79" o:title="imb__429"/>
          </v:shape>
        </w:pict>
      </w:r>
    </w:p>
    <w:p w:rsidR="008A5A24" w:rsidRDefault="008A5A24" w:rsidP="008A5A24">
      <w:pPr>
        <w:pStyle w:val="p"/>
      </w:pPr>
      <w:r>
        <w:t xml:space="preserve">[13] Заполняется поле </w:t>
      </w:r>
      <w:r w:rsidRPr="008A5A24">
        <w:rPr>
          <w:b/>
        </w:rPr>
        <w:t>подробный текст</w:t>
      </w:r>
      <w:r>
        <w:t>.</w:t>
      </w:r>
    </w:p>
    <w:p w:rsidR="008A5A24" w:rsidRDefault="008A5A24" w:rsidP="008A5A24">
      <w:pPr>
        <w:pStyle w:val="p"/>
      </w:pPr>
      <w:r>
        <w:t xml:space="preserve">[14] Заполняется поле </w:t>
      </w:r>
      <w:r w:rsidRPr="008A5A24">
        <w:rPr>
          <w:b/>
        </w:rPr>
        <w:t>ЧастьОбъек</w:t>
      </w:r>
      <w:r>
        <w:t>.</w:t>
      </w:r>
    </w:p>
    <w:p w:rsidR="008A5A24" w:rsidRDefault="008A5A24" w:rsidP="008A5A24">
      <w:pPr>
        <w:pStyle w:val="p"/>
      </w:pPr>
      <w:r>
        <w:t>[15] Заполняется поле .</w:t>
      </w:r>
    </w:p>
    <w:p w:rsidR="008A5A24" w:rsidRDefault="008A5A24" w:rsidP="008A5A24">
      <w:pPr>
        <w:pStyle w:val="p"/>
      </w:pPr>
      <w:r>
        <w:t xml:space="preserve">[16] Заполняется поле </w:t>
      </w:r>
      <w:r w:rsidRPr="008A5A24">
        <w:rPr>
          <w:b/>
        </w:rPr>
        <w:t>Вид дефекта</w:t>
      </w:r>
      <w:r>
        <w:t>.</w:t>
      </w:r>
    </w:p>
    <w:p w:rsidR="008A5A24" w:rsidRDefault="008A5A24" w:rsidP="008A5A24">
      <w:pPr>
        <w:pStyle w:val="p"/>
      </w:pPr>
      <w:r>
        <w:t>[17] Заполняется поле .</w:t>
      </w:r>
    </w:p>
    <w:p w:rsidR="008A5A24" w:rsidRDefault="008A5A24" w:rsidP="008A5A24">
      <w:pPr>
        <w:pStyle w:val="p"/>
      </w:pPr>
      <w:r>
        <w:t xml:space="preserve">[18] Заполняется поле </w:t>
      </w:r>
      <w:r w:rsidRPr="008A5A24">
        <w:rPr>
          <w:b/>
        </w:rPr>
        <w:t>Текст</w:t>
      </w:r>
      <w:r>
        <w:t>.</w:t>
      </w:r>
    </w:p>
    <w:p w:rsidR="008A5A24" w:rsidRDefault="008A5A24" w:rsidP="008A5A24">
      <w:pPr>
        <w:pStyle w:val="p"/>
      </w:pPr>
      <w:r>
        <w:t xml:space="preserve">[19] Заполняется поле </w:t>
      </w:r>
      <w:r w:rsidRPr="008A5A24">
        <w:rPr>
          <w:b/>
        </w:rPr>
        <w:t xml:space="preserve">Причина </w:t>
      </w:r>
      <w:r>
        <w:t>.</w:t>
      </w:r>
    </w:p>
    <w:p w:rsidR="008A5A24" w:rsidRDefault="008A5A24" w:rsidP="008A5A24">
      <w:pPr>
        <w:pStyle w:val="p"/>
      </w:pPr>
      <w:r>
        <w:t>[20] Заполняется поле .</w:t>
      </w:r>
    </w:p>
    <w:p w:rsidR="008A5A24" w:rsidRDefault="008A5A24" w:rsidP="008A5A24">
      <w:pPr>
        <w:pStyle w:val="p"/>
      </w:pPr>
      <w:r>
        <w:t xml:space="preserve">[21] Заполняется поле </w:t>
      </w:r>
      <w:r w:rsidRPr="008A5A24">
        <w:rPr>
          <w:b/>
        </w:rPr>
        <w:t>Текст причины</w:t>
      </w:r>
      <w:r>
        <w:t>.</w:t>
      </w:r>
    </w:p>
    <w:p w:rsidR="008A5A24" w:rsidRDefault="008A5A24" w:rsidP="008A5A24">
      <w:pPr>
        <w:pStyle w:val="p"/>
      </w:pPr>
      <w:r>
        <w:t>[22] </w:t>
      </w:r>
      <w:r w:rsidRPr="008A5A24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79" w:name="TS_C17069FDAE324D99A7CB36FBC9C00898"/>
      <w:bookmarkEnd w:id="79"/>
    </w:p>
    <w:p w:rsidR="008A5A24" w:rsidRDefault="008A5A24" w:rsidP="008A5A24">
      <w:pPr>
        <w:pStyle w:val="Screenshot"/>
      </w:pPr>
      <w:r>
        <w:pict>
          <v:shape id="_x0000_i1103" type="#_x0000_t75" alt="Создать сообщение ТОРО: Сообщ. о неисправ." style="width:403.5pt;height:215.25pt">
            <v:imagedata r:id="rId80" o:title="imb__430"/>
          </v:shape>
        </w:pict>
      </w:r>
    </w:p>
    <w:p w:rsidR="000B2B69" w:rsidRDefault="000B2B69" w:rsidP="000B2B69">
      <w:pPr>
        <w:pStyle w:val="p"/>
      </w:pPr>
      <w:r>
        <w:t xml:space="preserve">[23] Щелчком выбирается вкладка </w:t>
      </w:r>
      <w:r w:rsidRPr="000B2B69">
        <w:rPr>
          <w:b/>
        </w:rPr>
        <w:t xml:space="preserve"> </w:t>
      </w:r>
      <w:r>
        <w:pict>
          <v:shape id="_x0000_i1104" type="#_x0000_t75" style="width:96pt;height:18.75pt">
            <v:imagedata r:id="rId81" o:title="fieldicon_7"/>
          </v:shape>
        </w:pict>
      </w:r>
      <w:r>
        <w:t>.</w:t>
      </w:r>
      <w:bookmarkStart w:id="80" w:name="TS_F05F4789E9354FD1934BD73791F64AF7"/>
      <w:bookmarkEnd w:id="80"/>
    </w:p>
    <w:p w:rsidR="000B2B69" w:rsidRDefault="000B2B69" w:rsidP="000B2B69">
      <w:pPr>
        <w:pStyle w:val="Screenshot"/>
      </w:pPr>
      <w:r>
        <w:lastRenderedPageBreak/>
        <w:pict>
          <v:shape id="_x0000_i1105" type="#_x0000_t75" alt="Создать сообщение ТОРО: Сообщ. о неисправ." style="width:403.5pt;height:215.25pt">
            <v:imagedata r:id="rId82" o:title="imb__431"/>
          </v:shape>
        </w:pict>
      </w:r>
    </w:p>
    <w:p w:rsidR="000B2B69" w:rsidRDefault="000B2B69" w:rsidP="000B2B69">
      <w:pPr>
        <w:pStyle w:val="p"/>
      </w:pPr>
      <w:r>
        <w:t xml:space="preserve">[24] Заполняется поле </w:t>
      </w:r>
      <w:r w:rsidRPr="000B2B69">
        <w:rPr>
          <w:b/>
        </w:rPr>
        <w:t>Начало неисправн. (время)</w:t>
      </w:r>
      <w:r>
        <w:t>.</w:t>
      </w:r>
      <w:bookmarkStart w:id="81" w:name="TS_E37372D84CE8455FB29C14E933634818"/>
      <w:bookmarkEnd w:id="81"/>
    </w:p>
    <w:p w:rsidR="000B2B69" w:rsidRDefault="000B2B69" w:rsidP="000B2B69">
      <w:pPr>
        <w:pStyle w:val="Screenshot"/>
      </w:pPr>
      <w:r>
        <w:pict>
          <v:shape id="_x0000_i1106" type="#_x0000_t75" alt="Создать сообщение ТОРО: Сообщ. о неисправ." style="width:403.5pt;height:215.25pt">
            <v:imagedata r:id="rId83" o:title="imb__432"/>
          </v:shape>
        </w:pict>
      </w:r>
    </w:p>
    <w:p w:rsidR="000B2B69" w:rsidRDefault="000B2B69" w:rsidP="000B2B69">
      <w:pPr>
        <w:pStyle w:val="p"/>
      </w:pPr>
      <w:r>
        <w:t xml:space="preserve">[25] Нажмите </w:t>
      </w:r>
      <w:r w:rsidRPr="000B2B69">
        <w:rPr>
          <w:b/>
        </w:rPr>
        <w:t xml:space="preserve"> </w:t>
      </w:r>
      <w:r>
        <w:pict>
          <v:shape id="_x0000_i1107" type="#_x0000_t75" style="width:52.5pt;height:18pt">
            <v:imagedata r:id="rId84" o:title="fieldicon_9"/>
          </v:shape>
        </w:pict>
      </w:r>
      <w:r>
        <w:t>.</w:t>
      </w:r>
    </w:p>
    <w:p w:rsidR="000B2B69" w:rsidRDefault="000B2B69" w:rsidP="000B2B69">
      <w:pPr>
        <w:pStyle w:val="p"/>
      </w:pPr>
      <w:r>
        <w:br/>
        <w:t xml:space="preserve">Можно также нажать </w:t>
      </w:r>
      <w:r w:rsidRPr="000B2B69">
        <w:rPr>
          <w:b/>
        </w:rPr>
        <w:t>Ctrl+S</w:t>
      </w:r>
      <w:r>
        <w:t>.</w:t>
      </w:r>
      <w:bookmarkStart w:id="82" w:name="TS_7B712381B5F14F0AB1C9BF0988582DF8"/>
      <w:bookmarkEnd w:id="82"/>
    </w:p>
    <w:p w:rsidR="000B2B69" w:rsidRDefault="000B2B69" w:rsidP="000B2B69">
      <w:pPr>
        <w:pStyle w:val="Screenshot"/>
      </w:pPr>
      <w:r>
        <w:lastRenderedPageBreak/>
        <w:pict>
          <v:shape id="_x0000_i1108" type="#_x0000_t75" alt="Создать сообщение ТОРО: Первый экран" style="width:403.5pt;height:215.25pt">
            <v:imagedata r:id="rId85" o:title="imb__433"/>
          </v:shape>
        </w:pict>
      </w:r>
    </w:p>
    <w:p w:rsidR="000B2B69" w:rsidRDefault="000B2B69" w:rsidP="000B2B69">
      <w:pPr>
        <w:pStyle w:val="p"/>
      </w:pPr>
      <w:r>
        <w:t xml:space="preserve">[26] Нажмите </w:t>
      </w:r>
      <w:r w:rsidRPr="000B2B69">
        <w:rPr>
          <w:b/>
        </w:rPr>
        <w:t xml:space="preserve"> </w:t>
      </w:r>
      <w:r>
        <w:pict>
          <v:shape id="_x0000_i1109" type="#_x0000_t75" style="width:33.75pt;height:19.5pt">
            <v:imagedata r:id="rId86" o:title="fieldicon"/>
          </v:shape>
        </w:pict>
      </w:r>
      <w:r>
        <w:t>.</w:t>
      </w:r>
    </w:p>
    <w:p w:rsidR="000B2B69" w:rsidRDefault="000B2B69" w:rsidP="000B2B69">
      <w:pPr>
        <w:pStyle w:val="p"/>
      </w:pPr>
      <w:r>
        <w:br/>
        <w:t xml:space="preserve">Можно также нажать </w:t>
      </w:r>
      <w:r w:rsidRPr="000B2B69">
        <w:rPr>
          <w:b/>
        </w:rPr>
        <w:t>Shift+F3</w:t>
      </w:r>
      <w:r>
        <w:t>.</w:t>
      </w:r>
      <w:bookmarkStart w:id="83" w:name="TS_075AE5CE880B4AD089BC00D16274263F"/>
      <w:bookmarkEnd w:id="83"/>
    </w:p>
    <w:p w:rsidR="000B2B69" w:rsidRDefault="000B2B69" w:rsidP="000B2B69">
      <w:pPr>
        <w:pStyle w:val="Screenshot"/>
      </w:pPr>
      <w:r>
        <w:pict>
          <v:shape id="_x0000_i1110" type="#_x0000_t75" alt="SAP Easy Access" style="width:403.5pt;height:215.25pt">
            <v:imagedata r:id="rId87" o:title="imb__434"/>
          </v:shape>
        </w:pict>
      </w:r>
    </w:p>
    <w:p w:rsidR="00990648" w:rsidRDefault="00990648" w:rsidP="00990648">
      <w:pPr>
        <w:pStyle w:val="h1"/>
      </w:pPr>
      <w:bookmarkStart w:id="84" w:name="_Toc26440351"/>
      <w:r>
        <w:lastRenderedPageBreak/>
        <w:t>Создание заявки на демонтаж ПА</w:t>
      </w:r>
      <w:bookmarkStart w:id="85" w:name="TS_E297880727FA4A1794C5BEA7F11DA368"/>
      <w:bookmarkEnd w:id="85"/>
      <w:bookmarkEnd w:id="84"/>
    </w:p>
    <w:p w:rsidR="00990648" w:rsidRDefault="00990648" w:rsidP="00990648">
      <w:pPr>
        <w:pStyle w:val="Screenshot"/>
      </w:pPr>
      <w:r>
        <w:pict>
          <v:shape id="_x0000_i1111" type="#_x0000_t75" alt="SAP Easy Access" style="width:403.5pt;height:214.5pt">
            <v:imagedata r:id="rId88" o:title="imb__435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90648" w:rsidTr="00990648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90648" w:rsidRDefault="00990648" w:rsidP="00990648">
            <w:pPr>
              <w:pStyle w:val="phintbox"/>
            </w:pPr>
            <w:bookmarkStart w:id="86" w:name="class_extra_4"/>
            <w:r>
              <w:pict>
                <v:shape id="_x0000_i1112" type="#_x0000_t75" style="width:38.25pt;height:38.25pt">
                  <v:imagedata r:id="rId49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990648" w:rsidRDefault="00990648" w:rsidP="00990648">
            <w:pPr>
              <w:pStyle w:val="p"/>
            </w:pPr>
            <w:r w:rsidRPr="00990648">
              <w:t xml:space="preserve">На основании приказа на списание создаётся в системе  заявка на демонтаж ПА </w:t>
            </w:r>
          </w:p>
          <w:p w:rsidR="00990648" w:rsidRDefault="00990648" w:rsidP="00990648">
            <w:pPr>
              <w:pStyle w:val="p"/>
            </w:pPr>
            <w:r>
              <w:t> </w:t>
            </w:r>
          </w:p>
        </w:tc>
      </w:tr>
    </w:tbl>
    <w:bookmarkEnd w:id="86"/>
    <w:p w:rsidR="00990648" w:rsidRDefault="00990648" w:rsidP="00990648">
      <w:pPr>
        <w:pStyle w:val="p"/>
      </w:pPr>
      <w:r>
        <w:t> </w:t>
      </w:r>
    </w:p>
    <w:p w:rsidR="00990648" w:rsidRDefault="00990648" w:rsidP="00990648">
      <w:pPr>
        <w:pStyle w:val="p"/>
      </w:pPr>
      <w:r>
        <w:t>[1] </w:t>
      </w:r>
      <w:r w:rsidRPr="00990648">
        <w:rPr>
          <w:b/>
        </w:rPr>
        <w:t>iw21</w:t>
      </w:r>
      <w:r>
        <w:t xml:space="preserve"> вводится в </w:t>
      </w:r>
      <w:r w:rsidRPr="00990648">
        <w:rPr>
          <w:b/>
        </w:rPr>
        <w:t>поле транзакции</w:t>
      </w:r>
      <w:r>
        <w:t>.</w:t>
      </w:r>
      <w:bookmarkStart w:id="87" w:name="TS_8407F51C34C343838149B498FD1A3AA2"/>
      <w:bookmarkEnd w:id="87"/>
    </w:p>
    <w:p w:rsidR="00990648" w:rsidRDefault="00990648" w:rsidP="00990648">
      <w:pPr>
        <w:pStyle w:val="Screenshot"/>
      </w:pPr>
      <w:r>
        <w:pict>
          <v:shape id="_x0000_i1113" type="#_x0000_t75" alt="Создать сообщение ТОРО: Первый экран" style="width:403.5pt;height:214.5pt">
            <v:imagedata r:id="rId89" o:title="imb__436"/>
          </v:shape>
        </w:pict>
      </w:r>
    </w:p>
    <w:p w:rsidR="00990648" w:rsidRDefault="00990648" w:rsidP="00990648">
      <w:pPr>
        <w:pStyle w:val="p"/>
      </w:pPr>
      <w:r>
        <w:t xml:space="preserve">[2] Заполняется поле </w:t>
      </w:r>
      <w:r w:rsidRPr="00990648">
        <w:rPr>
          <w:b/>
        </w:rPr>
        <w:t>*Вид сообщения</w:t>
      </w:r>
      <w:r>
        <w:t>.</w:t>
      </w:r>
      <w:bookmarkStart w:id="88" w:name="TS_9D619F1122314CBFB2D999B0B74FE9D7"/>
      <w:bookmarkEnd w:id="88"/>
    </w:p>
    <w:p w:rsidR="00990648" w:rsidRDefault="00990648" w:rsidP="00990648">
      <w:pPr>
        <w:pStyle w:val="Screenshot"/>
      </w:pPr>
      <w:r>
        <w:lastRenderedPageBreak/>
        <w:pict>
          <v:shape id="_x0000_i1114" type="#_x0000_t75" alt="Создать сообщение ТОРО: Заявка на демонтаж" style="width:403.5pt;height:214.5pt">
            <v:imagedata r:id="rId90" o:title="imb__437"/>
          </v:shape>
        </w:pict>
      </w:r>
    </w:p>
    <w:p w:rsidR="00990648" w:rsidRDefault="00990648" w:rsidP="00990648">
      <w:pPr>
        <w:pStyle w:val="p"/>
      </w:pPr>
      <w:r>
        <w:t xml:space="preserve">[3] Заполняется поле </w:t>
      </w:r>
      <w:r w:rsidRPr="00990648">
        <w:rPr>
          <w:b/>
        </w:rPr>
        <w:t>Сообщение</w:t>
      </w:r>
      <w:r>
        <w:t>.</w:t>
      </w:r>
      <w:bookmarkStart w:id="89" w:name="TS_5271C0C0A7DF4594BD6BACF7CB930196"/>
      <w:bookmarkEnd w:id="89"/>
    </w:p>
    <w:p w:rsidR="00990648" w:rsidRDefault="00990648" w:rsidP="00990648">
      <w:pPr>
        <w:pStyle w:val="Screenshot"/>
      </w:pPr>
      <w:r>
        <w:pict>
          <v:shape id="_x0000_i1115" type="#_x0000_t75" alt="Создать сообщение ТОРО: Заявка на демонтаж" style="width:403.5pt;height:214.5pt">
            <v:imagedata r:id="rId91" o:title="imb__438"/>
          </v:shape>
        </w:pict>
      </w:r>
    </w:p>
    <w:p w:rsidR="00990648" w:rsidRDefault="00990648" w:rsidP="00990648">
      <w:pPr>
        <w:pStyle w:val="p"/>
      </w:pPr>
      <w:r>
        <w:t xml:space="preserve">[4] Заполняется поле </w:t>
      </w:r>
      <w:r w:rsidRPr="00990648">
        <w:rPr>
          <w:b/>
        </w:rPr>
        <w:t>*Ед. оборудов.</w:t>
      </w:r>
      <w:r>
        <w:t>.</w:t>
      </w:r>
      <w:bookmarkStart w:id="90" w:name="TS_47FCB12DC6394870B60F4655A25520AF"/>
      <w:bookmarkEnd w:id="90"/>
    </w:p>
    <w:p w:rsidR="00990648" w:rsidRDefault="00990648" w:rsidP="00990648">
      <w:pPr>
        <w:pStyle w:val="Screenshot"/>
      </w:pPr>
      <w:r>
        <w:lastRenderedPageBreak/>
        <w:pict>
          <v:shape id="_x0000_i1116" type="#_x0000_t75" alt="Создать сообщение ТОРО: Заявка на демонтаж" style="width:403.5pt;height:214.5pt">
            <v:imagedata r:id="rId92" o:title="imb__439"/>
          </v:shape>
        </w:pict>
      </w:r>
    </w:p>
    <w:p w:rsidR="00990648" w:rsidRDefault="00990648" w:rsidP="00990648">
      <w:pPr>
        <w:pStyle w:val="p"/>
      </w:pPr>
      <w:r>
        <w:t xml:space="preserve">[5] Заполняется поле </w:t>
      </w:r>
      <w:r w:rsidRPr="00990648">
        <w:rPr>
          <w:b/>
        </w:rPr>
        <w:t>*Требуем. начало</w:t>
      </w:r>
      <w:r>
        <w:t>.</w:t>
      </w:r>
    </w:p>
    <w:p w:rsidR="00990648" w:rsidRDefault="00990648" w:rsidP="00990648">
      <w:pPr>
        <w:pStyle w:val="p"/>
      </w:pPr>
      <w:r>
        <w:t xml:space="preserve">[6] Заполняется поле </w:t>
      </w:r>
      <w:r w:rsidRPr="00990648">
        <w:rPr>
          <w:b/>
        </w:rPr>
        <w:t>*ТребуемЗавершен</w:t>
      </w:r>
      <w:r>
        <w:t>.</w:t>
      </w:r>
    </w:p>
    <w:p w:rsidR="00990648" w:rsidRDefault="00990648" w:rsidP="00990648">
      <w:pPr>
        <w:pStyle w:val="p"/>
      </w:pPr>
      <w:r>
        <w:t xml:space="preserve">[7] Для вызова раскрывающегося списка нажмите кнопку </w:t>
      </w:r>
      <w:r w:rsidRPr="00990648">
        <w:rPr>
          <w:b/>
        </w:rPr>
        <w:t>Приоритет</w:t>
      </w:r>
      <w:r>
        <w:t>.</w:t>
      </w:r>
      <w:bookmarkStart w:id="91" w:name="TS_87F86A7501F243E1A0D1714CAD2F70B9"/>
      <w:bookmarkEnd w:id="91"/>
    </w:p>
    <w:p w:rsidR="00990648" w:rsidRDefault="00990648" w:rsidP="00990648">
      <w:pPr>
        <w:pStyle w:val="Screenshot"/>
      </w:pPr>
      <w:r>
        <w:pict>
          <v:shape id="_x0000_i1117" type="#_x0000_t75" alt="Создать сообщение ТОРО: Заявка на демонтаж" style="width:403.5pt;height:214.5pt">
            <v:imagedata r:id="rId93" o:title="imb__440"/>
          </v:shape>
        </w:pict>
      </w:r>
    </w:p>
    <w:p w:rsidR="00990648" w:rsidRDefault="00990648" w:rsidP="00990648">
      <w:pPr>
        <w:pStyle w:val="p"/>
      </w:pPr>
      <w:r>
        <w:t xml:space="preserve">[8] Щелчком выбирается запись </w:t>
      </w:r>
      <w:r w:rsidRPr="00990648">
        <w:rPr>
          <w:b/>
        </w:rPr>
        <w:t xml:space="preserve"> </w:t>
      </w:r>
      <w:r>
        <w:pict>
          <v:shape id="_x0000_i1118" type="#_x0000_t75" style="width:139.5pt;height:21.75pt">
            <v:imagedata r:id="rId54" o:title="fieldicon"/>
          </v:shape>
        </w:pict>
      </w:r>
      <w:r>
        <w:t>.</w:t>
      </w:r>
      <w:bookmarkStart w:id="92" w:name="TS_30B08D9FF6DA4FEC918BC5EB179619C9"/>
      <w:bookmarkEnd w:id="92"/>
    </w:p>
    <w:p w:rsidR="00990648" w:rsidRDefault="00990648" w:rsidP="00990648">
      <w:pPr>
        <w:pStyle w:val="Screenshot"/>
      </w:pPr>
      <w:r>
        <w:lastRenderedPageBreak/>
        <w:pict>
          <v:shape id="_x0000_i1119" type="#_x0000_t75" alt="Создать сообщение ТОРО: Заявка на демонтаж" style="width:403.5pt;height:214.5pt">
            <v:imagedata r:id="rId94" o:title="imb__441"/>
          </v:shape>
        </w:pict>
      </w:r>
    </w:p>
    <w:p w:rsidR="00990648" w:rsidRDefault="00990648" w:rsidP="00990648">
      <w:pPr>
        <w:pStyle w:val="p"/>
      </w:pPr>
      <w:r>
        <w:t xml:space="preserve">[9] Заполняется поле </w:t>
      </w:r>
      <w:r w:rsidRPr="00990648">
        <w:rPr>
          <w:b/>
        </w:rPr>
        <w:t>подробный текст</w:t>
      </w:r>
      <w:r>
        <w:t>.</w:t>
      </w:r>
      <w:bookmarkStart w:id="93" w:name="TS_E1333FE9E6264F3FA10737F3264D937A"/>
      <w:bookmarkEnd w:id="93"/>
    </w:p>
    <w:p w:rsidR="00990648" w:rsidRDefault="00990648" w:rsidP="00990648">
      <w:pPr>
        <w:pStyle w:val="Screenshot"/>
      </w:pPr>
      <w:r>
        <w:pict>
          <v:shape id="_x0000_i1120" type="#_x0000_t75" alt="Создать сообщение ТОРО: Заявка на демонтаж" style="width:403.5pt;height:214.5pt">
            <v:imagedata r:id="rId95" o:title="imb__442"/>
          </v:shape>
        </w:pict>
      </w:r>
    </w:p>
    <w:p w:rsidR="00990648" w:rsidRDefault="00990648" w:rsidP="00990648">
      <w:pPr>
        <w:pStyle w:val="p"/>
      </w:pPr>
      <w:r>
        <w:t xml:space="preserve">[10] Нажмите </w:t>
      </w:r>
      <w:r w:rsidRPr="00990648">
        <w:rPr>
          <w:b/>
        </w:rPr>
        <w:t>СтатПодробно </w:t>
      </w:r>
      <w:r>
        <w:pict>
          <v:shape id="_x0000_i1121" type="#_x0000_t75" style="width:19.5pt;height:20.25pt">
            <v:imagedata r:id="rId96" o:title="fieldicon"/>
          </v:shape>
        </w:pict>
      </w:r>
      <w:r>
        <w:t>.</w:t>
      </w:r>
      <w:bookmarkStart w:id="94" w:name="TS_C0B938FAACAF49A8879EDFAD9B9A5F0C"/>
      <w:bookmarkEnd w:id="94"/>
    </w:p>
    <w:p w:rsidR="00990648" w:rsidRDefault="00990648" w:rsidP="00990648">
      <w:pPr>
        <w:pStyle w:val="Screenshot"/>
      </w:pPr>
      <w:r>
        <w:lastRenderedPageBreak/>
        <w:pict>
          <v:shape id="_x0000_i1122" type="#_x0000_t75" alt="Изменение статуса" style="width:403.5pt;height:214.5pt">
            <v:imagedata r:id="rId97" o:title="imb__443"/>
          </v:shape>
        </w:pict>
      </w:r>
    </w:p>
    <w:p w:rsidR="00990648" w:rsidRDefault="00990648" w:rsidP="00990648">
      <w:pPr>
        <w:pStyle w:val="p"/>
      </w:pPr>
      <w:r>
        <w:t>[11] Флажок  выбирается.</w:t>
      </w:r>
    </w:p>
    <w:p w:rsidR="00990648" w:rsidRDefault="00990648" w:rsidP="00990648">
      <w:pPr>
        <w:pStyle w:val="p"/>
      </w:pPr>
      <w:r>
        <w:t xml:space="preserve">[12] Нажмите </w:t>
      </w:r>
      <w:r w:rsidRPr="00990648">
        <w:rPr>
          <w:b/>
        </w:rPr>
        <w:t>Дальше </w:t>
      </w:r>
      <w:r>
        <w:pict>
          <v:shape id="_x0000_i1123" type="#_x0000_t75" style="width:23.25pt;height:23.25pt">
            <v:imagedata r:id="rId98" o:title="fieldicon"/>
          </v:shape>
        </w:pict>
      </w:r>
      <w:r>
        <w:t>.</w:t>
      </w:r>
    </w:p>
    <w:p w:rsidR="00990648" w:rsidRDefault="00990648" w:rsidP="00990648">
      <w:pPr>
        <w:pStyle w:val="p"/>
      </w:pPr>
      <w:r>
        <w:br/>
        <w:t xml:space="preserve">Можно также нажать </w:t>
      </w:r>
      <w:r w:rsidRPr="00990648">
        <w:rPr>
          <w:b/>
        </w:rPr>
        <w:t>F3</w:t>
      </w:r>
      <w:r>
        <w:t>.</w:t>
      </w:r>
      <w:bookmarkStart w:id="95" w:name="TS_9045DE71E9BF4E3495C16E349E2A17E1"/>
      <w:bookmarkEnd w:id="95"/>
    </w:p>
    <w:p w:rsidR="00990648" w:rsidRDefault="00990648" w:rsidP="00990648">
      <w:pPr>
        <w:pStyle w:val="Screenshot"/>
      </w:pPr>
      <w:r>
        <w:pict>
          <v:shape id="_x0000_i1124" type="#_x0000_t75" alt="Создать сообщение ТОРО: Заявка на демонтаж" style="width:403.5pt;height:214.5pt">
            <v:imagedata r:id="rId99" o:title="imb__444"/>
          </v:shape>
        </w:pict>
      </w:r>
    </w:p>
    <w:p w:rsidR="00990648" w:rsidRDefault="00990648" w:rsidP="00990648">
      <w:pPr>
        <w:pStyle w:val="p"/>
      </w:pPr>
      <w:r>
        <w:t xml:space="preserve">[13] Нажмите </w:t>
      </w:r>
      <w:r w:rsidRPr="00990648">
        <w:rPr>
          <w:b/>
        </w:rPr>
        <w:t>Отдать в обработку </w:t>
      </w:r>
      <w:r>
        <w:pict>
          <v:shape id="_x0000_i1125" type="#_x0000_t75" style="width:16.5pt;height:19.5pt">
            <v:imagedata r:id="rId100" o:title="fieldicon"/>
          </v:shape>
        </w:pict>
      </w:r>
      <w:r>
        <w:t>.</w:t>
      </w:r>
    </w:p>
    <w:p w:rsidR="00990648" w:rsidRDefault="00990648" w:rsidP="00990648">
      <w:pPr>
        <w:pStyle w:val="p"/>
      </w:pPr>
      <w:r>
        <w:br/>
        <w:t xml:space="preserve">Можно также нажать </w:t>
      </w:r>
      <w:r w:rsidRPr="00990648">
        <w:rPr>
          <w:b/>
        </w:rPr>
        <w:t>Shift+F1</w:t>
      </w:r>
      <w:r>
        <w:t>.</w:t>
      </w:r>
      <w:bookmarkStart w:id="96" w:name="TS_2A41D39FCC4D4739AF2B025752BB042D"/>
      <w:bookmarkEnd w:id="96"/>
    </w:p>
    <w:p w:rsidR="00990648" w:rsidRDefault="00990648" w:rsidP="00990648">
      <w:pPr>
        <w:pStyle w:val="Screenshot"/>
      </w:pPr>
      <w:r>
        <w:lastRenderedPageBreak/>
        <w:pict>
          <v:shape id="_x0000_i1126" type="#_x0000_t75" alt="Создать сообщение ТОРО: Заявка на демонтаж" style="width:403.5pt;height:214.5pt">
            <v:imagedata r:id="rId101" o:title="imb__445"/>
          </v:shape>
        </w:pict>
      </w:r>
    </w:p>
    <w:p w:rsidR="00990648" w:rsidRDefault="00990648" w:rsidP="00990648">
      <w:pPr>
        <w:pStyle w:val="p"/>
      </w:pPr>
      <w:r>
        <w:t xml:space="preserve">[14] Нажмите </w:t>
      </w:r>
      <w:r w:rsidRPr="00990648">
        <w:rPr>
          <w:b/>
        </w:rPr>
        <w:t xml:space="preserve"> </w:t>
      </w:r>
      <w:r>
        <w:pict>
          <v:shape id="_x0000_i1127" type="#_x0000_t75" style="width:54pt;height:18pt">
            <v:imagedata r:id="rId102" o:title="fieldicon"/>
          </v:shape>
        </w:pict>
      </w:r>
      <w:r>
        <w:t>.</w:t>
      </w:r>
    </w:p>
    <w:p w:rsidR="00990648" w:rsidRDefault="00990648" w:rsidP="00990648">
      <w:pPr>
        <w:pStyle w:val="p"/>
      </w:pPr>
      <w:r>
        <w:br/>
        <w:t xml:space="preserve">Можно также нажать </w:t>
      </w:r>
      <w:r w:rsidRPr="00990648">
        <w:rPr>
          <w:b/>
        </w:rPr>
        <w:t>Ctrl+S</w:t>
      </w:r>
      <w:r>
        <w:t>.</w:t>
      </w:r>
      <w:bookmarkStart w:id="97" w:name="TS_C45E02CA9DD344D8BCD7FDB8DD1C79C3"/>
      <w:bookmarkEnd w:id="97"/>
    </w:p>
    <w:p w:rsidR="00990648" w:rsidRDefault="00990648" w:rsidP="00990648">
      <w:pPr>
        <w:pStyle w:val="Screenshot"/>
      </w:pPr>
      <w:r>
        <w:pict>
          <v:shape id="_x0000_i1128" type="#_x0000_t75" alt="Создать сообщение ТОРО: Первый экран" style="width:403.5pt;height:214.5pt">
            <v:imagedata r:id="rId103" o:title="imb__446"/>
          </v:shape>
        </w:pict>
      </w:r>
    </w:p>
    <w:p w:rsidR="00990648" w:rsidRDefault="00990648" w:rsidP="00990648">
      <w:pPr>
        <w:pStyle w:val="p"/>
      </w:pPr>
      <w:r>
        <w:t xml:space="preserve">[15] Нажмите </w:t>
      </w:r>
      <w:r w:rsidRPr="00990648">
        <w:rPr>
          <w:b/>
        </w:rPr>
        <w:t xml:space="preserve"> </w:t>
      </w:r>
      <w:r>
        <w:pict>
          <v:shape id="_x0000_i1129" type="#_x0000_t75" style="width:33.75pt;height:19.5pt">
            <v:imagedata r:id="rId71" o:title="fieldicon"/>
          </v:shape>
        </w:pict>
      </w:r>
      <w:r>
        <w:t>.</w:t>
      </w:r>
    </w:p>
    <w:p w:rsidR="00990648" w:rsidRDefault="00990648" w:rsidP="00990648">
      <w:pPr>
        <w:pStyle w:val="p"/>
      </w:pPr>
      <w:r>
        <w:br/>
        <w:t xml:space="preserve">Можно также нажать </w:t>
      </w:r>
      <w:r w:rsidRPr="00990648">
        <w:rPr>
          <w:b/>
        </w:rPr>
        <w:t>Shift+F3</w:t>
      </w:r>
      <w:r>
        <w:t>.</w:t>
      </w:r>
      <w:bookmarkStart w:id="98" w:name="TS_3EE527C7916B4BD3AF36963463721F60"/>
      <w:bookmarkEnd w:id="98"/>
    </w:p>
    <w:p w:rsidR="00990648" w:rsidRPr="00024063" w:rsidRDefault="00990648" w:rsidP="00990648">
      <w:pPr>
        <w:pStyle w:val="Screenshot"/>
      </w:pPr>
      <w:r>
        <w:lastRenderedPageBreak/>
        <w:pict>
          <v:shape id="_x0000_i1130" type="#_x0000_t75" alt="SAP Easy Access" style="width:403.5pt;height:214.5pt">
            <v:imagedata r:id="rId104" o:title="imb__447"/>
          </v:shape>
        </w:pict>
      </w:r>
    </w:p>
    <w:sectPr w:rsidR="00990648" w:rsidRPr="00024063" w:rsidSect="00C37BBA">
      <w:headerReference w:type="default" r:id="rId105"/>
      <w:footerReference w:type="default" r:id="rId106"/>
      <w:headerReference w:type="first" r:id="rId107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6B0B" w:rsidRDefault="00176B0B">
      <w:r>
        <w:separator/>
      </w:r>
    </w:p>
  </w:endnote>
  <w:endnote w:type="continuationSeparator" w:id="0">
    <w:p w:rsidR="00176B0B" w:rsidRDefault="0017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7BBA" w:rsidRDefault="00C37BBA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AB7F18" w:rsidRPr="00AB7F18">
      <w:rPr>
        <w:noProof/>
        <w:lang w:val="ru-RU"/>
      </w:rPr>
      <w:t>68</w:t>
    </w:r>
    <w:r>
      <w:fldChar w:fldCharType="end"/>
    </w:r>
  </w:p>
  <w:p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6B0B" w:rsidRDefault="00176B0B">
      <w:r>
        <w:separator/>
      </w:r>
    </w:p>
  </w:footnote>
  <w:footnote w:type="continuationSeparator" w:id="0">
    <w:p w:rsidR="00176B0B" w:rsidRDefault="00176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i1131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D76201" w:rsidRPr="00D76201" w:rsidRDefault="00D76201" w:rsidP="00D76201">
          <w:pPr>
            <w:jc w:val="center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="00C37BBA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="00C37BBA" w:rsidRPr="0057091D">
            <w:fldChar w:fldCharType="begin"/>
          </w:r>
          <w:r w:rsidR="00C37BBA" w:rsidRPr="00D96D9D">
            <w:rPr>
              <w:lang w:val="en-GB"/>
            </w:rPr>
            <w:instrText xml:space="preserve"> TITLE   \* MERGEFORMAT </w:instrText>
          </w:r>
          <w:r w:rsidR="00C37BBA" w:rsidRPr="0057091D">
            <w:fldChar w:fldCharType="separate"/>
          </w:r>
          <w:r w:rsidR="00AB7F18">
            <w:rPr>
              <w:lang w:val="en-GB"/>
            </w:rPr>
            <w:t>Инженер ТОиР. 55_ТОиР</w:t>
          </w:r>
          <w:r w:rsidR="00C37BBA" w:rsidRPr="0057091D">
            <w:fldChar w:fldCharType="end"/>
          </w:r>
        </w:p>
      </w:tc>
    </w:tr>
    <w:tr w:rsidR="00D76201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:rsidR="00D76201" w:rsidRDefault="00D76201" w:rsidP="00D76201">
    <w:pPr>
      <w:pStyle w:val="a6"/>
    </w:pPr>
  </w:p>
  <w:p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32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37BBA" w:rsidRPr="00D76201" w:rsidRDefault="00C37BBA" w:rsidP="00C37BBA">
          <w:pPr>
            <w:jc w:val="right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</w:p>
      </w:tc>
    </w:tr>
    <w:tr w:rsidR="00C37BBA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7D7C4C20"/>
    <w:multiLevelType w:val="multilevel"/>
    <w:tmpl w:val="4E66FAD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2"/>
  </w:num>
  <w:num w:numId="5">
    <w:abstractNumId w:val="12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1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B31"/>
    <w:rsid w:val="00002C92"/>
    <w:rsid w:val="00007720"/>
    <w:rsid w:val="000168B8"/>
    <w:rsid w:val="00024063"/>
    <w:rsid w:val="0002565D"/>
    <w:rsid w:val="00035A16"/>
    <w:rsid w:val="00040789"/>
    <w:rsid w:val="00043CC6"/>
    <w:rsid w:val="00085462"/>
    <w:rsid w:val="000A2937"/>
    <w:rsid w:val="000B2B69"/>
    <w:rsid w:val="000C5C6B"/>
    <w:rsid w:val="000C6224"/>
    <w:rsid w:val="000D0B30"/>
    <w:rsid w:val="000E35DA"/>
    <w:rsid w:val="000E4714"/>
    <w:rsid w:val="001172F2"/>
    <w:rsid w:val="00151451"/>
    <w:rsid w:val="0015310F"/>
    <w:rsid w:val="00157A1B"/>
    <w:rsid w:val="001726BE"/>
    <w:rsid w:val="00176B0B"/>
    <w:rsid w:val="001932BB"/>
    <w:rsid w:val="001A432C"/>
    <w:rsid w:val="001C37AD"/>
    <w:rsid w:val="001C3B97"/>
    <w:rsid w:val="001C7F9E"/>
    <w:rsid w:val="001D0B04"/>
    <w:rsid w:val="00217E8E"/>
    <w:rsid w:val="00250A5E"/>
    <w:rsid w:val="00250ED9"/>
    <w:rsid w:val="002573BD"/>
    <w:rsid w:val="00257D28"/>
    <w:rsid w:val="002831E4"/>
    <w:rsid w:val="002A6CCA"/>
    <w:rsid w:val="002B4B31"/>
    <w:rsid w:val="002E71F5"/>
    <w:rsid w:val="003162B0"/>
    <w:rsid w:val="00367412"/>
    <w:rsid w:val="0038108A"/>
    <w:rsid w:val="00385F09"/>
    <w:rsid w:val="00387F3D"/>
    <w:rsid w:val="003C0F6D"/>
    <w:rsid w:val="003E1F2E"/>
    <w:rsid w:val="003F2E3A"/>
    <w:rsid w:val="0040030E"/>
    <w:rsid w:val="00405257"/>
    <w:rsid w:val="0040711E"/>
    <w:rsid w:val="004125CC"/>
    <w:rsid w:val="00427D6F"/>
    <w:rsid w:val="0044075F"/>
    <w:rsid w:val="00465DF8"/>
    <w:rsid w:val="004675CB"/>
    <w:rsid w:val="004717FC"/>
    <w:rsid w:val="004753C4"/>
    <w:rsid w:val="00495158"/>
    <w:rsid w:val="004C450B"/>
    <w:rsid w:val="004C68F3"/>
    <w:rsid w:val="004D59A5"/>
    <w:rsid w:val="005056A1"/>
    <w:rsid w:val="005358EA"/>
    <w:rsid w:val="00544101"/>
    <w:rsid w:val="00550A66"/>
    <w:rsid w:val="00563A86"/>
    <w:rsid w:val="0057088E"/>
    <w:rsid w:val="0057091D"/>
    <w:rsid w:val="005A7964"/>
    <w:rsid w:val="005C73FF"/>
    <w:rsid w:val="005D3CC8"/>
    <w:rsid w:val="005D44F4"/>
    <w:rsid w:val="005E33D4"/>
    <w:rsid w:val="005F1EBD"/>
    <w:rsid w:val="006109E5"/>
    <w:rsid w:val="006168B8"/>
    <w:rsid w:val="00637ECC"/>
    <w:rsid w:val="006475DB"/>
    <w:rsid w:val="00667A04"/>
    <w:rsid w:val="00674658"/>
    <w:rsid w:val="00685E55"/>
    <w:rsid w:val="00686256"/>
    <w:rsid w:val="0069606F"/>
    <w:rsid w:val="006A3012"/>
    <w:rsid w:val="006D5552"/>
    <w:rsid w:val="006E30E0"/>
    <w:rsid w:val="00702797"/>
    <w:rsid w:val="00713640"/>
    <w:rsid w:val="007155CE"/>
    <w:rsid w:val="007176A7"/>
    <w:rsid w:val="007262F6"/>
    <w:rsid w:val="007312BC"/>
    <w:rsid w:val="007332EC"/>
    <w:rsid w:val="0073342C"/>
    <w:rsid w:val="007341E3"/>
    <w:rsid w:val="00740262"/>
    <w:rsid w:val="00745D5B"/>
    <w:rsid w:val="00746E9A"/>
    <w:rsid w:val="00747409"/>
    <w:rsid w:val="00773C7F"/>
    <w:rsid w:val="007C5E19"/>
    <w:rsid w:val="007D49D8"/>
    <w:rsid w:val="007D63D5"/>
    <w:rsid w:val="007F11DA"/>
    <w:rsid w:val="008265AE"/>
    <w:rsid w:val="00842D3B"/>
    <w:rsid w:val="008A2CF6"/>
    <w:rsid w:val="008A3690"/>
    <w:rsid w:val="008A5A24"/>
    <w:rsid w:val="008C1849"/>
    <w:rsid w:val="008F184E"/>
    <w:rsid w:val="00900D19"/>
    <w:rsid w:val="00926CD9"/>
    <w:rsid w:val="00970EA0"/>
    <w:rsid w:val="009731B6"/>
    <w:rsid w:val="00976DB2"/>
    <w:rsid w:val="00990648"/>
    <w:rsid w:val="00996B3B"/>
    <w:rsid w:val="009B3EBF"/>
    <w:rsid w:val="009B7A2C"/>
    <w:rsid w:val="009C3B38"/>
    <w:rsid w:val="009F0953"/>
    <w:rsid w:val="009F2EF7"/>
    <w:rsid w:val="009F74DE"/>
    <w:rsid w:val="00A053EC"/>
    <w:rsid w:val="00A104BB"/>
    <w:rsid w:val="00A31A37"/>
    <w:rsid w:val="00A34EDE"/>
    <w:rsid w:val="00A41AA0"/>
    <w:rsid w:val="00A5245C"/>
    <w:rsid w:val="00A56EE8"/>
    <w:rsid w:val="00A64B9A"/>
    <w:rsid w:val="00A66055"/>
    <w:rsid w:val="00A77D5E"/>
    <w:rsid w:val="00AA1F94"/>
    <w:rsid w:val="00AA274B"/>
    <w:rsid w:val="00AA36D5"/>
    <w:rsid w:val="00AB2213"/>
    <w:rsid w:val="00AB7F18"/>
    <w:rsid w:val="00AC0EE1"/>
    <w:rsid w:val="00AD3A6E"/>
    <w:rsid w:val="00AD4FCF"/>
    <w:rsid w:val="00AD7BE8"/>
    <w:rsid w:val="00AE292A"/>
    <w:rsid w:val="00AE6B02"/>
    <w:rsid w:val="00AF6283"/>
    <w:rsid w:val="00AF76B3"/>
    <w:rsid w:val="00B10C35"/>
    <w:rsid w:val="00B15DF0"/>
    <w:rsid w:val="00B32224"/>
    <w:rsid w:val="00B32CD9"/>
    <w:rsid w:val="00B465CD"/>
    <w:rsid w:val="00B61736"/>
    <w:rsid w:val="00B73CD8"/>
    <w:rsid w:val="00B75BE7"/>
    <w:rsid w:val="00BB18F5"/>
    <w:rsid w:val="00BB4586"/>
    <w:rsid w:val="00BB59EC"/>
    <w:rsid w:val="00BC473C"/>
    <w:rsid w:val="00BC708A"/>
    <w:rsid w:val="00BD1406"/>
    <w:rsid w:val="00C0113C"/>
    <w:rsid w:val="00C2741D"/>
    <w:rsid w:val="00C33DB4"/>
    <w:rsid w:val="00C37BBA"/>
    <w:rsid w:val="00C45F03"/>
    <w:rsid w:val="00C63567"/>
    <w:rsid w:val="00C72A35"/>
    <w:rsid w:val="00C801B9"/>
    <w:rsid w:val="00C80D4C"/>
    <w:rsid w:val="00C82A09"/>
    <w:rsid w:val="00CD2106"/>
    <w:rsid w:val="00D0788A"/>
    <w:rsid w:val="00D17B3A"/>
    <w:rsid w:val="00D20E3E"/>
    <w:rsid w:val="00D40CFB"/>
    <w:rsid w:val="00D44CEB"/>
    <w:rsid w:val="00D4651C"/>
    <w:rsid w:val="00D5577B"/>
    <w:rsid w:val="00D654B7"/>
    <w:rsid w:val="00D74AB8"/>
    <w:rsid w:val="00D76201"/>
    <w:rsid w:val="00D96D9D"/>
    <w:rsid w:val="00DA5172"/>
    <w:rsid w:val="00DC1B79"/>
    <w:rsid w:val="00DC77CB"/>
    <w:rsid w:val="00DF6E9D"/>
    <w:rsid w:val="00E11584"/>
    <w:rsid w:val="00E1522A"/>
    <w:rsid w:val="00E154BA"/>
    <w:rsid w:val="00E259F0"/>
    <w:rsid w:val="00E3042B"/>
    <w:rsid w:val="00E7174B"/>
    <w:rsid w:val="00E86847"/>
    <w:rsid w:val="00E86AE3"/>
    <w:rsid w:val="00EA0CD7"/>
    <w:rsid w:val="00EB4AE4"/>
    <w:rsid w:val="00EB5E59"/>
    <w:rsid w:val="00EB6FB6"/>
    <w:rsid w:val="00EB71BD"/>
    <w:rsid w:val="00EC3F3E"/>
    <w:rsid w:val="00EC4351"/>
    <w:rsid w:val="00EE67A5"/>
    <w:rsid w:val="00F00717"/>
    <w:rsid w:val="00F21FAF"/>
    <w:rsid w:val="00F320AA"/>
    <w:rsid w:val="00F3568D"/>
    <w:rsid w:val="00F43C60"/>
    <w:rsid w:val="00F51714"/>
    <w:rsid w:val="00F56624"/>
    <w:rsid w:val="00F61E15"/>
    <w:rsid w:val="00F66368"/>
    <w:rsid w:val="00F765A5"/>
    <w:rsid w:val="00F90226"/>
    <w:rsid w:val="00FA005B"/>
    <w:rsid w:val="00FA3453"/>
    <w:rsid w:val="00FB506A"/>
    <w:rsid w:val="00FC67A1"/>
    <w:rsid w:val="00FE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7C8EB5A8-4101-4579-87D0-4D6E611CD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44075F"/>
    <w:rPr>
      <w:rFonts w:ascii="Arial" w:hAnsi="Arial"/>
      <w:b/>
      <w:sz w:val="48"/>
    </w:rPr>
  </w:style>
  <w:style w:type="character" w:customStyle="1" w:styleId="h10">
    <w:name w:val="h1 Знак"/>
    <w:link w:val="h1"/>
    <w:rsid w:val="0044075F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FB506A"/>
    <w:rPr>
      <w:rFonts w:ascii="Arial" w:hAnsi="Arial"/>
      <w:b/>
    </w:rPr>
  </w:style>
  <w:style w:type="character" w:customStyle="1" w:styleId="h20">
    <w:name w:val="h2 Знак"/>
    <w:link w:val="h2"/>
    <w:rsid w:val="00FB506A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FB506A"/>
    <w:rPr>
      <w:rFonts w:ascii="Arial" w:hAnsi="Arial"/>
    </w:rPr>
  </w:style>
  <w:style w:type="character" w:customStyle="1" w:styleId="p0">
    <w:name w:val="p Знак"/>
    <w:link w:val="p"/>
    <w:rsid w:val="00FB506A"/>
    <w:rPr>
      <w:rFonts w:ascii="Arial" w:hAnsi="Arial" w:cs="Arial"/>
      <w:color w:val="000000"/>
      <w:szCs w:val="14"/>
      <w:lang w:val="de-DE" w:eastAsia="de-DE"/>
    </w:rPr>
  </w:style>
  <w:style w:type="paragraph" w:customStyle="1" w:styleId="phintbox">
    <w:name w:val="p.hint_box"/>
    <w:basedOn w:val="p"/>
    <w:link w:val="phintbox0"/>
    <w:rsid w:val="004125CC"/>
  </w:style>
  <w:style w:type="character" w:customStyle="1" w:styleId="Screenshot0">
    <w:name w:val="Screenshot Знак"/>
    <w:link w:val="Screenshot"/>
    <w:rsid w:val="004125CC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4125CC"/>
    <w:rPr>
      <w:rFonts w:ascii="Arial" w:hAnsi="Arial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customXml" Target="../customXml/item3.xml"/><Relationship Id="rId16" Type="http://schemas.openxmlformats.org/officeDocument/2006/relationships/image" Target="media/image10.png"/><Relationship Id="rId107" Type="http://schemas.openxmlformats.org/officeDocument/2006/relationships/header" Target="header2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fontTable" Target="fontTable.xml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footer" Target="foot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theme" Target="theme/theme1.xml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customXml" Target="../customXml/item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92B29F-87A5-4166-9E82-3564A7D8851F}"/>
</file>

<file path=customXml/itemProps2.xml><?xml version="1.0" encoding="utf-8"?>
<ds:datastoreItem xmlns:ds="http://schemas.openxmlformats.org/officeDocument/2006/customXml" ds:itemID="{EAAB4D1B-1304-4B9C-B3AC-523DC91EF26F}"/>
</file>

<file path=customXml/itemProps3.xml><?xml version="1.0" encoding="utf-8"?>
<ds:datastoreItem xmlns:ds="http://schemas.openxmlformats.org/officeDocument/2006/customXml" ds:itemID="{DF19220A-C937-4161-B51F-23E645B7A833}"/>
</file>

<file path=docProps/app.xml><?xml version="1.0" encoding="utf-8"?>
<Properties xmlns="http://schemas.openxmlformats.org/officeDocument/2006/extended-properties" xmlns:vt="http://schemas.openxmlformats.org/officeDocument/2006/docPropsVTypes">
  <Template>A9A13337</Template>
  <TotalTime>0</TotalTime>
  <Pages>2</Pages>
  <Words>1006</Words>
  <Characters>7428</Characters>
  <Application>Microsoft Office Word</Application>
  <DocSecurity>0</DocSecurity>
  <Lines>1485</Lines>
  <Paragraphs>337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Инженер ТОиР. 55_ТОиР</vt:lpstr>
      <vt:lpstr>Documentation</vt:lpstr>
    </vt:vector>
  </TitlesOfParts>
  <Company>Company Name</Company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Инженер ТОиР. 55_ТОиР</dc:title>
  <dc:subject/>
  <dc:creator>KovtunDV</dc:creator>
  <cp:keywords/>
  <dc:description/>
  <cp:lastModifiedBy>KovtunDV</cp:lastModifiedBy>
  <cp:revision>2</cp:revision>
  <cp:lastPrinted>2009-03-31T09:35:00Z</cp:lastPrinted>
  <dcterms:created xsi:type="dcterms:W3CDTF">2019-12-05T09:10:00Z</dcterms:created>
  <dcterms:modified xsi:type="dcterms:W3CDTF">2019-12-05T09:10:00Z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