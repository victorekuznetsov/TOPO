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4D708C">
        <w:rPr>
          <w:lang w:val="en-GB"/>
        </w:rPr>
        <w:t>Инженер по надежности. 55_ТОиР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4D708C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4D708C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39042" w:history="1">
        <w:r w:rsidR="004D708C" w:rsidRPr="003134A1">
          <w:rPr>
            <w:rStyle w:val="aa"/>
            <w:noProof/>
            <w:lang w:val="ru-RU"/>
          </w:rPr>
          <w:t>1</w:t>
        </w:r>
        <w:r w:rsidR="004D708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4D708C" w:rsidRPr="003134A1">
          <w:rPr>
            <w:rStyle w:val="aa"/>
            <w:noProof/>
            <w:lang w:val="ru-RU"/>
          </w:rPr>
          <w:t>Инструктаж по функциональному направлению «ТОиР»</w:t>
        </w:r>
        <w:r w:rsidR="004D708C">
          <w:rPr>
            <w:noProof/>
            <w:webHidden/>
          </w:rPr>
          <w:tab/>
        </w:r>
        <w:r w:rsidR="004D708C">
          <w:rPr>
            <w:noProof/>
            <w:webHidden/>
          </w:rPr>
          <w:fldChar w:fldCharType="begin"/>
        </w:r>
        <w:r w:rsidR="004D708C">
          <w:rPr>
            <w:noProof/>
            <w:webHidden/>
          </w:rPr>
          <w:instrText xml:space="preserve"> PAGEREF _Toc26439042 \h </w:instrText>
        </w:r>
        <w:r w:rsidR="004D708C">
          <w:rPr>
            <w:noProof/>
            <w:webHidden/>
          </w:rPr>
        </w:r>
        <w:r w:rsidR="004D708C">
          <w:rPr>
            <w:noProof/>
            <w:webHidden/>
          </w:rPr>
          <w:fldChar w:fldCharType="separate"/>
        </w:r>
        <w:r w:rsidR="004D708C">
          <w:rPr>
            <w:noProof/>
            <w:webHidden/>
          </w:rPr>
          <w:t>4</w:t>
        </w:r>
        <w:r w:rsidR="004D708C"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43" w:history="1">
        <w:r w:rsidRPr="003134A1">
          <w:rPr>
            <w:rStyle w:val="aa"/>
            <w:noProof/>
            <w:lang w:val="ru-RU"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  <w:lang w:val="ru-RU"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44" w:history="1">
        <w:r w:rsidRPr="003134A1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45" w:history="1">
        <w:r w:rsidRPr="003134A1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46" w:history="1">
        <w:r w:rsidRPr="003134A1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47" w:history="1">
        <w:r w:rsidRPr="003134A1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48" w:history="1">
        <w:r w:rsidRPr="003134A1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49" w:history="1">
        <w:r w:rsidRPr="003134A1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0" w:history="1">
        <w:r w:rsidRPr="003134A1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1" w:history="1">
        <w:r w:rsidRPr="003134A1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2" w:history="1">
        <w:r w:rsidRPr="003134A1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3" w:history="1">
        <w:r w:rsidRPr="003134A1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4" w:history="1">
        <w:r w:rsidRPr="003134A1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5" w:history="1">
        <w:r w:rsidRPr="003134A1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6" w:history="1">
        <w:r w:rsidRPr="003134A1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7" w:history="1">
        <w:r w:rsidRPr="003134A1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8" w:history="1">
        <w:r w:rsidRPr="003134A1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59" w:history="1">
        <w:r w:rsidRPr="003134A1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0" w:history="1">
        <w:r w:rsidRPr="003134A1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1" w:history="1">
        <w:r w:rsidRPr="003134A1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2" w:history="1">
        <w:r w:rsidRPr="003134A1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3" w:history="1">
        <w:r w:rsidRPr="003134A1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4" w:history="1">
        <w:r w:rsidRPr="003134A1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5" w:history="1">
        <w:r w:rsidRPr="003134A1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6" w:history="1">
        <w:r w:rsidRPr="003134A1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7" w:history="1">
        <w:r w:rsidRPr="003134A1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8" w:history="1">
        <w:r w:rsidRPr="003134A1">
          <w:rPr>
            <w:rStyle w:val="aa"/>
            <w:noProof/>
          </w:rPr>
          <w:t>1.26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69" w:history="1">
        <w:r w:rsidRPr="003134A1">
          <w:rPr>
            <w:rStyle w:val="aa"/>
            <w:noProof/>
          </w:rPr>
          <w:t>1.27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0" w:history="1">
        <w:r w:rsidRPr="003134A1">
          <w:rPr>
            <w:rStyle w:val="aa"/>
            <w:noProof/>
          </w:rPr>
          <w:t>1.28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1" w:history="1">
        <w:r w:rsidRPr="003134A1">
          <w:rPr>
            <w:rStyle w:val="aa"/>
            <w:noProof/>
          </w:rPr>
          <w:t>1.29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2" w:history="1">
        <w:r w:rsidRPr="003134A1">
          <w:rPr>
            <w:rStyle w:val="aa"/>
            <w:noProof/>
          </w:rPr>
          <w:t>1.30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3" w:history="1">
        <w:r w:rsidRPr="003134A1">
          <w:rPr>
            <w:rStyle w:val="aa"/>
            <w:noProof/>
          </w:rPr>
          <w:t>1.31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4" w:history="1">
        <w:r w:rsidRPr="003134A1">
          <w:rPr>
            <w:rStyle w:val="aa"/>
            <w:noProof/>
          </w:rPr>
          <w:t>1.32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5" w:history="1">
        <w:r w:rsidRPr="003134A1">
          <w:rPr>
            <w:rStyle w:val="aa"/>
            <w:noProof/>
          </w:rPr>
          <w:t>1.33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6" w:history="1">
        <w:r w:rsidRPr="003134A1">
          <w:rPr>
            <w:rStyle w:val="aa"/>
            <w:noProof/>
          </w:rPr>
          <w:t>1.34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7" w:history="1">
        <w:r w:rsidRPr="003134A1">
          <w:rPr>
            <w:rStyle w:val="aa"/>
            <w:noProof/>
          </w:rPr>
          <w:t>1.35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8" w:history="1">
        <w:r w:rsidRPr="003134A1">
          <w:rPr>
            <w:rStyle w:val="aa"/>
            <w:noProof/>
          </w:rPr>
          <w:t>1.36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79" w:history="1">
        <w:r w:rsidRPr="003134A1">
          <w:rPr>
            <w:rStyle w:val="aa"/>
            <w:noProof/>
          </w:rPr>
          <w:t>1.37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80" w:history="1">
        <w:r w:rsidRPr="003134A1">
          <w:rPr>
            <w:rStyle w:val="aa"/>
            <w:noProof/>
          </w:rPr>
          <w:t>1.38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81" w:history="1">
        <w:r w:rsidRPr="003134A1">
          <w:rPr>
            <w:rStyle w:val="aa"/>
            <w:noProof/>
          </w:rPr>
          <w:t>1.39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82" w:history="1">
        <w:r w:rsidRPr="003134A1">
          <w:rPr>
            <w:rStyle w:val="aa"/>
            <w:noProof/>
          </w:rPr>
          <w:t>1.40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9083" w:history="1">
        <w:r w:rsidRPr="003134A1">
          <w:rPr>
            <w:rStyle w:val="aa"/>
            <w:noProof/>
          </w:rPr>
          <w:t>1.41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3134A1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39084" w:history="1">
        <w:r w:rsidRPr="003134A1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3134A1">
          <w:rPr>
            <w:rStyle w:val="aa"/>
            <w:noProof/>
          </w:rPr>
          <w:t>Передача сообщения в работу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39085" w:history="1">
        <w:r w:rsidRPr="003134A1">
          <w:rPr>
            <w:rStyle w:val="aa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3134A1">
          <w:rPr>
            <w:rStyle w:val="aa"/>
            <w:noProof/>
          </w:rPr>
          <w:t>Закрытие сообщения ТОРО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4D708C" w:rsidRDefault="004D708C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39086" w:history="1">
        <w:r w:rsidRPr="003134A1">
          <w:rPr>
            <w:rStyle w:val="aa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3134A1">
          <w:rPr>
            <w:rStyle w:val="aa"/>
            <w:noProof/>
          </w:rPr>
          <w:t>Ввод причины отказа и вида дефекта в сообщение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Pr="00BA3F18" w:rsidRDefault="00972451" w:rsidP="00972451">
      <w:pPr>
        <w:pStyle w:val="h1"/>
        <w:rPr>
          <w:lang w:val="ru-RU"/>
        </w:rPr>
      </w:pPr>
      <w:bookmarkStart w:id="5" w:name="_Toc26439042"/>
      <w:r w:rsidRPr="00BA3F18">
        <w:rPr>
          <w:lang w:val="ru-RU"/>
        </w:rPr>
        <w:lastRenderedPageBreak/>
        <w:t>Инструктаж по функциональному направлению «ТОиР»</w:t>
      </w:r>
      <w:bookmarkEnd w:id="5"/>
    </w:p>
    <w:p w:rsidR="009469D3" w:rsidRPr="00BA3F18" w:rsidRDefault="009469D3" w:rsidP="009469D3">
      <w:pPr>
        <w:pStyle w:val="h2"/>
        <w:rPr>
          <w:lang w:val="ru-RU"/>
        </w:rPr>
      </w:pPr>
      <w:bookmarkStart w:id="6" w:name="_Toc26439043"/>
      <w:r w:rsidRPr="00BA3F18">
        <w:rPr>
          <w:lang w:val="ru-RU"/>
        </w:rPr>
        <w:lastRenderedPageBreak/>
        <w:t>Инструктаж по функциональному направлению «ТОиР»</w:t>
      </w:r>
      <w:bookmarkEnd w:id="6"/>
    </w:p>
    <w:p w:rsidR="009469D3" w:rsidRDefault="009469D3" w:rsidP="009469D3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280"/>
          </v:shape>
        </w:pict>
      </w:r>
    </w:p>
    <w:p w:rsidR="00B24610" w:rsidRDefault="00B24610" w:rsidP="00B24610">
      <w:pPr>
        <w:pStyle w:val="h2"/>
      </w:pPr>
      <w:bookmarkStart w:id="7" w:name="_Toc26439044"/>
      <w:r>
        <w:lastRenderedPageBreak/>
        <w:t>Внедрение пилота и стабилизация</w:t>
      </w:r>
      <w:bookmarkEnd w:id="7"/>
    </w:p>
    <w:p w:rsidR="00B24610" w:rsidRDefault="00B24610" w:rsidP="00B24610">
      <w:pPr>
        <w:pStyle w:val="p"/>
      </w:pPr>
      <w:r>
        <w:pict>
          <v:shape id="_x0000_i1026" type="#_x0000_t75" style="width:435pt;height:326.25pt">
            <v:imagedata r:id="rId8" o:title="imb__281"/>
          </v:shape>
        </w:pict>
      </w:r>
    </w:p>
    <w:p w:rsidR="00B04118" w:rsidRDefault="00B04118" w:rsidP="00B04118">
      <w:pPr>
        <w:pStyle w:val="h2"/>
      </w:pPr>
      <w:bookmarkStart w:id="8" w:name="_Toc26439045"/>
      <w:r>
        <w:lastRenderedPageBreak/>
        <w:t>Slide1326</w:t>
      </w:r>
      <w:bookmarkEnd w:id="8"/>
    </w:p>
    <w:p w:rsidR="00B04118" w:rsidRDefault="00B04118" w:rsidP="00B04118">
      <w:pPr>
        <w:pStyle w:val="p"/>
      </w:pPr>
      <w:r>
        <w:pict>
          <v:shape id="_x0000_i1027" type="#_x0000_t75" style="width:435pt;height:326.25pt">
            <v:imagedata r:id="rId9" o:title="imb__282"/>
          </v:shape>
        </w:pict>
      </w:r>
    </w:p>
    <w:p w:rsidR="00890E68" w:rsidRDefault="00890E68" w:rsidP="00890E68">
      <w:pPr>
        <w:pStyle w:val="h2"/>
      </w:pPr>
      <w:bookmarkStart w:id="9" w:name="_Toc26439046"/>
      <w:r>
        <w:lastRenderedPageBreak/>
        <w:t>Slide1327</w:t>
      </w:r>
      <w:bookmarkEnd w:id="9"/>
    </w:p>
    <w:p w:rsidR="00890E68" w:rsidRDefault="00890E68" w:rsidP="00890E68">
      <w:pPr>
        <w:pStyle w:val="p"/>
      </w:pPr>
      <w:r>
        <w:pict>
          <v:shape id="_x0000_i1028" type="#_x0000_t75" style="width:435pt;height:326.25pt">
            <v:imagedata r:id="rId10" o:title="imb__283"/>
          </v:shape>
        </w:pict>
      </w:r>
    </w:p>
    <w:p w:rsidR="0073371C" w:rsidRDefault="0073371C" w:rsidP="0073371C">
      <w:pPr>
        <w:pStyle w:val="h2"/>
      </w:pPr>
      <w:bookmarkStart w:id="10" w:name="_Toc26439047"/>
      <w:r>
        <w:lastRenderedPageBreak/>
        <w:t>Slide1328</w:t>
      </w:r>
      <w:bookmarkEnd w:id="10"/>
    </w:p>
    <w:p w:rsidR="0073371C" w:rsidRDefault="0073371C" w:rsidP="0073371C">
      <w:pPr>
        <w:pStyle w:val="p"/>
      </w:pPr>
      <w:r>
        <w:pict>
          <v:shape id="_x0000_i1029" type="#_x0000_t75" style="width:435pt;height:326.25pt">
            <v:imagedata r:id="rId11" o:title="imb__284"/>
          </v:shape>
        </w:pict>
      </w:r>
    </w:p>
    <w:p w:rsidR="00CF3747" w:rsidRDefault="00CF3747" w:rsidP="00CF3747">
      <w:pPr>
        <w:pStyle w:val="h2"/>
      </w:pPr>
      <w:bookmarkStart w:id="11" w:name="_Toc26439048"/>
      <w:r>
        <w:lastRenderedPageBreak/>
        <w:t>Внедрение пилота и стабилизация</w:t>
      </w:r>
      <w:bookmarkEnd w:id="11"/>
    </w:p>
    <w:p w:rsidR="00CF3747" w:rsidRDefault="00CF3747" w:rsidP="00CF3747">
      <w:pPr>
        <w:pStyle w:val="p"/>
      </w:pPr>
      <w:r>
        <w:pict>
          <v:shape id="_x0000_i1030" type="#_x0000_t75" style="width:435pt;height:326.25pt">
            <v:imagedata r:id="rId12" o:title="imb__285"/>
          </v:shape>
        </w:pict>
      </w:r>
    </w:p>
    <w:p w:rsidR="00911A04" w:rsidRDefault="00911A04" w:rsidP="00911A04">
      <w:pPr>
        <w:pStyle w:val="h2"/>
      </w:pPr>
      <w:bookmarkStart w:id="12" w:name="_Toc26439049"/>
      <w:r>
        <w:lastRenderedPageBreak/>
        <w:t>Slide1410</w:t>
      </w:r>
      <w:bookmarkEnd w:id="12"/>
    </w:p>
    <w:p w:rsidR="00911A04" w:rsidRDefault="00911A04" w:rsidP="00911A04">
      <w:pPr>
        <w:pStyle w:val="p"/>
      </w:pPr>
      <w:r>
        <w:pict>
          <v:shape id="_x0000_i1031" type="#_x0000_t75" style="width:435pt;height:326.25pt">
            <v:imagedata r:id="rId13" o:title="imb__286"/>
          </v:shape>
        </w:pict>
      </w:r>
    </w:p>
    <w:p w:rsidR="000A7E7D" w:rsidRDefault="000A7E7D" w:rsidP="000A7E7D">
      <w:pPr>
        <w:pStyle w:val="h2"/>
      </w:pPr>
      <w:bookmarkStart w:id="13" w:name="_Toc26439050"/>
      <w:r>
        <w:lastRenderedPageBreak/>
        <w:t>Slide1412</w:t>
      </w:r>
      <w:bookmarkEnd w:id="13"/>
    </w:p>
    <w:p w:rsidR="000A7E7D" w:rsidRDefault="000A7E7D" w:rsidP="000A7E7D">
      <w:pPr>
        <w:pStyle w:val="p"/>
      </w:pPr>
      <w:r>
        <w:pict>
          <v:shape id="_x0000_i1032" type="#_x0000_t75" style="width:435pt;height:326.25pt">
            <v:imagedata r:id="rId14" o:title="imb__287"/>
          </v:shape>
        </w:pict>
      </w:r>
    </w:p>
    <w:p w:rsidR="004D4698" w:rsidRDefault="004D4698" w:rsidP="004D4698">
      <w:pPr>
        <w:pStyle w:val="h2"/>
      </w:pPr>
      <w:bookmarkStart w:id="14" w:name="_Toc26439051"/>
      <w:r>
        <w:lastRenderedPageBreak/>
        <w:t>Slide1426</w:t>
      </w:r>
      <w:bookmarkEnd w:id="14"/>
    </w:p>
    <w:p w:rsidR="004D4698" w:rsidRDefault="004D4698" w:rsidP="004D4698">
      <w:pPr>
        <w:pStyle w:val="p"/>
      </w:pPr>
      <w:r>
        <w:pict>
          <v:shape id="_x0000_i1033" type="#_x0000_t75" style="width:435pt;height:326.25pt">
            <v:imagedata r:id="rId15" o:title="imb__288"/>
          </v:shape>
        </w:pict>
      </w:r>
    </w:p>
    <w:p w:rsidR="00F63FAC" w:rsidRDefault="00F63FAC" w:rsidP="00F63FAC">
      <w:pPr>
        <w:pStyle w:val="h2"/>
      </w:pPr>
      <w:bookmarkStart w:id="15" w:name="_Toc26439052"/>
      <w:r>
        <w:lastRenderedPageBreak/>
        <w:t>Slide1427</w:t>
      </w:r>
      <w:bookmarkEnd w:id="15"/>
    </w:p>
    <w:p w:rsidR="00F63FAC" w:rsidRDefault="00F63FAC" w:rsidP="00F63FAC">
      <w:pPr>
        <w:pStyle w:val="p"/>
      </w:pPr>
      <w:r>
        <w:pict>
          <v:shape id="_x0000_i1034" type="#_x0000_t75" style="width:435pt;height:326.25pt">
            <v:imagedata r:id="rId16" o:title="imb__289"/>
          </v:shape>
        </w:pict>
      </w:r>
    </w:p>
    <w:p w:rsidR="000B5221" w:rsidRDefault="000B5221" w:rsidP="000B5221">
      <w:pPr>
        <w:pStyle w:val="h2"/>
      </w:pPr>
      <w:bookmarkStart w:id="16" w:name="_Toc26439053"/>
      <w:r>
        <w:lastRenderedPageBreak/>
        <w:t>Slide1413</w:t>
      </w:r>
      <w:bookmarkEnd w:id="16"/>
    </w:p>
    <w:p w:rsidR="000B5221" w:rsidRDefault="000B5221" w:rsidP="000B5221">
      <w:pPr>
        <w:pStyle w:val="p"/>
      </w:pPr>
      <w:r>
        <w:pict>
          <v:shape id="_x0000_i1035" type="#_x0000_t75" style="width:435pt;height:326.25pt">
            <v:imagedata r:id="rId17" o:title="imb__290"/>
          </v:shape>
        </w:pict>
      </w:r>
    </w:p>
    <w:p w:rsidR="00DC6DE3" w:rsidRDefault="00DC6DE3" w:rsidP="00DC6DE3">
      <w:pPr>
        <w:pStyle w:val="h2"/>
      </w:pPr>
      <w:bookmarkStart w:id="17" w:name="_Toc26439054"/>
      <w:r>
        <w:lastRenderedPageBreak/>
        <w:t>Slide1435</w:t>
      </w:r>
      <w:bookmarkEnd w:id="17"/>
    </w:p>
    <w:p w:rsidR="00DC6DE3" w:rsidRDefault="00DC6DE3" w:rsidP="00DC6DE3">
      <w:pPr>
        <w:pStyle w:val="p"/>
      </w:pPr>
      <w:r>
        <w:pict>
          <v:shape id="_x0000_i1036" type="#_x0000_t75" style="width:435pt;height:326.25pt">
            <v:imagedata r:id="rId18" o:title="imb__291"/>
          </v:shape>
        </w:pict>
      </w:r>
    </w:p>
    <w:p w:rsidR="00016A3F" w:rsidRDefault="00016A3F" w:rsidP="00016A3F">
      <w:pPr>
        <w:pStyle w:val="h2"/>
      </w:pPr>
      <w:bookmarkStart w:id="18" w:name="_Toc26439055"/>
      <w:r>
        <w:lastRenderedPageBreak/>
        <w:t>Slide1417</w:t>
      </w:r>
      <w:bookmarkEnd w:id="18"/>
    </w:p>
    <w:p w:rsidR="00016A3F" w:rsidRDefault="00016A3F" w:rsidP="00016A3F">
      <w:pPr>
        <w:pStyle w:val="p"/>
      </w:pPr>
      <w:r>
        <w:pict>
          <v:shape id="_x0000_i1037" type="#_x0000_t75" style="width:435pt;height:326.25pt">
            <v:imagedata r:id="rId19" o:title="imb__292"/>
          </v:shape>
        </w:pict>
      </w:r>
    </w:p>
    <w:p w:rsidR="006C6CE5" w:rsidRDefault="006C6CE5" w:rsidP="006C6CE5">
      <w:pPr>
        <w:pStyle w:val="h2"/>
      </w:pPr>
      <w:bookmarkStart w:id="19" w:name="_Toc26439056"/>
      <w:r>
        <w:lastRenderedPageBreak/>
        <w:t>Slide1429</w:t>
      </w:r>
      <w:bookmarkEnd w:id="19"/>
    </w:p>
    <w:p w:rsidR="006C6CE5" w:rsidRDefault="006C6CE5" w:rsidP="006C6CE5">
      <w:pPr>
        <w:pStyle w:val="p"/>
      </w:pPr>
      <w:r>
        <w:pict>
          <v:shape id="_x0000_i1038" type="#_x0000_t75" style="width:435pt;height:326.25pt">
            <v:imagedata r:id="rId20" o:title="imb__293"/>
          </v:shape>
        </w:pict>
      </w:r>
    </w:p>
    <w:p w:rsidR="003D5AC6" w:rsidRDefault="003D5AC6" w:rsidP="003D5AC6">
      <w:pPr>
        <w:pStyle w:val="h2"/>
      </w:pPr>
      <w:bookmarkStart w:id="20" w:name="_Toc26439057"/>
      <w:r>
        <w:lastRenderedPageBreak/>
        <w:t>Slide1430</w:t>
      </w:r>
      <w:bookmarkEnd w:id="20"/>
    </w:p>
    <w:p w:rsidR="003D5AC6" w:rsidRDefault="003D5AC6" w:rsidP="003D5AC6">
      <w:pPr>
        <w:pStyle w:val="p"/>
      </w:pPr>
      <w:r>
        <w:pict>
          <v:shape id="_x0000_i1039" type="#_x0000_t75" style="width:435pt;height:326.25pt">
            <v:imagedata r:id="rId21" o:title="imb__294"/>
          </v:shape>
        </w:pict>
      </w:r>
    </w:p>
    <w:p w:rsidR="008C4B15" w:rsidRDefault="008C4B15" w:rsidP="008C4B15">
      <w:pPr>
        <w:pStyle w:val="h2"/>
      </w:pPr>
      <w:bookmarkStart w:id="21" w:name="_Toc26439058"/>
      <w:r>
        <w:lastRenderedPageBreak/>
        <w:t>Slide1432</w:t>
      </w:r>
      <w:bookmarkEnd w:id="21"/>
    </w:p>
    <w:p w:rsidR="008C4B15" w:rsidRDefault="008C4B15" w:rsidP="008C4B15">
      <w:pPr>
        <w:pStyle w:val="p"/>
      </w:pPr>
      <w:r>
        <w:pict>
          <v:shape id="_x0000_i1040" type="#_x0000_t75" style="width:435pt;height:326.25pt">
            <v:imagedata r:id="rId22" o:title="imb__295"/>
          </v:shape>
        </w:pict>
      </w:r>
    </w:p>
    <w:p w:rsidR="00CA6C7A" w:rsidRDefault="00CA6C7A" w:rsidP="00CA6C7A">
      <w:pPr>
        <w:pStyle w:val="h2"/>
      </w:pPr>
      <w:bookmarkStart w:id="22" w:name="_Toc26439059"/>
      <w:r>
        <w:lastRenderedPageBreak/>
        <w:t>Slide1433</w:t>
      </w:r>
      <w:bookmarkEnd w:id="22"/>
    </w:p>
    <w:p w:rsidR="00CA6C7A" w:rsidRDefault="00CA6C7A" w:rsidP="00CA6C7A">
      <w:pPr>
        <w:pStyle w:val="p"/>
      </w:pPr>
      <w:r>
        <w:pict>
          <v:shape id="_x0000_i1041" type="#_x0000_t75" style="width:435pt;height:326.25pt">
            <v:imagedata r:id="rId23" o:title="imb__296"/>
          </v:shape>
        </w:pict>
      </w:r>
    </w:p>
    <w:p w:rsidR="00E909CA" w:rsidRDefault="00E909CA" w:rsidP="00E909CA">
      <w:pPr>
        <w:pStyle w:val="h2"/>
      </w:pPr>
      <w:bookmarkStart w:id="23" w:name="_Toc26439060"/>
      <w:r>
        <w:lastRenderedPageBreak/>
        <w:t>Slide1434</w:t>
      </w:r>
      <w:bookmarkEnd w:id="23"/>
    </w:p>
    <w:p w:rsidR="00E909CA" w:rsidRDefault="00E909CA" w:rsidP="00E909CA">
      <w:pPr>
        <w:pStyle w:val="p"/>
      </w:pPr>
      <w:r>
        <w:pict>
          <v:shape id="_x0000_i1042" type="#_x0000_t75" style="width:435pt;height:326.25pt">
            <v:imagedata r:id="rId24" o:title="imb__297"/>
          </v:shape>
        </w:pict>
      </w:r>
    </w:p>
    <w:p w:rsidR="00A56BF0" w:rsidRDefault="00A56BF0" w:rsidP="00A56BF0">
      <w:pPr>
        <w:pStyle w:val="h2"/>
      </w:pPr>
      <w:bookmarkStart w:id="24" w:name="_Toc26439061"/>
      <w:r>
        <w:lastRenderedPageBreak/>
        <w:t>Slide1436</w:t>
      </w:r>
      <w:bookmarkEnd w:id="24"/>
    </w:p>
    <w:p w:rsidR="00A56BF0" w:rsidRDefault="00A56BF0" w:rsidP="00A56BF0">
      <w:pPr>
        <w:pStyle w:val="p"/>
      </w:pPr>
      <w:r>
        <w:pict>
          <v:shape id="_x0000_i1043" type="#_x0000_t75" style="width:435pt;height:326.25pt">
            <v:imagedata r:id="rId25" o:title="imb__298"/>
          </v:shape>
        </w:pict>
      </w:r>
    </w:p>
    <w:p w:rsidR="006C1120" w:rsidRDefault="006C1120" w:rsidP="006C1120">
      <w:pPr>
        <w:pStyle w:val="h2"/>
      </w:pPr>
      <w:bookmarkStart w:id="25" w:name="_Toc26439062"/>
      <w:r>
        <w:lastRenderedPageBreak/>
        <w:t>Slide1437</w:t>
      </w:r>
      <w:bookmarkEnd w:id="25"/>
    </w:p>
    <w:p w:rsidR="006C1120" w:rsidRDefault="006C1120" w:rsidP="006C1120">
      <w:pPr>
        <w:pStyle w:val="p"/>
      </w:pPr>
      <w:r>
        <w:pict>
          <v:shape id="_x0000_i1044" type="#_x0000_t75" style="width:435pt;height:326.25pt">
            <v:imagedata r:id="rId26" o:title="imb__299"/>
          </v:shape>
        </w:pict>
      </w:r>
    </w:p>
    <w:p w:rsidR="00D22CE5" w:rsidRDefault="00D22CE5" w:rsidP="00D22CE5">
      <w:pPr>
        <w:pStyle w:val="h2"/>
      </w:pPr>
      <w:bookmarkStart w:id="26" w:name="_Toc26439063"/>
      <w:r>
        <w:lastRenderedPageBreak/>
        <w:t>Slide1456</w:t>
      </w:r>
      <w:bookmarkEnd w:id="26"/>
    </w:p>
    <w:p w:rsidR="00D22CE5" w:rsidRDefault="00D22CE5" w:rsidP="00D22CE5">
      <w:pPr>
        <w:pStyle w:val="p"/>
      </w:pPr>
      <w:r>
        <w:pict>
          <v:shape id="_x0000_i1045" type="#_x0000_t75" style="width:435pt;height:326.25pt">
            <v:imagedata r:id="rId27" o:title="imb__300"/>
          </v:shape>
        </w:pict>
      </w:r>
    </w:p>
    <w:p w:rsidR="00C60400" w:rsidRDefault="00C60400" w:rsidP="00C60400">
      <w:pPr>
        <w:pStyle w:val="h2"/>
      </w:pPr>
      <w:bookmarkStart w:id="27" w:name="_Toc26439064"/>
      <w:r>
        <w:lastRenderedPageBreak/>
        <w:t>Slide1439</w:t>
      </w:r>
      <w:bookmarkEnd w:id="27"/>
    </w:p>
    <w:p w:rsidR="00C60400" w:rsidRDefault="00C60400" w:rsidP="00C60400">
      <w:pPr>
        <w:pStyle w:val="p"/>
      </w:pPr>
      <w:r>
        <w:pict>
          <v:shape id="_x0000_i1046" type="#_x0000_t75" style="width:435pt;height:326.25pt">
            <v:imagedata r:id="rId28" o:title="imb__301"/>
          </v:shape>
        </w:pict>
      </w:r>
    </w:p>
    <w:p w:rsidR="00224228" w:rsidRDefault="00224228" w:rsidP="00224228">
      <w:pPr>
        <w:pStyle w:val="h2"/>
      </w:pPr>
      <w:bookmarkStart w:id="28" w:name="_Toc26439065"/>
      <w:r>
        <w:lastRenderedPageBreak/>
        <w:t>Slide1445</w:t>
      </w:r>
      <w:bookmarkEnd w:id="28"/>
    </w:p>
    <w:p w:rsidR="00224228" w:rsidRDefault="00224228" w:rsidP="00224228">
      <w:pPr>
        <w:pStyle w:val="p"/>
      </w:pPr>
      <w:r>
        <w:pict>
          <v:shape id="_x0000_i1047" type="#_x0000_t75" style="width:435pt;height:326.25pt">
            <v:imagedata r:id="rId29" o:title="imb__302"/>
          </v:shape>
        </w:pict>
      </w:r>
    </w:p>
    <w:p w:rsidR="00325FDE" w:rsidRDefault="00325FDE" w:rsidP="00325FDE">
      <w:pPr>
        <w:pStyle w:val="h2"/>
      </w:pPr>
      <w:bookmarkStart w:id="29" w:name="_Toc26439066"/>
      <w:r>
        <w:lastRenderedPageBreak/>
        <w:t>Slide1446</w:t>
      </w:r>
      <w:bookmarkEnd w:id="29"/>
    </w:p>
    <w:p w:rsidR="00325FDE" w:rsidRDefault="00325FDE" w:rsidP="00325FDE">
      <w:pPr>
        <w:pStyle w:val="p"/>
      </w:pPr>
      <w:r>
        <w:pict>
          <v:shape id="_x0000_i1048" type="#_x0000_t75" style="width:435pt;height:326.25pt">
            <v:imagedata r:id="rId30" o:title="imb__303"/>
          </v:shape>
        </w:pict>
      </w:r>
    </w:p>
    <w:p w:rsidR="00493BE1" w:rsidRDefault="00493BE1" w:rsidP="00493BE1">
      <w:pPr>
        <w:pStyle w:val="h2"/>
      </w:pPr>
      <w:bookmarkStart w:id="30" w:name="_Toc26439067"/>
      <w:r>
        <w:lastRenderedPageBreak/>
        <w:t>Slide1440</w:t>
      </w:r>
      <w:bookmarkEnd w:id="30"/>
    </w:p>
    <w:p w:rsidR="00493BE1" w:rsidRDefault="00493BE1" w:rsidP="00493BE1">
      <w:pPr>
        <w:pStyle w:val="p"/>
      </w:pPr>
      <w:r>
        <w:pict>
          <v:shape id="_x0000_i1049" type="#_x0000_t75" style="width:435pt;height:326.25pt">
            <v:imagedata r:id="rId31" o:title="imb__304"/>
          </v:shape>
        </w:pict>
      </w:r>
    </w:p>
    <w:p w:rsidR="00891485" w:rsidRDefault="00891485" w:rsidP="00891485">
      <w:pPr>
        <w:pStyle w:val="h2"/>
      </w:pPr>
      <w:bookmarkStart w:id="31" w:name="_Toc26439068"/>
      <w:r>
        <w:lastRenderedPageBreak/>
        <w:t>Slide1442</w:t>
      </w:r>
      <w:bookmarkEnd w:id="31"/>
    </w:p>
    <w:p w:rsidR="00891485" w:rsidRDefault="00891485" w:rsidP="00891485">
      <w:pPr>
        <w:pStyle w:val="p"/>
      </w:pPr>
      <w:r>
        <w:pict>
          <v:shape id="_x0000_i1050" type="#_x0000_t75" style="width:435pt;height:326.25pt">
            <v:imagedata r:id="rId32" o:title="imb__305"/>
          </v:shape>
        </w:pict>
      </w:r>
    </w:p>
    <w:p w:rsidR="0008553D" w:rsidRDefault="0008553D" w:rsidP="0008553D">
      <w:pPr>
        <w:pStyle w:val="h2"/>
      </w:pPr>
      <w:bookmarkStart w:id="32" w:name="_Toc26439069"/>
      <w:r>
        <w:lastRenderedPageBreak/>
        <w:t>Slide1443</w:t>
      </w:r>
      <w:bookmarkEnd w:id="32"/>
    </w:p>
    <w:p w:rsidR="0008553D" w:rsidRDefault="0008553D" w:rsidP="0008553D">
      <w:pPr>
        <w:pStyle w:val="p"/>
      </w:pPr>
      <w:r>
        <w:pict>
          <v:shape id="_x0000_i1051" type="#_x0000_t75" style="width:435pt;height:326.25pt">
            <v:imagedata r:id="rId33" o:title="imb__306"/>
          </v:shape>
        </w:pict>
      </w:r>
    </w:p>
    <w:p w:rsidR="0049294D" w:rsidRDefault="0049294D" w:rsidP="0049294D">
      <w:pPr>
        <w:pStyle w:val="h2"/>
      </w:pPr>
      <w:bookmarkStart w:id="33" w:name="_Toc26439070"/>
      <w:r>
        <w:lastRenderedPageBreak/>
        <w:t>Slide1444</w:t>
      </w:r>
      <w:bookmarkEnd w:id="33"/>
    </w:p>
    <w:p w:rsidR="0049294D" w:rsidRDefault="0049294D" w:rsidP="0049294D">
      <w:pPr>
        <w:pStyle w:val="p"/>
      </w:pPr>
      <w:r>
        <w:pict>
          <v:shape id="_x0000_i1052" type="#_x0000_t75" style="width:435pt;height:326.25pt">
            <v:imagedata r:id="rId34" o:title="imb__307"/>
          </v:shape>
        </w:pict>
      </w:r>
    </w:p>
    <w:p w:rsidR="006079BA" w:rsidRDefault="006079BA" w:rsidP="006079BA">
      <w:pPr>
        <w:pStyle w:val="h2"/>
      </w:pPr>
      <w:bookmarkStart w:id="34" w:name="_Toc26439071"/>
      <w:r>
        <w:lastRenderedPageBreak/>
        <w:t>Slide1447</w:t>
      </w:r>
      <w:bookmarkEnd w:id="34"/>
    </w:p>
    <w:p w:rsidR="006079BA" w:rsidRDefault="006079BA" w:rsidP="006079BA">
      <w:pPr>
        <w:pStyle w:val="p"/>
      </w:pPr>
      <w:r>
        <w:pict>
          <v:shape id="_x0000_i1053" type="#_x0000_t75" style="width:435pt;height:326.25pt">
            <v:imagedata r:id="rId35" o:title="imb__308"/>
          </v:shape>
        </w:pict>
      </w:r>
    </w:p>
    <w:p w:rsidR="00CE6EA8" w:rsidRDefault="00CE6EA8" w:rsidP="00CE6EA8">
      <w:pPr>
        <w:pStyle w:val="h2"/>
      </w:pPr>
      <w:bookmarkStart w:id="35" w:name="_Toc26439072"/>
      <w:r>
        <w:lastRenderedPageBreak/>
        <w:t>Slide1448</w:t>
      </w:r>
      <w:bookmarkEnd w:id="35"/>
    </w:p>
    <w:p w:rsidR="00CE6EA8" w:rsidRDefault="00CE6EA8" w:rsidP="00CE6EA8">
      <w:pPr>
        <w:pStyle w:val="p"/>
      </w:pPr>
      <w:r>
        <w:pict>
          <v:shape id="_x0000_i1054" type="#_x0000_t75" style="width:435pt;height:326.25pt">
            <v:imagedata r:id="rId36" o:title="imb__309"/>
          </v:shape>
        </w:pict>
      </w:r>
    </w:p>
    <w:p w:rsidR="001E5C24" w:rsidRDefault="001E5C24" w:rsidP="001E5C24">
      <w:pPr>
        <w:pStyle w:val="h2"/>
      </w:pPr>
      <w:bookmarkStart w:id="36" w:name="_Toc26439073"/>
      <w:r>
        <w:lastRenderedPageBreak/>
        <w:t>Slide1449</w:t>
      </w:r>
      <w:bookmarkEnd w:id="36"/>
    </w:p>
    <w:p w:rsidR="001E5C24" w:rsidRDefault="001E5C24" w:rsidP="001E5C24">
      <w:pPr>
        <w:pStyle w:val="p"/>
      </w:pPr>
      <w:r>
        <w:pict>
          <v:shape id="_x0000_i1055" type="#_x0000_t75" style="width:435pt;height:326.25pt">
            <v:imagedata r:id="rId37" o:title="imb__310"/>
          </v:shape>
        </w:pict>
      </w:r>
    </w:p>
    <w:p w:rsidR="00D110C2" w:rsidRDefault="00D110C2" w:rsidP="00D110C2">
      <w:pPr>
        <w:pStyle w:val="h2"/>
      </w:pPr>
      <w:bookmarkStart w:id="37" w:name="_Toc26439074"/>
      <w:r>
        <w:lastRenderedPageBreak/>
        <w:t>Slide1450</w:t>
      </w:r>
      <w:bookmarkEnd w:id="37"/>
    </w:p>
    <w:p w:rsidR="00D110C2" w:rsidRDefault="00D110C2" w:rsidP="00D110C2">
      <w:pPr>
        <w:pStyle w:val="p"/>
      </w:pPr>
      <w:r>
        <w:pict>
          <v:shape id="_x0000_i1056" type="#_x0000_t75" style="width:435pt;height:326.25pt">
            <v:imagedata r:id="rId38" o:title="imb__311"/>
          </v:shape>
        </w:pict>
      </w:r>
    </w:p>
    <w:p w:rsidR="00516EDB" w:rsidRDefault="00516EDB" w:rsidP="00516EDB">
      <w:pPr>
        <w:pStyle w:val="h2"/>
      </w:pPr>
      <w:bookmarkStart w:id="38" w:name="_Toc26439075"/>
      <w:r>
        <w:lastRenderedPageBreak/>
        <w:t>Slide1451</w:t>
      </w:r>
      <w:bookmarkEnd w:id="38"/>
    </w:p>
    <w:p w:rsidR="00516EDB" w:rsidRDefault="00516EDB" w:rsidP="00516EDB">
      <w:pPr>
        <w:pStyle w:val="p"/>
      </w:pPr>
      <w:r>
        <w:pict>
          <v:shape id="_x0000_i1057" type="#_x0000_t75" style="width:435pt;height:326.25pt">
            <v:imagedata r:id="rId39" o:title="imb__312"/>
          </v:shape>
        </w:pict>
      </w:r>
    </w:p>
    <w:p w:rsidR="00B20492" w:rsidRDefault="00B20492" w:rsidP="00B20492">
      <w:pPr>
        <w:pStyle w:val="h2"/>
      </w:pPr>
      <w:bookmarkStart w:id="39" w:name="_Toc26439076"/>
      <w:r>
        <w:lastRenderedPageBreak/>
        <w:t>Slide1452</w:t>
      </w:r>
      <w:bookmarkEnd w:id="39"/>
    </w:p>
    <w:p w:rsidR="00B20492" w:rsidRDefault="00B20492" w:rsidP="00B20492">
      <w:pPr>
        <w:pStyle w:val="p"/>
      </w:pPr>
      <w:r>
        <w:pict>
          <v:shape id="_x0000_i1058" type="#_x0000_t75" style="width:435pt;height:326.25pt">
            <v:imagedata r:id="rId40" o:title="imb__313"/>
          </v:shape>
        </w:pict>
      </w:r>
    </w:p>
    <w:p w:rsidR="00AF2E46" w:rsidRDefault="00AF2E46" w:rsidP="00AF2E46">
      <w:pPr>
        <w:pStyle w:val="h2"/>
      </w:pPr>
      <w:bookmarkStart w:id="40" w:name="_Toc26439077"/>
      <w:r>
        <w:lastRenderedPageBreak/>
        <w:t>Slide1453</w:t>
      </w:r>
      <w:bookmarkEnd w:id="40"/>
    </w:p>
    <w:p w:rsidR="00AF2E46" w:rsidRDefault="00AF2E46" w:rsidP="00AF2E46">
      <w:pPr>
        <w:pStyle w:val="p"/>
      </w:pPr>
      <w:r>
        <w:pict>
          <v:shape id="_x0000_i1059" type="#_x0000_t75" style="width:435pt;height:326.25pt">
            <v:imagedata r:id="rId41" o:title="imb__314"/>
          </v:shape>
        </w:pict>
      </w:r>
    </w:p>
    <w:p w:rsidR="000A0C47" w:rsidRDefault="000A0C47" w:rsidP="000A0C47">
      <w:pPr>
        <w:pStyle w:val="h2"/>
      </w:pPr>
      <w:bookmarkStart w:id="41" w:name="_Toc26439078"/>
      <w:r>
        <w:lastRenderedPageBreak/>
        <w:t>Slide1454</w:t>
      </w:r>
      <w:bookmarkEnd w:id="41"/>
    </w:p>
    <w:p w:rsidR="000A0C47" w:rsidRDefault="000A0C47" w:rsidP="000A0C47">
      <w:pPr>
        <w:pStyle w:val="p"/>
      </w:pPr>
      <w:r>
        <w:pict>
          <v:shape id="_x0000_i1060" type="#_x0000_t75" style="width:435pt;height:326.25pt">
            <v:imagedata r:id="rId42" o:title="imb__315"/>
          </v:shape>
        </w:pict>
      </w:r>
    </w:p>
    <w:p w:rsidR="008141E3" w:rsidRDefault="008141E3" w:rsidP="008141E3">
      <w:pPr>
        <w:pStyle w:val="h2"/>
      </w:pPr>
      <w:bookmarkStart w:id="42" w:name="_Toc26439079"/>
      <w:r>
        <w:lastRenderedPageBreak/>
        <w:t>Slide1455</w:t>
      </w:r>
      <w:bookmarkEnd w:id="42"/>
    </w:p>
    <w:p w:rsidR="008141E3" w:rsidRDefault="008141E3" w:rsidP="008141E3">
      <w:pPr>
        <w:pStyle w:val="p"/>
      </w:pPr>
      <w:r>
        <w:pict>
          <v:shape id="_x0000_i1061" type="#_x0000_t75" style="width:435pt;height:326.25pt">
            <v:imagedata r:id="rId43" o:title="imb__316"/>
          </v:shape>
        </w:pict>
      </w:r>
    </w:p>
    <w:p w:rsidR="00346AF2" w:rsidRDefault="00346AF2" w:rsidP="00346AF2">
      <w:pPr>
        <w:pStyle w:val="h2"/>
      </w:pPr>
      <w:bookmarkStart w:id="43" w:name="_Toc26439080"/>
      <w:r>
        <w:lastRenderedPageBreak/>
        <w:t>Slide1457</w:t>
      </w:r>
      <w:bookmarkEnd w:id="43"/>
    </w:p>
    <w:p w:rsidR="00346AF2" w:rsidRDefault="00346AF2" w:rsidP="00346AF2">
      <w:pPr>
        <w:pStyle w:val="p"/>
      </w:pPr>
      <w:r>
        <w:pict>
          <v:shape id="_x0000_i1062" type="#_x0000_t75" style="width:435pt;height:326.25pt">
            <v:imagedata r:id="rId44" o:title="imb__317"/>
          </v:shape>
        </w:pict>
      </w:r>
    </w:p>
    <w:p w:rsidR="00830F5E" w:rsidRDefault="00830F5E" w:rsidP="00830F5E">
      <w:pPr>
        <w:pStyle w:val="h2"/>
      </w:pPr>
      <w:bookmarkStart w:id="44" w:name="_Toc26439081"/>
      <w:r>
        <w:lastRenderedPageBreak/>
        <w:t>Slide1419</w:t>
      </w:r>
      <w:bookmarkEnd w:id="44"/>
    </w:p>
    <w:p w:rsidR="00830F5E" w:rsidRDefault="00830F5E" w:rsidP="00830F5E">
      <w:pPr>
        <w:pStyle w:val="p"/>
      </w:pPr>
      <w:r>
        <w:pict>
          <v:shape id="_x0000_i1063" type="#_x0000_t75" style="width:435pt;height:326.25pt">
            <v:imagedata r:id="rId45" o:title="imb__318"/>
          </v:shape>
        </w:pict>
      </w:r>
    </w:p>
    <w:p w:rsidR="00A340FA" w:rsidRDefault="00A340FA" w:rsidP="00A340FA">
      <w:pPr>
        <w:pStyle w:val="h2"/>
      </w:pPr>
      <w:bookmarkStart w:id="45" w:name="_Toc26439082"/>
      <w:r>
        <w:lastRenderedPageBreak/>
        <w:t>Slide1428</w:t>
      </w:r>
      <w:bookmarkEnd w:id="45"/>
    </w:p>
    <w:p w:rsidR="00A340FA" w:rsidRDefault="00A340FA" w:rsidP="00A340FA">
      <w:pPr>
        <w:pStyle w:val="p"/>
      </w:pPr>
      <w:r>
        <w:pict>
          <v:shape id="_x0000_i1064" type="#_x0000_t75" style="width:435pt;height:326.25pt">
            <v:imagedata r:id="rId46" o:title="imb__319"/>
          </v:shape>
        </w:pict>
      </w:r>
    </w:p>
    <w:p w:rsidR="007359F0" w:rsidRDefault="007359F0" w:rsidP="007359F0">
      <w:pPr>
        <w:pStyle w:val="h2"/>
      </w:pPr>
      <w:bookmarkStart w:id="46" w:name="_Toc26439083"/>
      <w:r>
        <w:lastRenderedPageBreak/>
        <w:t>Slide1424</w:t>
      </w:r>
      <w:bookmarkEnd w:id="46"/>
    </w:p>
    <w:p w:rsidR="007359F0" w:rsidRDefault="007359F0" w:rsidP="007359F0">
      <w:pPr>
        <w:pStyle w:val="p"/>
      </w:pPr>
      <w:r>
        <w:pict>
          <v:shape id="_x0000_i1065" type="#_x0000_t75" style="width:435pt;height:326.25pt">
            <v:imagedata r:id="rId47" o:title="imb__320"/>
          </v:shape>
        </w:pict>
      </w:r>
    </w:p>
    <w:p w:rsidR="00BA3F18" w:rsidRDefault="00BA3F18" w:rsidP="00BA3F18">
      <w:pPr>
        <w:pStyle w:val="h1"/>
      </w:pPr>
      <w:bookmarkStart w:id="47" w:name="_Toc26439084"/>
      <w:r>
        <w:lastRenderedPageBreak/>
        <w:t>Передача сообщения в работу</w:t>
      </w:r>
      <w:bookmarkStart w:id="48" w:name="TS_70F972A1051442069E5B7A50D6AA2332"/>
      <w:bookmarkEnd w:id="48"/>
      <w:bookmarkEnd w:id="47"/>
    </w:p>
    <w:p w:rsidR="00BA3F18" w:rsidRDefault="00BA3F18" w:rsidP="00BA3F18">
      <w:pPr>
        <w:pStyle w:val="Screenshot"/>
      </w:pPr>
      <w:r>
        <w:pict>
          <v:shape id="_x0000_i1066" type="#_x0000_t75" alt="SAP Easy Access" style="width:403.5pt;height:213.75pt">
            <v:imagedata r:id="rId48" o:title="imb__321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A3F18" w:rsidTr="00BA3F18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BA3F18" w:rsidRDefault="00BA3F18" w:rsidP="00BA3F18">
            <w:pPr>
              <w:pStyle w:val="phintbox"/>
            </w:pPr>
            <w:bookmarkStart w:id="49" w:name="class_extra_1"/>
            <w:r>
              <w:pict>
                <v:shape id="_x0000_i1067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BA3F18" w:rsidRDefault="00BA3F18" w:rsidP="00BA3F18">
            <w:pPr>
              <w:pStyle w:val="p"/>
            </w:pPr>
            <w:r>
              <w:t xml:space="preserve">Сообщения в статсах </w:t>
            </w:r>
            <w:r w:rsidRPr="00BA3F18">
              <w:rPr>
                <w:b/>
              </w:rPr>
              <w:t xml:space="preserve">СООТ ПЗКР </w:t>
            </w:r>
            <w:r>
              <w:t>и</w:t>
            </w:r>
            <w:r w:rsidRPr="00BA3F18">
              <w:rPr>
                <w:b/>
              </w:rPr>
              <w:t xml:space="preserve"> СОРА МЕНС </w:t>
            </w:r>
            <w:r>
              <w:t>передаются в работу</w:t>
            </w:r>
          </w:p>
        </w:tc>
      </w:tr>
    </w:tbl>
    <w:bookmarkEnd w:id="49"/>
    <w:p w:rsidR="00BA3F18" w:rsidRDefault="00BA3F18" w:rsidP="00BA3F18">
      <w:pPr>
        <w:pStyle w:val="p"/>
      </w:pPr>
      <w:r>
        <w:t> </w:t>
      </w:r>
    </w:p>
    <w:p w:rsidR="00BA3F18" w:rsidRDefault="00BA3F18" w:rsidP="00BA3F18">
      <w:pPr>
        <w:pStyle w:val="p"/>
      </w:pPr>
      <w:r>
        <w:t>[1] </w:t>
      </w:r>
      <w:r w:rsidRPr="00BA3F18">
        <w:rPr>
          <w:b/>
        </w:rPr>
        <w:t>iw28</w:t>
      </w:r>
      <w:r>
        <w:t xml:space="preserve"> вводится в </w:t>
      </w:r>
      <w:r w:rsidRPr="00BA3F18">
        <w:rPr>
          <w:b/>
        </w:rPr>
        <w:t>поле транзакции</w:t>
      </w:r>
      <w:r>
        <w:t>.</w:t>
      </w:r>
      <w:bookmarkStart w:id="50" w:name="TS_0F306C6878104E88B84E2A0A134F5AB2"/>
      <w:bookmarkEnd w:id="50"/>
    </w:p>
    <w:p w:rsidR="00BA3F18" w:rsidRDefault="00BA3F18" w:rsidP="00BA3F18">
      <w:pPr>
        <w:pStyle w:val="Screenshot"/>
      </w:pPr>
      <w:r>
        <w:pict>
          <v:shape id="_x0000_i1068" type="#_x0000_t75" alt="Изменение сообщений: выбор сообщений" style="width:403.5pt;height:213.75pt">
            <v:imagedata r:id="rId50" o:title="imb__322"/>
          </v:shape>
        </w:pict>
      </w:r>
    </w:p>
    <w:p w:rsidR="00BA3F18" w:rsidRDefault="00BA3F18" w:rsidP="00BA3F18">
      <w:pPr>
        <w:pStyle w:val="p"/>
      </w:pPr>
      <w:r>
        <w:t xml:space="preserve">[2] Заполняется поле </w:t>
      </w:r>
      <w:r w:rsidRPr="00BA3F18">
        <w:rPr>
          <w:b/>
        </w:rPr>
        <w:t xml:space="preserve">Вид сообщения     </w:t>
      </w:r>
      <w:r>
        <w:t>.</w:t>
      </w:r>
    </w:p>
    <w:p w:rsidR="00BA3F18" w:rsidRDefault="00BA3F18" w:rsidP="00BA3F18">
      <w:pPr>
        <w:pStyle w:val="p"/>
      </w:pPr>
      <w:r>
        <w:t xml:space="preserve">[3] Заполняется поле </w:t>
      </w:r>
      <w:r w:rsidRPr="00BA3F18">
        <w:rPr>
          <w:b/>
        </w:rPr>
        <w:t xml:space="preserve">Дата сообщения </w:t>
      </w:r>
      <w:r>
        <w:t>.</w:t>
      </w:r>
    </w:p>
    <w:p w:rsidR="00BA3F18" w:rsidRDefault="00BA3F18" w:rsidP="00BA3F18">
      <w:pPr>
        <w:pStyle w:val="p"/>
      </w:pPr>
      <w:r>
        <w:t xml:space="preserve">[4] Заполняется поле </w:t>
      </w:r>
      <w:r w:rsidRPr="00BA3F18">
        <w:rPr>
          <w:b/>
        </w:rPr>
        <w:t>по</w:t>
      </w:r>
      <w:r>
        <w:t>.</w:t>
      </w:r>
    </w:p>
    <w:p w:rsidR="00BA3F18" w:rsidRDefault="00BA3F18" w:rsidP="00BA3F18">
      <w:pPr>
        <w:pStyle w:val="p"/>
      </w:pPr>
      <w:r>
        <w:lastRenderedPageBreak/>
        <w:t xml:space="preserve">[5] Нажмите </w:t>
      </w:r>
      <w:r w:rsidRPr="00BA3F18">
        <w:rPr>
          <w:b/>
        </w:rPr>
        <w:t xml:space="preserve"> </w:t>
      </w:r>
      <w:r>
        <w:pict>
          <v:shape id="_x0000_i1069" type="#_x0000_t75" style="width:57pt;height:18pt">
            <v:imagedata r:id="rId51" o:title="fieldicon"/>
          </v:shape>
        </w:pict>
      </w:r>
      <w:r>
        <w:t>.</w:t>
      </w:r>
    </w:p>
    <w:p w:rsidR="00BA3F18" w:rsidRDefault="00BA3F18" w:rsidP="00BA3F18">
      <w:pPr>
        <w:pStyle w:val="p"/>
      </w:pPr>
      <w:r>
        <w:br/>
        <w:t xml:space="preserve">Можно также нажать </w:t>
      </w:r>
      <w:r w:rsidRPr="00BA3F18">
        <w:rPr>
          <w:b/>
        </w:rPr>
        <w:t>F8</w:t>
      </w:r>
      <w:r>
        <w:t>.</w:t>
      </w:r>
      <w:bookmarkStart w:id="51" w:name="TS_E559DDDBAAAF45D19901A35A902AE077"/>
      <w:bookmarkEnd w:id="51"/>
    </w:p>
    <w:p w:rsidR="00BA3F18" w:rsidRDefault="00BA3F18" w:rsidP="00BA3F18">
      <w:pPr>
        <w:pStyle w:val="Screenshot"/>
      </w:pPr>
      <w:r>
        <w:pict>
          <v:shape id="_x0000_i1070" type="#_x0000_t75" alt="Изменение сообщений: список сообщений" style="width:403.5pt;height:213.75pt">
            <v:imagedata r:id="rId52" o:title="imb__323"/>
          </v:shape>
        </w:pict>
      </w:r>
    </w:p>
    <w:p w:rsidR="00BA3F18" w:rsidRDefault="00BA3F18" w:rsidP="00BA3F18">
      <w:pPr>
        <w:pStyle w:val="p"/>
      </w:pPr>
      <w:r>
        <w:t>[6] Перетащите ползунок для перемещение в нужную область экрана.</w:t>
      </w:r>
      <w:bookmarkStart w:id="52" w:name="TS_5DAF3514E2FD44FBB55F6EE77E6E98FE"/>
      <w:bookmarkEnd w:id="52"/>
    </w:p>
    <w:p w:rsidR="00BA3F18" w:rsidRDefault="00BA3F18" w:rsidP="00BA3F18">
      <w:pPr>
        <w:pStyle w:val="Screenshot"/>
      </w:pPr>
      <w:r>
        <w:pict>
          <v:shape id="_x0000_i1071" type="#_x0000_t75" alt="Изменение сообщений: список сообщений" style="width:403.5pt;height:213.75pt">
            <v:imagedata r:id="rId53" o:title="imb__324"/>
          </v:shape>
        </w:pict>
      </w:r>
    </w:p>
    <w:p w:rsidR="00BA3F18" w:rsidRDefault="00BA3F18" w:rsidP="00BA3F18">
      <w:pPr>
        <w:pStyle w:val="p"/>
      </w:pPr>
      <w:r>
        <w:t xml:space="preserve">[7] Нажмите </w:t>
      </w:r>
      <w:r w:rsidRPr="00BA3F18">
        <w:rPr>
          <w:b/>
        </w:rPr>
        <w:t>Сообщение </w:t>
      </w:r>
      <w:r>
        <w:pict>
          <v:shape id="_x0000_i1072" type="#_x0000_t75" style="width:69.75pt;height:17.25pt">
            <v:imagedata r:id="rId54" o:title="fieldicon"/>
          </v:shape>
        </w:pict>
      </w:r>
      <w:r>
        <w:t>.</w:t>
      </w:r>
    </w:p>
    <w:p w:rsidR="00BA3F18" w:rsidRDefault="00BA3F18" w:rsidP="00BA3F18">
      <w:pPr>
        <w:pStyle w:val="p"/>
      </w:pPr>
      <w:r>
        <w:t xml:space="preserve">[8] Выполняется двойной щелчок по </w:t>
      </w:r>
      <w:r w:rsidRPr="00BA3F18">
        <w:rPr>
          <w:b/>
        </w:rPr>
        <w:t>Сообщение </w:t>
      </w:r>
      <w:r>
        <w:pict>
          <v:shape id="_x0000_i1073" type="#_x0000_t75" style="width:69.75pt;height:17.25pt">
            <v:imagedata r:id="rId55" o:title="fieldicon"/>
          </v:shape>
        </w:pict>
      </w:r>
      <w:r>
        <w:t>.</w:t>
      </w:r>
      <w:bookmarkStart w:id="53" w:name="TS_FCE82E7D3BDE48209B5D91DFA8C131B1"/>
      <w:bookmarkEnd w:id="53"/>
    </w:p>
    <w:p w:rsidR="00BA3F18" w:rsidRDefault="00BA3F18" w:rsidP="00BA3F18">
      <w:pPr>
        <w:pStyle w:val="Screenshot"/>
      </w:pPr>
      <w:r>
        <w:lastRenderedPageBreak/>
        <w:pict>
          <v:shape id="_x0000_i1074" type="#_x0000_t75" alt="Изменить сообщение ТОРО: Сообщ. о неисправ." style="width:403.5pt;height:213.75pt">
            <v:imagedata r:id="rId56" o:title="imb__325"/>
          </v:shape>
        </w:pict>
      </w:r>
    </w:p>
    <w:p w:rsidR="00BA3F18" w:rsidRDefault="00BA3F18" w:rsidP="00BA3F18">
      <w:pPr>
        <w:pStyle w:val="p"/>
      </w:pPr>
      <w:r>
        <w:t xml:space="preserve">[9] Нажмите </w:t>
      </w:r>
      <w:r w:rsidRPr="00BA3F18">
        <w:rPr>
          <w:b/>
        </w:rPr>
        <w:t>Установить статус </w:t>
      </w:r>
      <w:r>
        <w:pict>
          <v:shape id="_x0000_i1075" type="#_x0000_t75" style="width:19.5pt;height:20.25pt">
            <v:imagedata r:id="rId57" o:title="fieldicon"/>
          </v:shape>
        </w:pict>
      </w:r>
      <w:r>
        <w:t>.</w:t>
      </w:r>
      <w:bookmarkStart w:id="54" w:name="TS_38AE9F77FC7444CD9F7FF85BE63CEE6D"/>
      <w:bookmarkEnd w:id="54"/>
    </w:p>
    <w:p w:rsidR="00BA3F18" w:rsidRDefault="00BA3F18" w:rsidP="00BA3F18">
      <w:pPr>
        <w:pStyle w:val="Screenshot"/>
      </w:pPr>
      <w:r>
        <w:pict>
          <v:shape id="_x0000_i1076" type="#_x0000_t75" alt="Установка пользовательского статуса" style="width:403.5pt;height:213.75pt">
            <v:imagedata r:id="rId58" o:title="imb__326"/>
          </v:shape>
        </w:pict>
      </w:r>
    </w:p>
    <w:p w:rsidR="00BA3F18" w:rsidRDefault="00BA3F18" w:rsidP="00BA3F18">
      <w:pPr>
        <w:pStyle w:val="p"/>
      </w:pPr>
      <w:r>
        <w:t xml:space="preserve">[10] Флажок </w:t>
      </w:r>
      <w:r w:rsidRPr="00BA3F18">
        <w:rPr>
          <w:b/>
        </w:rPr>
        <w:t xml:space="preserve"> ПЗКР </w:t>
      </w:r>
      <w:r>
        <w:t>снимается.</w:t>
      </w:r>
    </w:p>
    <w:p w:rsidR="00BA3F18" w:rsidRDefault="00BA3F18" w:rsidP="00BA3F18">
      <w:pPr>
        <w:pStyle w:val="p"/>
      </w:pPr>
      <w:r>
        <w:t xml:space="preserve">[11] Нажмите </w:t>
      </w:r>
      <w:r w:rsidRPr="00BA3F18">
        <w:rPr>
          <w:b/>
        </w:rPr>
        <w:t xml:space="preserve"> </w:t>
      </w:r>
      <w:r>
        <w:pict>
          <v:shape id="_x0000_i1077" type="#_x0000_t75" style="width:17.25pt;height:17.25pt">
            <v:imagedata r:id="rId59" o:title="fieldicon"/>
          </v:shape>
        </w:pict>
      </w:r>
      <w:r>
        <w:t>.</w:t>
      </w:r>
    </w:p>
    <w:p w:rsidR="00BA3F18" w:rsidRDefault="00BA3F18" w:rsidP="00BA3F18">
      <w:pPr>
        <w:pStyle w:val="p"/>
      </w:pPr>
      <w:r>
        <w:br/>
        <w:t xml:space="preserve">Можно также нажать </w:t>
      </w:r>
      <w:r w:rsidRPr="00BA3F18">
        <w:rPr>
          <w:b/>
        </w:rPr>
        <w:t>Enter</w:t>
      </w:r>
      <w:r>
        <w:t>.</w:t>
      </w:r>
      <w:bookmarkStart w:id="55" w:name="TS_D51FA0F9A67640078BE29F3888B0E378"/>
      <w:bookmarkEnd w:id="55"/>
    </w:p>
    <w:p w:rsidR="00BA3F18" w:rsidRDefault="00BA3F18" w:rsidP="00BA3F18">
      <w:pPr>
        <w:pStyle w:val="Screenshot"/>
      </w:pPr>
      <w:r>
        <w:lastRenderedPageBreak/>
        <w:pict>
          <v:shape id="_x0000_i1078" type="#_x0000_t75" alt="Изменить сообщение ТОРО: Сообщ. о неисправ." style="width:403.5pt;height:213.75pt">
            <v:imagedata r:id="rId60" o:title="imb__327"/>
          </v:shape>
        </w:pict>
      </w:r>
    </w:p>
    <w:p w:rsidR="00BA3F18" w:rsidRDefault="00BA3F18" w:rsidP="00BA3F18">
      <w:pPr>
        <w:pStyle w:val="p"/>
      </w:pPr>
      <w:r>
        <w:t xml:space="preserve">[12] Нажмите </w:t>
      </w:r>
      <w:r w:rsidRPr="00BA3F18">
        <w:rPr>
          <w:b/>
        </w:rPr>
        <w:t>Отдать в обработку </w:t>
      </w:r>
      <w:r>
        <w:pict>
          <v:shape id="_x0000_i1079" type="#_x0000_t75" style="width:16.5pt;height:19.5pt">
            <v:imagedata r:id="rId61" o:title="fieldicon"/>
          </v:shape>
        </w:pict>
      </w:r>
      <w:r>
        <w:t>.</w:t>
      </w:r>
    </w:p>
    <w:p w:rsidR="00BA3F18" w:rsidRDefault="00BA3F18" w:rsidP="00BA3F18">
      <w:pPr>
        <w:pStyle w:val="p"/>
      </w:pPr>
      <w:r>
        <w:br/>
        <w:t xml:space="preserve">Можно также нажать </w:t>
      </w:r>
      <w:r w:rsidRPr="00BA3F18">
        <w:rPr>
          <w:b/>
        </w:rPr>
        <w:t>Shift+F1</w:t>
      </w:r>
      <w:r>
        <w:t>.</w:t>
      </w:r>
      <w:bookmarkStart w:id="56" w:name="TS_5733ABEAD015479FB2202AA1452B64D9"/>
      <w:bookmarkEnd w:id="56"/>
    </w:p>
    <w:p w:rsidR="00BA3F18" w:rsidRDefault="00BA3F18" w:rsidP="00BA3F18">
      <w:pPr>
        <w:pStyle w:val="Screenshot"/>
      </w:pPr>
      <w:r>
        <w:pict>
          <v:shape id="_x0000_i1080" type="#_x0000_t75" alt="Изменить сообщение ТОРО: Сообщ. о неисправ." style="width:403.5pt;height:213.75pt">
            <v:imagedata r:id="rId62" o:title="imb__328"/>
          </v:shape>
        </w:pict>
      </w:r>
    </w:p>
    <w:p w:rsidR="00BA3F18" w:rsidRDefault="00BA3F18" w:rsidP="00BA3F18">
      <w:pPr>
        <w:pStyle w:val="p"/>
      </w:pPr>
      <w:r>
        <w:t xml:space="preserve">[13] Нажмите </w:t>
      </w:r>
      <w:r w:rsidRPr="00BA3F18">
        <w:rPr>
          <w:b/>
        </w:rPr>
        <w:t xml:space="preserve"> </w:t>
      </w:r>
      <w:r>
        <w:pict>
          <v:shape id="_x0000_i1081" type="#_x0000_t75" style="width:54pt;height:18pt">
            <v:imagedata r:id="rId63" o:title="fieldicon"/>
          </v:shape>
        </w:pict>
      </w:r>
      <w:r>
        <w:t>.</w:t>
      </w:r>
    </w:p>
    <w:p w:rsidR="00BA3F18" w:rsidRDefault="00BA3F18" w:rsidP="00BA3F18">
      <w:pPr>
        <w:pStyle w:val="p"/>
      </w:pPr>
      <w:r>
        <w:br/>
        <w:t xml:space="preserve">Можно также нажать </w:t>
      </w:r>
      <w:r w:rsidRPr="00BA3F18">
        <w:rPr>
          <w:b/>
        </w:rPr>
        <w:t>Ctrl+S</w:t>
      </w:r>
      <w:r>
        <w:t>.</w:t>
      </w:r>
      <w:bookmarkStart w:id="57" w:name="TS_2DD326FF89844ABD8BEFE3AD61817DBD"/>
      <w:bookmarkEnd w:id="57"/>
    </w:p>
    <w:p w:rsidR="00BA3F18" w:rsidRDefault="00BA3F18" w:rsidP="00BA3F18">
      <w:pPr>
        <w:pStyle w:val="Screenshot"/>
      </w:pPr>
      <w:r>
        <w:lastRenderedPageBreak/>
        <w:pict>
          <v:shape id="_x0000_i1082" type="#_x0000_t75" alt="Изменение сообщений: список сообщений" style="width:403.5pt;height:213.75pt">
            <v:imagedata r:id="rId64" o:title="imb__329"/>
          </v:shape>
        </w:pict>
      </w:r>
    </w:p>
    <w:p w:rsidR="00BA3F18" w:rsidRDefault="00BA3F18" w:rsidP="00BA3F18">
      <w:pPr>
        <w:pStyle w:val="p"/>
      </w:pPr>
      <w:r>
        <w:t xml:space="preserve">[14] Выполняется двойной щелчок по </w:t>
      </w:r>
      <w:r w:rsidRPr="00BA3F18">
        <w:rPr>
          <w:b/>
        </w:rPr>
        <w:t>Сообщение </w:t>
      </w:r>
      <w:r>
        <w:pict>
          <v:shape id="_x0000_i1083" type="#_x0000_t75" style="width:67.5pt;height:17.25pt">
            <v:imagedata r:id="rId65" o:title="fieldicon"/>
          </v:shape>
        </w:pict>
      </w:r>
      <w:r>
        <w:t>.</w:t>
      </w:r>
      <w:bookmarkStart w:id="58" w:name="TS_65A8BCF5926345E1B5F773B46E2DEEBD"/>
      <w:bookmarkEnd w:id="58"/>
    </w:p>
    <w:p w:rsidR="00BA3F18" w:rsidRDefault="00BA3F18" w:rsidP="00BA3F18">
      <w:pPr>
        <w:pStyle w:val="Screenshot"/>
      </w:pPr>
      <w:r>
        <w:pict>
          <v:shape id="_x0000_i1084" type="#_x0000_t75" alt="Изменить сообщение ТОРО: Сообщ. о неисправ." style="width:403.5pt;height:213.75pt">
            <v:imagedata r:id="rId66" o:title="imb__330"/>
          </v:shape>
        </w:pict>
      </w:r>
    </w:p>
    <w:p w:rsidR="00BA3F18" w:rsidRDefault="00BA3F18" w:rsidP="00BA3F18">
      <w:pPr>
        <w:pStyle w:val="p"/>
      </w:pPr>
      <w:r>
        <w:t xml:space="preserve">[15] Нажмите </w:t>
      </w:r>
      <w:r w:rsidRPr="00BA3F18">
        <w:rPr>
          <w:b/>
        </w:rPr>
        <w:t>Установить статус </w:t>
      </w:r>
      <w:r>
        <w:pict>
          <v:shape id="_x0000_i1085" type="#_x0000_t75" style="width:19.5pt;height:20.25pt">
            <v:imagedata r:id="rId57" o:title="fieldicon"/>
          </v:shape>
        </w:pict>
      </w:r>
      <w:r>
        <w:t>.</w:t>
      </w:r>
      <w:bookmarkStart w:id="59" w:name="TS_B4F216EA675446D098709C04ACB5588D"/>
      <w:bookmarkEnd w:id="59"/>
    </w:p>
    <w:p w:rsidR="00640A30" w:rsidRDefault="00640A30" w:rsidP="00640A30">
      <w:pPr>
        <w:pStyle w:val="Screenshot"/>
      </w:pPr>
      <w:r>
        <w:lastRenderedPageBreak/>
        <w:pict>
          <v:shape id="_x0000_i1086" type="#_x0000_t75" alt="Установка пользовательского статуса" style="width:403.5pt;height:213.75pt">
            <v:imagedata r:id="rId67" o:title="imb__331"/>
          </v:shape>
        </w:pict>
      </w:r>
    </w:p>
    <w:p w:rsidR="00640A30" w:rsidRDefault="00640A30" w:rsidP="00640A30">
      <w:pPr>
        <w:pStyle w:val="p"/>
      </w:pPr>
      <w:r>
        <w:t xml:space="preserve">[16] Флажок </w:t>
      </w:r>
      <w:r w:rsidRPr="00640A30">
        <w:rPr>
          <w:b/>
        </w:rPr>
        <w:t xml:space="preserve">МЕНС </w:t>
      </w:r>
      <w:r>
        <w:t>снимается.</w:t>
      </w:r>
    </w:p>
    <w:p w:rsidR="00640A30" w:rsidRDefault="00640A30" w:rsidP="00640A30">
      <w:pPr>
        <w:pStyle w:val="p"/>
      </w:pPr>
      <w:r>
        <w:t xml:space="preserve">[17] Нажмите </w:t>
      </w:r>
      <w:r w:rsidRPr="00640A30">
        <w:rPr>
          <w:b/>
        </w:rPr>
        <w:t xml:space="preserve"> </w:t>
      </w:r>
      <w:r>
        <w:pict>
          <v:shape id="_x0000_i1087" type="#_x0000_t75" style="width:17.25pt;height:17.25pt">
            <v:imagedata r:id="rId59" o:title="fieldicon"/>
          </v:shape>
        </w:pict>
      </w:r>
      <w:r>
        <w:t>.</w:t>
      </w:r>
    </w:p>
    <w:p w:rsidR="00640A30" w:rsidRDefault="00640A30" w:rsidP="00640A30">
      <w:pPr>
        <w:pStyle w:val="p"/>
      </w:pPr>
      <w:r>
        <w:br/>
        <w:t xml:space="preserve">Можно также нажать </w:t>
      </w:r>
      <w:r w:rsidRPr="00640A30">
        <w:rPr>
          <w:b/>
        </w:rPr>
        <w:t>Enter</w:t>
      </w:r>
      <w:r>
        <w:t>.</w:t>
      </w:r>
      <w:bookmarkStart w:id="60" w:name="TS_79E23B1CCA694709A12B2F7230780001"/>
      <w:bookmarkEnd w:id="60"/>
    </w:p>
    <w:p w:rsidR="00640A30" w:rsidRDefault="00640A30" w:rsidP="00640A30">
      <w:pPr>
        <w:pStyle w:val="Screenshot"/>
      </w:pPr>
      <w:r>
        <w:pict>
          <v:shape id="_x0000_i1088" type="#_x0000_t75" alt="Изменить сообщение ТОРО: Сообщ. о неисправ." style="width:403.5pt;height:213.75pt">
            <v:imagedata r:id="rId68" o:title="imb__332"/>
          </v:shape>
        </w:pict>
      </w:r>
    </w:p>
    <w:p w:rsidR="00640A30" w:rsidRDefault="00640A30" w:rsidP="00640A30">
      <w:pPr>
        <w:pStyle w:val="p"/>
      </w:pPr>
      <w:r>
        <w:t xml:space="preserve">[18] Нажмите </w:t>
      </w:r>
      <w:r w:rsidRPr="00640A30">
        <w:rPr>
          <w:b/>
        </w:rPr>
        <w:t xml:space="preserve"> </w:t>
      </w:r>
      <w:r>
        <w:pict>
          <v:shape id="_x0000_i1089" type="#_x0000_t75" style="width:54pt;height:18pt">
            <v:imagedata r:id="rId63" o:title="fieldicon"/>
          </v:shape>
        </w:pict>
      </w:r>
      <w:r>
        <w:t>.</w:t>
      </w:r>
    </w:p>
    <w:p w:rsidR="00640A30" w:rsidRDefault="00640A30" w:rsidP="00640A30">
      <w:pPr>
        <w:pStyle w:val="p"/>
      </w:pPr>
      <w:r>
        <w:br/>
        <w:t xml:space="preserve">Можно также нажать </w:t>
      </w:r>
      <w:r w:rsidRPr="00640A30">
        <w:rPr>
          <w:b/>
        </w:rPr>
        <w:t>Ctrl+S</w:t>
      </w:r>
      <w:r>
        <w:t>.</w:t>
      </w:r>
      <w:bookmarkStart w:id="61" w:name="TS_3633D8787A024DB79CCE6DA0892C38BE"/>
      <w:bookmarkEnd w:id="61"/>
    </w:p>
    <w:p w:rsidR="00640A30" w:rsidRDefault="00640A30" w:rsidP="00640A30">
      <w:pPr>
        <w:pStyle w:val="Screenshot"/>
      </w:pPr>
      <w:r>
        <w:lastRenderedPageBreak/>
        <w:pict>
          <v:shape id="_x0000_i1090" type="#_x0000_t75" alt="Изменение сообщений: список сообщений" style="width:403.5pt;height:213.75pt">
            <v:imagedata r:id="rId69" o:title="imb__333"/>
          </v:shape>
        </w:pict>
      </w:r>
    </w:p>
    <w:p w:rsidR="00640A30" w:rsidRDefault="00640A30" w:rsidP="00640A30">
      <w:pPr>
        <w:pStyle w:val="p"/>
      </w:pPr>
      <w:r>
        <w:t xml:space="preserve">[19] Нажмите </w:t>
      </w:r>
      <w:r w:rsidRPr="00640A30">
        <w:rPr>
          <w:b/>
        </w:rPr>
        <w:t xml:space="preserve"> </w:t>
      </w:r>
      <w:r>
        <w:pict>
          <v:shape id="_x0000_i1091" type="#_x0000_t75" style="width:33.75pt;height:19.5pt">
            <v:imagedata r:id="rId70" o:title="fieldicon"/>
          </v:shape>
        </w:pict>
      </w:r>
      <w:r>
        <w:t>.</w:t>
      </w:r>
    </w:p>
    <w:p w:rsidR="00640A30" w:rsidRDefault="00640A30" w:rsidP="00640A30">
      <w:pPr>
        <w:pStyle w:val="p"/>
      </w:pPr>
      <w:r>
        <w:br/>
        <w:t xml:space="preserve">Можно также нажать </w:t>
      </w:r>
      <w:r w:rsidRPr="00640A30">
        <w:rPr>
          <w:b/>
        </w:rPr>
        <w:t>Shift+F3</w:t>
      </w:r>
      <w:r>
        <w:t>.</w:t>
      </w:r>
      <w:bookmarkStart w:id="62" w:name="TS_E4BC71ECB10A4D0F9EF409C6DC5DE670"/>
      <w:bookmarkEnd w:id="62"/>
    </w:p>
    <w:p w:rsidR="00640A30" w:rsidRDefault="00640A30" w:rsidP="00640A30">
      <w:pPr>
        <w:pStyle w:val="Screenshot"/>
      </w:pPr>
      <w:r>
        <w:pict>
          <v:shape id="_x0000_i1092" type="#_x0000_t75" alt="Изменение сообщений: выбор сообщений" style="width:403.5pt;height:213.75pt">
            <v:imagedata r:id="rId71" o:title="imb__334"/>
          </v:shape>
        </w:pict>
      </w:r>
    </w:p>
    <w:p w:rsidR="00640A30" w:rsidRDefault="00640A30" w:rsidP="00640A30">
      <w:pPr>
        <w:pStyle w:val="p"/>
      </w:pPr>
      <w:r>
        <w:t xml:space="preserve">[20] Нажмите </w:t>
      </w:r>
      <w:r w:rsidRPr="00640A30">
        <w:rPr>
          <w:b/>
        </w:rPr>
        <w:t xml:space="preserve"> </w:t>
      </w:r>
      <w:r>
        <w:pict>
          <v:shape id="_x0000_i1093" type="#_x0000_t75" style="width:33.75pt;height:19.5pt">
            <v:imagedata r:id="rId70" o:title="fieldicon"/>
          </v:shape>
        </w:pict>
      </w:r>
      <w:r>
        <w:t>.</w:t>
      </w:r>
    </w:p>
    <w:p w:rsidR="00640A30" w:rsidRDefault="00640A30" w:rsidP="00640A30">
      <w:pPr>
        <w:pStyle w:val="p"/>
      </w:pPr>
      <w:r>
        <w:br/>
        <w:t xml:space="preserve">Можно также нажать </w:t>
      </w:r>
      <w:r w:rsidRPr="00640A30">
        <w:rPr>
          <w:b/>
        </w:rPr>
        <w:t>Shift+F3</w:t>
      </w:r>
      <w:r>
        <w:t>.</w:t>
      </w:r>
      <w:bookmarkStart w:id="63" w:name="TS_466C974FD727474BB7E9B0BF0831E4FE"/>
      <w:bookmarkEnd w:id="63"/>
    </w:p>
    <w:p w:rsidR="00640A30" w:rsidRDefault="00640A30" w:rsidP="00640A30">
      <w:pPr>
        <w:pStyle w:val="Screenshot"/>
      </w:pPr>
      <w:r>
        <w:lastRenderedPageBreak/>
        <w:pict>
          <v:shape id="_x0000_i1094" type="#_x0000_t75" alt="SAP Easy Access" style="width:403.5pt;height:213.75pt">
            <v:imagedata r:id="rId72" o:title="imb__335"/>
          </v:shape>
        </w:pict>
      </w:r>
    </w:p>
    <w:p w:rsidR="001B1B21" w:rsidRDefault="001B1B21" w:rsidP="001B1B21">
      <w:pPr>
        <w:pStyle w:val="h1"/>
      </w:pPr>
      <w:bookmarkStart w:id="64" w:name="_Toc26439085"/>
      <w:r>
        <w:lastRenderedPageBreak/>
        <w:t>Закрытие сообщения ТОРО</w:t>
      </w:r>
      <w:bookmarkStart w:id="65" w:name="TS_870D68B8C411430491B90828667562EB"/>
      <w:bookmarkEnd w:id="65"/>
      <w:bookmarkEnd w:id="64"/>
    </w:p>
    <w:p w:rsidR="001B1B21" w:rsidRDefault="001B1B21" w:rsidP="001B1B21">
      <w:pPr>
        <w:pStyle w:val="Screenshot"/>
      </w:pPr>
      <w:r>
        <w:pict>
          <v:shape id="_x0000_i1095" type="#_x0000_t75" alt="SAP Easy Access" style="width:403.5pt;height:215.25pt">
            <v:imagedata r:id="rId73" o:title="imb__336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B1B21" w:rsidTr="001B1B21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1B1B21" w:rsidRDefault="001B1B21" w:rsidP="001B1B21">
            <w:pPr>
              <w:pStyle w:val="phintbox"/>
            </w:pPr>
            <w:bookmarkStart w:id="66" w:name="class_extra_2"/>
            <w:r>
              <w:pict>
                <v:shape id="_x0000_i1096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1B1B21" w:rsidRDefault="001B1B21" w:rsidP="001B1B21">
            <w:pPr>
              <w:pStyle w:val="p"/>
            </w:pPr>
            <w:r>
              <w:t xml:space="preserve">Закрытие сообщений со статусами </w:t>
            </w:r>
            <w:r w:rsidRPr="001B1B21">
              <w:rPr>
                <w:b/>
              </w:rPr>
              <w:t xml:space="preserve">СООТ ПЗКР </w:t>
            </w:r>
            <w:r>
              <w:t xml:space="preserve">и </w:t>
            </w:r>
            <w:r w:rsidRPr="001B1B21">
              <w:rPr>
                <w:b/>
              </w:rPr>
              <w:t>СОРА МЕНС ПЗКР</w:t>
            </w:r>
          </w:p>
        </w:tc>
      </w:tr>
    </w:tbl>
    <w:bookmarkEnd w:id="66"/>
    <w:p w:rsidR="001B1B21" w:rsidRDefault="001B1B21" w:rsidP="001B1B21">
      <w:pPr>
        <w:pStyle w:val="p"/>
      </w:pPr>
      <w:r>
        <w:t> </w:t>
      </w:r>
    </w:p>
    <w:p w:rsidR="001B1B21" w:rsidRDefault="001B1B21" w:rsidP="001B1B21">
      <w:pPr>
        <w:pStyle w:val="p"/>
      </w:pPr>
      <w:r>
        <w:t>[1] </w:t>
      </w:r>
      <w:r w:rsidRPr="001B1B21">
        <w:rPr>
          <w:b/>
        </w:rPr>
        <w:t>iw28</w:t>
      </w:r>
      <w:r>
        <w:t xml:space="preserve"> вводится в </w:t>
      </w:r>
      <w:r w:rsidRPr="001B1B21">
        <w:rPr>
          <w:b/>
        </w:rPr>
        <w:t>поле транзакции</w:t>
      </w:r>
      <w:r>
        <w:t>.</w:t>
      </w:r>
      <w:bookmarkStart w:id="67" w:name="TS_B44765B3C79749F896F3A3EF3CE4E783"/>
      <w:bookmarkEnd w:id="67"/>
    </w:p>
    <w:p w:rsidR="001B1B21" w:rsidRDefault="001B1B21" w:rsidP="001B1B21">
      <w:pPr>
        <w:pStyle w:val="Screenshot"/>
      </w:pPr>
      <w:r>
        <w:pict>
          <v:shape id="_x0000_i1097" type="#_x0000_t75" alt="Изменение сообщений: выбор сообщений" style="width:403.5pt;height:215.25pt">
            <v:imagedata r:id="rId74" o:title="imb__337"/>
          </v:shape>
        </w:pict>
      </w:r>
    </w:p>
    <w:p w:rsidR="001B1B21" w:rsidRDefault="001B1B21" w:rsidP="001B1B21">
      <w:pPr>
        <w:pStyle w:val="p"/>
      </w:pPr>
      <w:r>
        <w:t xml:space="preserve">[2] Заполняется поле </w:t>
      </w:r>
      <w:r w:rsidRPr="001B1B21">
        <w:rPr>
          <w:b/>
        </w:rPr>
        <w:t xml:space="preserve">Вид сообщения     </w:t>
      </w:r>
      <w:r>
        <w:t>.</w:t>
      </w:r>
    </w:p>
    <w:p w:rsidR="001B1B21" w:rsidRDefault="001B1B21" w:rsidP="001B1B21">
      <w:pPr>
        <w:pStyle w:val="p"/>
      </w:pPr>
      <w:r>
        <w:t xml:space="preserve">[3] Заполняется поле </w:t>
      </w:r>
      <w:r w:rsidRPr="001B1B21">
        <w:rPr>
          <w:b/>
        </w:rPr>
        <w:t xml:space="preserve">Дата сообщения </w:t>
      </w:r>
      <w:r>
        <w:t>.</w:t>
      </w:r>
    </w:p>
    <w:p w:rsidR="001B1B21" w:rsidRDefault="001B1B21" w:rsidP="001B1B21">
      <w:pPr>
        <w:pStyle w:val="p"/>
      </w:pPr>
      <w:r>
        <w:t xml:space="preserve">[4] Заполняется поле </w:t>
      </w:r>
      <w:r w:rsidRPr="001B1B21">
        <w:rPr>
          <w:b/>
        </w:rPr>
        <w:t>по</w:t>
      </w:r>
      <w:r>
        <w:t>.</w:t>
      </w:r>
    </w:p>
    <w:p w:rsidR="001B1B21" w:rsidRDefault="001B1B21" w:rsidP="001B1B21">
      <w:pPr>
        <w:pStyle w:val="p"/>
      </w:pPr>
      <w:r>
        <w:t>[5] </w:t>
      </w:r>
      <w:r w:rsidRPr="001B1B21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68" w:name="TS_8607F3B1E875466EA645DC1957A7D1D2"/>
      <w:bookmarkEnd w:id="68"/>
    </w:p>
    <w:p w:rsidR="001B1B21" w:rsidRDefault="001B1B21" w:rsidP="001B1B21">
      <w:pPr>
        <w:pStyle w:val="Screenshot"/>
      </w:pPr>
      <w:r>
        <w:lastRenderedPageBreak/>
        <w:pict>
          <v:shape id="_x0000_i1098" type="#_x0000_t75" alt="Изменение сообщений: выбор сообщений" style="width:403.5pt;height:215.25pt">
            <v:imagedata r:id="rId75" o:title="imb__338"/>
          </v:shape>
        </w:pict>
      </w:r>
    </w:p>
    <w:p w:rsidR="001B1B21" w:rsidRDefault="001B1B21" w:rsidP="001B1B21">
      <w:pPr>
        <w:pStyle w:val="p"/>
      </w:pPr>
      <w:r>
        <w:t xml:space="preserve">[6] Заполняется поле </w:t>
      </w:r>
      <w:r w:rsidRPr="001B1B21">
        <w:rPr>
          <w:b/>
        </w:rPr>
        <w:t xml:space="preserve">Статус "Вкл."        </w:t>
      </w:r>
      <w:r>
        <w:t>.</w:t>
      </w:r>
    </w:p>
    <w:p w:rsidR="001B1B21" w:rsidRDefault="001B1B21" w:rsidP="001B1B21">
      <w:pPr>
        <w:pStyle w:val="p"/>
      </w:pPr>
      <w:r>
        <w:t>[7] Нажмите</w:t>
      </w:r>
      <w:r>
        <w:pict>
          <v:shape id="_x0000_i1099" type="#_x0000_t75" style="width:56.25pt;height:16.5pt">
            <v:imagedata r:id="rId76" o:title="fieldicon_12"/>
          </v:shape>
        </w:pict>
      </w:r>
      <w:r>
        <w:t>.</w:t>
      </w:r>
    </w:p>
    <w:p w:rsidR="001B1B21" w:rsidRDefault="001B1B21" w:rsidP="001B1B21">
      <w:pPr>
        <w:pStyle w:val="p"/>
      </w:pPr>
      <w:r>
        <w:br/>
        <w:t xml:space="preserve">Можно также нажать </w:t>
      </w:r>
      <w:r w:rsidRPr="001B1B21">
        <w:rPr>
          <w:b/>
        </w:rPr>
        <w:t>F8</w:t>
      </w:r>
      <w:r>
        <w:t>.</w:t>
      </w:r>
      <w:bookmarkStart w:id="69" w:name="TS_59D10773265242BCA71A8B668FD74714"/>
      <w:bookmarkEnd w:id="69"/>
    </w:p>
    <w:p w:rsidR="001B1B21" w:rsidRDefault="001B1B21" w:rsidP="001B1B21">
      <w:pPr>
        <w:pStyle w:val="Screenshot"/>
      </w:pPr>
      <w:r>
        <w:pict>
          <v:shape id="_x0000_i1100" type="#_x0000_t75" alt="Изменение сообщений: список сообщений" style="width:403.5pt;height:215.25pt">
            <v:imagedata r:id="rId77" o:title="imb__339"/>
          </v:shape>
        </w:pict>
      </w:r>
    </w:p>
    <w:p w:rsidR="001B1B21" w:rsidRDefault="001B1B21" w:rsidP="001B1B21">
      <w:pPr>
        <w:pStyle w:val="p"/>
      </w:pPr>
      <w:r>
        <w:t xml:space="preserve">[8] Нажмите </w:t>
      </w:r>
      <w:r w:rsidRPr="001B1B21">
        <w:rPr>
          <w:b/>
        </w:rPr>
        <w:t>Сообщение </w:t>
      </w:r>
      <w:r>
        <w:pict>
          <v:shape id="_x0000_i1101" type="#_x0000_t75" style="width:69.75pt;height:17.25pt">
            <v:imagedata r:id="rId78" o:title="fieldicon"/>
          </v:shape>
        </w:pict>
      </w:r>
      <w:r>
        <w:t>.</w:t>
      </w:r>
    </w:p>
    <w:p w:rsidR="001B1B21" w:rsidRDefault="001B1B21" w:rsidP="001B1B21">
      <w:pPr>
        <w:pStyle w:val="p"/>
      </w:pPr>
      <w:r>
        <w:t xml:space="preserve">[9] Выполняется двойной щелчок по </w:t>
      </w:r>
      <w:r w:rsidRPr="001B1B21">
        <w:rPr>
          <w:b/>
        </w:rPr>
        <w:t>Сообщение </w:t>
      </w:r>
      <w:r>
        <w:pict>
          <v:shape id="_x0000_i1102" type="#_x0000_t75" style="width:69.75pt;height:17.25pt">
            <v:imagedata r:id="rId79" o:title="fieldicon"/>
          </v:shape>
        </w:pict>
      </w:r>
      <w:r>
        <w:t>.</w:t>
      </w:r>
      <w:bookmarkStart w:id="70" w:name="TS_10BE5915FC69470595EE7761C0A12E68"/>
      <w:bookmarkEnd w:id="70"/>
    </w:p>
    <w:p w:rsidR="001B1B21" w:rsidRDefault="001B1B21" w:rsidP="001B1B21">
      <w:pPr>
        <w:pStyle w:val="Screenshot"/>
      </w:pPr>
      <w:r>
        <w:lastRenderedPageBreak/>
        <w:pict>
          <v:shape id="_x0000_i1103" type="#_x0000_t75" alt="Изменить сообщение ТОРО: Сообщ. о неисправ." style="width:403.5pt;height:215.25pt">
            <v:imagedata r:id="rId80" o:title="imb__340"/>
          </v:shape>
        </w:pict>
      </w:r>
    </w:p>
    <w:p w:rsidR="001B1B21" w:rsidRDefault="001B1B21" w:rsidP="001B1B21">
      <w:pPr>
        <w:pStyle w:val="p"/>
      </w:pPr>
      <w:r>
        <w:t xml:space="preserve">[10] Нажмите </w:t>
      </w:r>
      <w:r w:rsidRPr="001B1B21">
        <w:rPr>
          <w:b/>
        </w:rPr>
        <w:t>Установить статус </w:t>
      </w:r>
      <w:r>
        <w:pict>
          <v:shape id="_x0000_i1104" type="#_x0000_t75" style="width:19.5pt;height:20.25pt">
            <v:imagedata r:id="rId57" o:title="fieldicon"/>
          </v:shape>
        </w:pict>
      </w:r>
      <w:r>
        <w:t>.</w:t>
      </w:r>
      <w:bookmarkStart w:id="71" w:name="TS_9D6219025221456FA371ABB03C49E273"/>
      <w:bookmarkEnd w:id="71"/>
    </w:p>
    <w:p w:rsidR="001B1B21" w:rsidRDefault="001B1B21" w:rsidP="001B1B21">
      <w:pPr>
        <w:pStyle w:val="Screenshot"/>
      </w:pPr>
      <w:r>
        <w:pict>
          <v:shape id="_x0000_i1105" type="#_x0000_t75" alt="Установка пользовательского статуса" style="width:403.5pt;height:215.25pt">
            <v:imagedata r:id="rId81" o:title="imb__341"/>
          </v:shape>
        </w:pict>
      </w:r>
    </w:p>
    <w:p w:rsidR="001B1B21" w:rsidRDefault="001B1B21" w:rsidP="001B1B21">
      <w:pPr>
        <w:pStyle w:val="p"/>
      </w:pPr>
      <w:r>
        <w:t xml:space="preserve">[11] Флажок </w:t>
      </w:r>
      <w:r w:rsidRPr="001B1B21">
        <w:rPr>
          <w:b/>
        </w:rPr>
        <w:t xml:space="preserve">ПЗКР </w:t>
      </w:r>
      <w:r>
        <w:t xml:space="preserve"> снимается.</w:t>
      </w:r>
    </w:p>
    <w:p w:rsidR="001B1B21" w:rsidRDefault="001B1B21" w:rsidP="001B1B21">
      <w:pPr>
        <w:pStyle w:val="p"/>
      </w:pPr>
      <w:r>
        <w:t xml:space="preserve">[12] Нажмите </w:t>
      </w:r>
      <w:r w:rsidRPr="001B1B21">
        <w:rPr>
          <w:b/>
        </w:rPr>
        <w:t xml:space="preserve"> </w:t>
      </w:r>
      <w:r>
        <w:pict>
          <v:shape id="_x0000_i1106" type="#_x0000_t75" style="width:17.25pt;height:17.25pt">
            <v:imagedata r:id="rId59" o:title="fieldicon"/>
          </v:shape>
        </w:pict>
      </w:r>
      <w:r>
        <w:t>.</w:t>
      </w:r>
    </w:p>
    <w:p w:rsidR="001B1B21" w:rsidRDefault="001B1B21" w:rsidP="001B1B21">
      <w:pPr>
        <w:pStyle w:val="p"/>
      </w:pPr>
      <w:r>
        <w:br/>
        <w:t xml:space="preserve">Можно также нажать </w:t>
      </w:r>
      <w:r w:rsidRPr="001B1B21">
        <w:rPr>
          <w:b/>
        </w:rPr>
        <w:t>Enter</w:t>
      </w:r>
      <w:r>
        <w:t>.</w:t>
      </w:r>
      <w:bookmarkStart w:id="72" w:name="TS_DC64E1720633461CAA78FC877846DADD"/>
      <w:bookmarkEnd w:id="72"/>
    </w:p>
    <w:p w:rsidR="001B1B21" w:rsidRDefault="001B1B21" w:rsidP="001B1B21">
      <w:pPr>
        <w:pStyle w:val="Screenshot"/>
      </w:pPr>
      <w:r>
        <w:lastRenderedPageBreak/>
        <w:pict>
          <v:shape id="_x0000_i1107" type="#_x0000_t75" alt="Изменить сообщение ТОРО: Сообщ. о неисправ." style="width:403.5pt;height:215.25pt">
            <v:imagedata r:id="rId82" o:title="imb__342"/>
          </v:shape>
        </w:pict>
      </w:r>
    </w:p>
    <w:p w:rsidR="001B1B21" w:rsidRDefault="001B1B21" w:rsidP="001B1B21">
      <w:pPr>
        <w:pStyle w:val="p"/>
      </w:pPr>
      <w:r>
        <w:t xml:space="preserve">[13] Нажмите </w:t>
      </w:r>
      <w:r w:rsidRPr="001B1B21">
        <w:rPr>
          <w:b/>
        </w:rPr>
        <w:t>Выполнить... </w:t>
      </w:r>
      <w:r>
        <w:pict>
          <v:shape id="_x0000_i1108" type="#_x0000_t75" style="width:16.5pt;height:19.5pt">
            <v:imagedata r:id="rId83" o:title="fieldicon"/>
          </v:shape>
        </w:pict>
      </w:r>
      <w:r>
        <w:t>.</w:t>
      </w:r>
    </w:p>
    <w:p w:rsidR="001B1B21" w:rsidRDefault="001B1B21" w:rsidP="001B1B21">
      <w:pPr>
        <w:pStyle w:val="p"/>
      </w:pPr>
      <w:r>
        <w:br/>
        <w:t xml:space="preserve">Можно также нажать </w:t>
      </w:r>
      <w:r w:rsidRPr="001B1B21">
        <w:rPr>
          <w:b/>
        </w:rPr>
        <w:t>Shift+F4</w:t>
      </w:r>
      <w:r>
        <w:t>.</w:t>
      </w:r>
      <w:bookmarkStart w:id="73" w:name="TS_07A0DD49932C4248B7071D521D595814"/>
      <w:bookmarkEnd w:id="73"/>
    </w:p>
    <w:p w:rsidR="001B1B21" w:rsidRDefault="001B1B21" w:rsidP="001B1B21">
      <w:pPr>
        <w:pStyle w:val="Screenshot"/>
      </w:pPr>
      <w:r>
        <w:pict>
          <v:shape id="_x0000_i1109" type="#_x0000_t75" alt="Закрыть" style="width:403.5pt;height:215.25pt">
            <v:imagedata r:id="rId84" o:title="imb__343"/>
          </v:shape>
        </w:pict>
      </w:r>
    </w:p>
    <w:p w:rsidR="001B1B21" w:rsidRDefault="001B1B21" w:rsidP="001B1B21">
      <w:pPr>
        <w:pStyle w:val="p"/>
      </w:pPr>
      <w:r>
        <w:t xml:space="preserve">[14] Нажмите </w:t>
      </w:r>
      <w:r w:rsidRPr="001B1B21">
        <w:rPr>
          <w:b/>
        </w:rPr>
        <w:t xml:space="preserve"> </w:t>
      </w:r>
      <w:r>
        <w:pict>
          <v:shape id="_x0000_i1110" type="#_x0000_t75" style="width:17.25pt;height:17.25pt">
            <v:imagedata r:id="rId59" o:title="fieldicon"/>
          </v:shape>
        </w:pict>
      </w:r>
      <w:r>
        <w:t>.</w:t>
      </w:r>
    </w:p>
    <w:p w:rsidR="001B1B21" w:rsidRDefault="001B1B21" w:rsidP="001B1B21">
      <w:pPr>
        <w:pStyle w:val="p"/>
      </w:pPr>
      <w:r>
        <w:br/>
        <w:t xml:space="preserve">Можно также нажать </w:t>
      </w:r>
      <w:r w:rsidRPr="001B1B21">
        <w:rPr>
          <w:b/>
        </w:rPr>
        <w:t>Enter</w:t>
      </w:r>
      <w:r>
        <w:t>.</w:t>
      </w:r>
      <w:bookmarkStart w:id="74" w:name="TS_8C589009921148108D3615287682E7FB"/>
      <w:bookmarkEnd w:id="74"/>
    </w:p>
    <w:p w:rsidR="001B1B21" w:rsidRDefault="001B1B21" w:rsidP="001B1B21">
      <w:pPr>
        <w:pStyle w:val="Screenshot"/>
      </w:pPr>
      <w:r>
        <w:lastRenderedPageBreak/>
        <w:pict>
          <v:shape id="_x0000_i1111" type="#_x0000_t75" alt="Изменение сообщений: список сообщений" style="width:403.5pt;height:215.25pt">
            <v:imagedata r:id="rId85" o:title="imb__344"/>
          </v:shape>
        </w:pict>
      </w:r>
    </w:p>
    <w:p w:rsidR="001B1B21" w:rsidRDefault="001B1B21" w:rsidP="001B1B21">
      <w:pPr>
        <w:pStyle w:val="p"/>
      </w:pPr>
      <w:r>
        <w:t xml:space="preserve">[15] Выполняется двойной щелчок по </w:t>
      </w:r>
      <w:r w:rsidRPr="001B1B21">
        <w:rPr>
          <w:b/>
        </w:rPr>
        <w:t>Сообщение </w:t>
      </w:r>
      <w:r>
        <w:pict>
          <v:shape id="_x0000_i1112" type="#_x0000_t75" style="width:67.5pt;height:17.25pt">
            <v:imagedata r:id="rId86" o:title="fieldicon"/>
          </v:shape>
        </w:pict>
      </w:r>
      <w:r>
        <w:t>.</w:t>
      </w:r>
      <w:bookmarkStart w:id="75" w:name="TS_F16A4A26FB4743E59FC8D5A5A7664CE8"/>
      <w:bookmarkEnd w:id="75"/>
    </w:p>
    <w:p w:rsidR="007A0D31" w:rsidRDefault="007A0D31" w:rsidP="007A0D31">
      <w:pPr>
        <w:pStyle w:val="Screenshot"/>
      </w:pPr>
      <w:r>
        <w:pict>
          <v:shape id="_x0000_i1113" type="#_x0000_t75" alt="Изменить сообщение ТОРО: Сообщ. о неисправ." style="width:403.5pt;height:215.25pt">
            <v:imagedata r:id="rId87" o:title="imb__345"/>
          </v:shape>
        </w:pict>
      </w:r>
    </w:p>
    <w:p w:rsidR="007A0D31" w:rsidRDefault="007A0D31" w:rsidP="007A0D31">
      <w:pPr>
        <w:pStyle w:val="p"/>
      </w:pPr>
      <w:r>
        <w:t xml:space="preserve">[16] Нажмите </w:t>
      </w:r>
      <w:r w:rsidRPr="007A0D31">
        <w:rPr>
          <w:b/>
        </w:rPr>
        <w:t>Установить статус </w:t>
      </w:r>
      <w:r>
        <w:pict>
          <v:shape id="_x0000_i1114" type="#_x0000_t75" style="width:19.5pt;height:20.25pt">
            <v:imagedata r:id="rId57" o:title="fieldicon"/>
          </v:shape>
        </w:pict>
      </w:r>
      <w:r>
        <w:t>.</w:t>
      </w:r>
      <w:bookmarkStart w:id="76" w:name="TS_CBEA1F4DB8614149824DB2E20EC01E6D"/>
      <w:bookmarkEnd w:id="76"/>
    </w:p>
    <w:p w:rsidR="007A0D31" w:rsidRDefault="007A0D31" w:rsidP="007A0D31">
      <w:pPr>
        <w:pStyle w:val="Screenshot"/>
      </w:pPr>
      <w:r>
        <w:lastRenderedPageBreak/>
        <w:pict>
          <v:shape id="_x0000_i1115" type="#_x0000_t75" alt="Установка пользовательского статуса" style="width:403.5pt;height:215.25pt">
            <v:imagedata r:id="rId88" o:title="imb__346"/>
          </v:shape>
        </w:pict>
      </w:r>
    </w:p>
    <w:p w:rsidR="007A0D31" w:rsidRDefault="007A0D31" w:rsidP="007A0D31">
      <w:pPr>
        <w:pStyle w:val="p"/>
      </w:pPr>
      <w:r>
        <w:t xml:space="preserve">[17] Флажок  </w:t>
      </w:r>
      <w:r w:rsidRPr="007A0D31">
        <w:rPr>
          <w:b/>
        </w:rPr>
        <w:t xml:space="preserve">ПЗКР </w:t>
      </w:r>
      <w:r>
        <w:t>снимается.</w:t>
      </w:r>
    </w:p>
    <w:p w:rsidR="007A0D31" w:rsidRDefault="007A0D31" w:rsidP="007A0D31">
      <w:pPr>
        <w:pStyle w:val="p"/>
      </w:pPr>
      <w:r>
        <w:t xml:space="preserve">[18] Флажок </w:t>
      </w:r>
      <w:r w:rsidRPr="007A0D31">
        <w:rPr>
          <w:b/>
        </w:rPr>
        <w:t>МЕНС</w:t>
      </w:r>
      <w:r>
        <w:t> снимается.</w:t>
      </w:r>
    </w:p>
    <w:p w:rsidR="007A0D31" w:rsidRDefault="007A0D31" w:rsidP="007A0D31">
      <w:pPr>
        <w:pStyle w:val="p"/>
      </w:pPr>
      <w:r>
        <w:t xml:space="preserve">[19] Нажмите </w:t>
      </w:r>
      <w:r w:rsidRPr="007A0D31">
        <w:rPr>
          <w:b/>
        </w:rPr>
        <w:t xml:space="preserve"> </w:t>
      </w:r>
      <w:r>
        <w:pict>
          <v:shape id="_x0000_i1116" type="#_x0000_t75" style="width:17.25pt;height:17.25pt">
            <v:imagedata r:id="rId59" o:title="fieldicon"/>
          </v:shape>
        </w:pict>
      </w:r>
      <w:r>
        <w:t>.</w:t>
      </w:r>
    </w:p>
    <w:p w:rsidR="007A0D31" w:rsidRDefault="007A0D31" w:rsidP="007A0D31">
      <w:pPr>
        <w:pStyle w:val="p"/>
      </w:pPr>
      <w:r>
        <w:br/>
        <w:t xml:space="preserve">Можно также нажать </w:t>
      </w:r>
      <w:r w:rsidRPr="007A0D31">
        <w:rPr>
          <w:b/>
        </w:rPr>
        <w:t>Enter</w:t>
      </w:r>
      <w:r>
        <w:t>.</w:t>
      </w:r>
      <w:bookmarkStart w:id="77" w:name="TS_17A510B9C32142248B85AA9C8093D027"/>
      <w:bookmarkEnd w:id="77"/>
    </w:p>
    <w:p w:rsidR="007A0D31" w:rsidRDefault="007A0D31" w:rsidP="007A0D31">
      <w:pPr>
        <w:pStyle w:val="Screenshot"/>
      </w:pPr>
      <w:r>
        <w:pict>
          <v:shape id="_x0000_i1117" type="#_x0000_t75" alt="Изменить сообщение ТОРО: Сообщ. о неисправ." style="width:403.5pt;height:215.25pt">
            <v:imagedata r:id="rId89" o:title="imb__347"/>
          </v:shape>
        </w:pict>
      </w:r>
    </w:p>
    <w:p w:rsidR="007A0D31" w:rsidRDefault="007A0D31" w:rsidP="007A0D31">
      <w:pPr>
        <w:pStyle w:val="p"/>
      </w:pPr>
      <w:r>
        <w:t xml:space="preserve">[20] Нажмите </w:t>
      </w:r>
      <w:r w:rsidRPr="007A0D31">
        <w:rPr>
          <w:b/>
        </w:rPr>
        <w:t xml:space="preserve"> </w:t>
      </w:r>
      <w:r>
        <w:pict>
          <v:shape id="_x0000_i1118" type="#_x0000_t75" style="width:49.5pt;height:19.5pt">
            <v:imagedata r:id="rId90" o:title="fieldicon"/>
          </v:shape>
        </w:pict>
      </w:r>
      <w:r>
        <w:t>.</w:t>
      </w:r>
    </w:p>
    <w:p w:rsidR="007A0D31" w:rsidRDefault="007A0D31" w:rsidP="007A0D31">
      <w:pPr>
        <w:pStyle w:val="p"/>
      </w:pPr>
      <w:r>
        <w:br/>
        <w:t xml:space="preserve">Можно также нажать </w:t>
      </w:r>
      <w:r w:rsidRPr="007A0D31">
        <w:rPr>
          <w:b/>
        </w:rPr>
        <w:t>Alt + F12</w:t>
      </w:r>
      <w:r>
        <w:t>.</w:t>
      </w:r>
      <w:bookmarkStart w:id="78" w:name="TS_F97DDD2E7B444A899F1B0E637151A645"/>
      <w:bookmarkEnd w:id="78"/>
    </w:p>
    <w:p w:rsidR="007A0D31" w:rsidRDefault="007A0D31" w:rsidP="007A0D31">
      <w:pPr>
        <w:pStyle w:val="Screenshot"/>
      </w:pPr>
      <w:r>
        <w:lastRenderedPageBreak/>
        <w:pict>
          <v:shape id="_x0000_i1119" type="#_x0000_t75" alt="Изменить сообщение ТОРО: Сообщ. о неисправ." style="width:403.5pt;height:215.25pt">
            <v:imagedata r:id="rId91" o:title="imb__348"/>
          </v:shape>
        </w:pict>
      </w:r>
    </w:p>
    <w:p w:rsidR="007A0D31" w:rsidRDefault="007A0D31" w:rsidP="007A0D31">
      <w:pPr>
        <w:pStyle w:val="p"/>
      </w:pPr>
      <w:r>
        <w:t xml:space="preserve">[21] Щелчком выполняется пункт меню </w:t>
      </w:r>
      <w:r w:rsidRPr="007A0D31">
        <w:rPr>
          <w:b/>
        </w:rPr>
        <w:t>Выполнить... Shift+F4 </w:t>
      </w:r>
      <w:r>
        <w:pict>
          <v:shape id="_x0000_i1120" type="#_x0000_t75" style="width:142.5pt;height:21.75pt">
            <v:imagedata r:id="rId92" o:title="fieldicon"/>
          </v:shape>
        </w:pict>
      </w:r>
      <w:r>
        <w:t>.</w:t>
      </w:r>
    </w:p>
    <w:p w:rsidR="007A0D31" w:rsidRDefault="007A0D31" w:rsidP="007A0D31">
      <w:pPr>
        <w:pStyle w:val="p"/>
      </w:pPr>
      <w:r>
        <w:br/>
        <w:t xml:space="preserve">Можно также нажать </w:t>
      </w:r>
      <w:r w:rsidRPr="007A0D31">
        <w:rPr>
          <w:b/>
        </w:rPr>
        <w:t>в</w:t>
      </w:r>
      <w:r>
        <w:t>.</w:t>
      </w:r>
      <w:bookmarkStart w:id="79" w:name="TS_8DD508D65AEB4B358F075E956A329AFF"/>
      <w:bookmarkEnd w:id="79"/>
    </w:p>
    <w:p w:rsidR="007A0D31" w:rsidRDefault="007A0D31" w:rsidP="007A0D31">
      <w:pPr>
        <w:pStyle w:val="Screenshot"/>
      </w:pPr>
      <w:r>
        <w:pict>
          <v:shape id="_x0000_i1121" type="#_x0000_t75" alt="Закрыть" style="width:403.5pt;height:215.25pt">
            <v:imagedata r:id="rId93" o:title="imb__349"/>
          </v:shape>
        </w:pict>
      </w:r>
    </w:p>
    <w:p w:rsidR="007A0D31" w:rsidRDefault="007A0D31" w:rsidP="007A0D31">
      <w:pPr>
        <w:pStyle w:val="p"/>
      </w:pPr>
      <w:r>
        <w:t xml:space="preserve">[22] Нажмите </w:t>
      </w:r>
      <w:r w:rsidRPr="007A0D31">
        <w:rPr>
          <w:b/>
        </w:rPr>
        <w:t xml:space="preserve"> </w:t>
      </w:r>
      <w:r>
        <w:pict>
          <v:shape id="_x0000_i1122" type="#_x0000_t75" style="width:17.25pt;height:17.25pt">
            <v:imagedata r:id="rId59" o:title="fieldicon"/>
          </v:shape>
        </w:pict>
      </w:r>
      <w:r>
        <w:t>.</w:t>
      </w:r>
    </w:p>
    <w:p w:rsidR="007A0D31" w:rsidRDefault="007A0D31" w:rsidP="007A0D31">
      <w:pPr>
        <w:pStyle w:val="p"/>
      </w:pPr>
      <w:r>
        <w:br/>
        <w:t xml:space="preserve">Можно также нажать </w:t>
      </w:r>
      <w:r w:rsidRPr="007A0D31">
        <w:rPr>
          <w:b/>
        </w:rPr>
        <w:t>Enter</w:t>
      </w:r>
      <w:r>
        <w:t>.</w:t>
      </w:r>
      <w:bookmarkStart w:id="80" w:name="TS_C2BB42F4A3BF455B85841EA8DD6B2AD5"/>
      <w:bookmarkEnd w:id="80"/>
    </w:p>
    <w:p w:rsidR="007A0D31" w:rsidRDefault="007A0D31" w:rsidP="007A0D31">
      <w:pPr>
        <w:pStyle w:val="Screenshot"/>
      </w:pPr>
      <w:r>
        <w:lastRenderedPageBreak/>
        <w:pict>
          <v:shape id="_x0000_i1123" type="#_x0000_t75" alt="Изменение сообщений: список сообщений" style="width:403.5pt;height:215.25pt">
            <v:imagedata r:id="rId94" o:title="imb__350"/>
          </v:shape>
        </w:pict>
      </w:r>
    </w:p>
    <w:p w:rsidR="007A0D31" w:rsidRDefault="007A0D31" w:rsidP="007A0D31">
      <w:pPr>
        <w:pStyle w:val="p"/>
      </w:pPr>
      <w:r>
        <w:t xml:space="preserve">[23] Нажмите </w:t>
      </w:r>
      <w:r w:rsidRPr="007A0D31">
        <w:rPr>
          <w:b/>
        </w:rPr>
        <w:t xml:space="preserve"> </w:t>
      </w:r>
      <w:r>
        <w:pict>
          <v:shape id="_x0000_i1124" type="#_x0000_t75" style="width:33.75pt;height:19.5pt">
            <v:imagedata r:id="rId70" o:title="fieldicon"/>
          </v:shape>
        </w:pict>
      </w:r>
      <w:r>
        <w:t>.</w:t>
      </w:r>
    </w:p>
    <w:p w:rsidR="007A0D31" w:rsidRDefault="007A0D31" w:rsidP="007A0D31">
      <w:pPr>
        <w:pStyle w:val="p"/>
      </w:pPr>
      <w:r>
        <w:br/>
        <w:t xml:space="preserve">Можно также нажать </w:t>
      </w:r>
      <w:r w:rsidRPr="007A0D31">
        <w:rPr>
          <w:b/>
        </w:rPr>
        <w:t>Shift+F3</w:t>
      </w:r>
      <w:r>
        <w:t>.</w:t>
      </w:r>
      <w:bookmarkStart w:id="81" w:name="TS_9F5A9E7365D04BFBBAAF735C0161B096"/>
      <w:bookmarkEnd w:id="81"/>
    </w:p>
    <w:p w:rsidR="007A0D31" w:rsidRDefault="007A0D31" w:rsidP="007A0D31">
      <w:pPr>
        <w:pStyle w:val="Screenshot"/>
      </w:pPr>
      <w:r>
        <w:pict>
          <v:shape id="_x0000_i1125" type="#_x0000_t75" alt="Изменение сообщений: выбор сообщений" style="width:403.5pt;height:215.25pt">
            <v:imagedata r:id="rId95" o:title="imb__351"/>
          </v:shape>
        </w:pict>
      </w:r>
    </w:p>
    <w:p w:rsidR="007A0D31" w:rsidRDefault="007A0D31" w:rsidP="007A0D31">
      <w:pPr>
        <w:pStyle w:val="p"/>
      </w:pPr>
      <w:r>
        <w:t xml:space="preserve">[24] Нажмите </w:t>
      </w:r>
      <w:r w:rsidRPr="007A0D31">
        <w:rPr>
          <w:b/>
        </w:rPr>
        <w:t xml:space="preserve"> </w:t>
      </w:r>
      <w:r>
        <w:pict>
          <v:shape id="_x0000_i1126" type="#_x0000_t75" style="width:33.75pt;height:19.5pt">
            <v:imagedata r:id="rId70" o:title="fieldicon"/>
          </v:shape>
        </w:pict>
      </w:r>
      <w:r>
        <w:t>.</w:t>
      </w:r>
    </w:p>
    <w:p w:rsidR="007A0D31" w:rsidRDefault="007A0D31" w:rsidP="007A0D31">
      <w:pPr>
        <w:pStyle w:val="p"/>
      </w:pPr>
      <w:r>
        <w:br/>
        <w:t xml:space="preserve">Можно также нажать </w:t>
      </w:r>
      <w:r w:rsidRPr="007A0D31">
        <w:rPr>
          <w:b/>
        </w:rPr>
        <w:t>Shift+F3</w:t>
      </w:r>
      <w:r>
        <w:t>.</w:t>
      </w:r>
      <w:bookmarkStart w:id="82" w:name="TS_93F086C07CC4426EA91913B48170831A"/>
      <w:bookmarkEnd w:id="82"/>
    </w:p>
    <w:p w:rsidR="007A0D31" w:rsidRDefault="007A0D31" w:rsidP="007A0D31">
      <w:pPr>
        <w:pStyle w:val="Screenshot"/>
      </w:pPr>
      <w:r>
        <w:lastRenderedPageBreak/>
        <w:pict>
          <v:shape id="_x0000_i1127" type="#_x0000_t75" alt="SAP Easy Access" style="width:403.5pt;height:215.25pt">
            <v:imagedata r:id="rId96" o:title="imb__352"/>
          </v:shape>
        </w:pict>
      </w:r>
    </w:p>
    <w:p w:rsidR="00D32C13" w:rsidRDefault="00D32C13" w:rsidP="00D32C13">
      <w:pPr>
        <w:pStyle w:val="h1"/>
      </w:pPr>
      <w:bookmarkStart w:id="83" w:name="_Toc26439086"/>
      <w:r>
        <w:lastRenderedPageBreak/>
        <w:t>Ввод причины отказа и вида дефекта в сообщение</w:t>
      </w:r>
      <w:bookmarkStart w:id="84" w:name="TS_9F6A8DAAFA0A491CAA5D4A99721DD50C"/>
      <w:bookmarkEnd w:id="84"/>
      <w:bookmarkEnd w:id="83"/>
    </w:p>
    <w:p w:rsidR="00D32C13" w:rsidRDefault="00D32C13" w:rsidP="00D32C13">
      <w:pPr>
        <w:pStyle w:val="Screenshot"/>
      </w:pPr>
      <w:r>
        <w:pict>
          <v:shape id="_x0000_i1128" type="#_x0000_t75" alt="SAP Easy Access" style="width:403.5pt;height:214.5pt">
            <v:imagedata r:id="rId97" o:title="imb__353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32C13" w:rsidTr="00D32C13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32C13" w:rsidRDefault="00D32C13" w:rsidP="00D32C13">
            <w:pPr>
              <w:pStyle w:val="phintbox"/>
            </w:pPr>
            <w:bookmarkStart w:id="85" w:name="class_extra_3"/>
            <w:r>
              <w:pict>
                <v:shape id="_x0000_i1129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32C13" w:rsidRDefault="00D32C13" w:rsidP="00D32C13">
            <w:pPr>
              <w:pStyle w:val="p"/>
            </w:pPr>
            <w:r>
              <w:t>На основании данных наряда-задания осуществляется ввод причины отказа и виды дефектов в сообщения ТОРО</w:t>
            </w:r>
          </w:p>
        </w:tc>
      </w:tr>
    </w:tbl>
    <w:bookmarkEnd w:id="85"/>
    <w:p w:rsidR="00D32C13" w:rsidRDefault="00D32C13" w:rsidP="00D32C13">
      <w:pPr>
        <w:pStyle w:val="p"/>
      </w:pPr>
      <w:r>
        <w:t> </w:t>
      </w:r>
    </w:p>
    <w:p w:rsidR="00D32C13" w:rsidRDefault="00D32C13" w:rsidP="00D32C13">
      <w:pPr>
        <w:pStyle w:val="p"/>
      </w:pPr>
      <w:r>
        <w:t>[1] </w:t>
      </w:r>
      <w:r w:rsidRPr="00D32C13">
        <w:rPr>
          <w:b/>
        </w:rPr>
        <w:t>iw28</w:t>
      </w:r>
      <w:r>
        <w:t xml:space="preserve"> вводится в </w:t>
      </w:r>
      <w:r w:rsidRPr="00D32C13">
        <w:rPr>
          <w:b/>
        </w:rPr>
        <w:t>поле транзакции</w:t>
      </w:r>
      <w:r>
        <w:t>.</w:t>
      </w:r>
      <w:bookmarkStart w:id="86" w:name="TS_8F97E0C2612B48E39D78F7342C23EA9B"/>
      <w:bookmarkEnd w:id="86"/>
    </w:p>
    <w:p w:rsidR="00D32C13" w:rsidRDefault="00D32C13" w:rsidP="00D32C13">
      <w:pPr>
        <w:pStyle w:val="Screenshot"/>
      </w:pPr>
      <w:r>
        <w:pict>
          <v:shape id="_x0000_i1130" type="#_x0000_t75" alt="Изменение сообщений: выбор сообщений" style="width:403.5pt;height:214.5pt">
            <v:imagedata r:id="rId98" o:title="imb__354"/>
          </v:shape>
        </w:pict>
      </w:r>
    </w:p>
    <w:p w:rsidR="00D32C13" w:rsidRDefault="00D32C13" w:rsidP="00D32C13">
      <w:pPr>
        <w:pStyle w:val="p"/>
      </w:pPr>
      <w:r>
        <w:t xml:space="preserve">[2] Заполняется поле </w:t>
      </w:r>
      <w:r w:rsidRPr="00D32C13">
        <w:rPr>
          <w:b/>
        </w:rPr>
        <w:t xml:space="preserve">Вид сообщения     </w:t>
      </w:r>
      <w:r>
        <w:t>.</w:t>
      </w:r>
    </w:p>
    <w:p w:rsidR="00D32C13" w:rsidRDefault="00D32C13" w:rsidP="00D32C13">
      <w:pPr>
        <w:pStyle w:val="p"/>
      </w:pPr>
      <w:r>
        <w:t xml:space="preserve">[3] Заполняется поле </w:t>
      </w:r>
      <w:r w:rsidRPr="00D32C13">
        <w:rPr>
          <w:b/>
        </w:rPr>
        <w:t xml:space="preserve">Дата сообщения </w:t>
      </w:r>
      <w:r>
        <w:t>.</w:t>
      </w:r>
    </w:p>
    <w:p w:rsidR="00D32C13" w:rsidRDefault="00D32C13" w:rsidP="00D32C13">
      <w:pPr>
        <w:pStyle w:val="p"/>
      </w:pPr>
      <w:r>
        <w:lastRenderedPageBreak/>
        <w:t xml:space="preserve">[4] Заполняется поле </w:t>
      </w:r>
      <w:r w:rsidRPr="00D32C13">
        <w:rPr>
          <w:b/>
        </w:rPr>
        <w:t>по</w:t>
      </w:r>
      <w:r>
        <w:t>.</w:t>
      </w:r>
    </w:p>
    <w:p w:rsidR="00D32C13" w:rsidRDefault="00D32C13" w:rsidP="00D32C13">
      <w:pPr>
        <w:pStyle w:val="p"/>
      </w:pPr>
      <w:r>
        <w:t xml:space="preserve">[5] Нажмите </w:t>
      </w:r>
      <w:r w:rsidRPr="00D32C13">
        <w:rPr>
          <w:b/>
        </w:rPr>
        <w:t>Выполнить </w:t>
      </w:r>
      <w:r>
        <w:pict>
          <v:shape id="_x0000_i1131" type="#_x0000_t75" style="width:57pt;height:18pt">
            <v:imagedata r:id="rId51" o:title="fieldicon"/>
          </v:shape>
        </w:pict>
      </w:r>
      <w:r>
        <w:t>.</w:t>
      </w:r>
    </w:p>
    <w:p w:rsidR="00D32C13" w:rsidRDefault="00D32C13" w:rsidP="00D32C13">
      <w:pPr>
        <w:pStyle w:val="p"/>
      </w:pPr>
      <w:r>
        <w:br/>
        <w:t xml:space="preserve">Можно также нажать </w:t>
      </w:r>
      <w:r w:rsidRPr="00D32C13">
        <w:rPr>
          <w:b/>
        </w:rPr>
        <w:t>F8</w:t>
      </w:r>
      <w:r>
        <w:t>.</w:t>
      </w:r>
      <w:bookmarkStart w:id="87" w:name="TS_1E0AEDC3461244F493E3F2C3D5A22675"/>
      <w:bookmarkEnd w:id="87"/>
    </w:p>
    <w:p w:rsidR="00D32C13" w:rsidRDefault="00D32C13" w:rsidP="00D32C13">
      <w:pPr>
        <w:pStyle w:val="Screenshot"/>
      </w:pPr>
      <w:r>
        <w:pict>
          <v:shape id="_x0000_i1132" type="#_x0000_t75" alt="Изменение сообщений: список сообщений" style="width:403.5pt;height:214.5pt">
            <v:imagedata r:id="rId99" o:title="imb__355"/>
          </v:shape>
        </w:pict>
      </w:r>
    </w:p>
    <w:p w:rsidR="00D32C13" w:rsidRDefault="00D32C13" w:rsidP="00D32C13">
      <w:pPr>
        <w:pStyle w:val="p"/>
      </w:pPr>
      <w:r>
        <w:t xml:space="preserve">[6] Нажмите </w:t>
      </w:r>
      <w:r w:rsidRPr="00D32C13">
        <w:rPr>
          <w:b/>
        </w:rPr>
        <w:t>Сообщение </w:t>
      </w:r>
      <w:r>
        <w:pict>
          <v:shape id="_x0000_i1133" type="#_x0000_t75" style="width:69.75pt;height:17.25pt">
            <v:imagedata r:id="rId100" o:title="fieldicon"/>
          </v:shape>
        </w:pict>
      </w:r>
      <w:r>
        <w:t>.</w:t>
      </w:r>
    </w:p>
    <w:p w:rsidR="00D32C13" w:rsidRDefault="00D32C13" w:rsidP="00D32C13">
      <w:pPr>
        <w:pStyle w:val="p"/>
      </w:pPr>
      <w:r>
        <w:t xml:space="preserve">[7] Выполняется двойной щелчок по </w:t>
      </w:r>
      <w:r w:rsidRPr="00D32C13">
        <w:rPr>
          <w:b/>
        </w:rPr>
        <w:t>Сообщение </w:t>
      </w:r>
      <w:r>
        <w:pict>
          <v:shape id="_x0000_i1134" type="#_x0000_t75" style="width:69.75pt;height:17.25pt">
            <v:imagedata r:id="rId101" o:title="fieldicon"/>
          </v:shape>
        </w:pict>
      </w:r>
      <w:r>
        <w:t>.</w:t>
      </w:r>
      <w:bookmarkStart w:id="88" w:name="TS_89A9BD4D00944B3EBA73C86C1FA1427B"/>
      <w:bookmarkEnd w:id="88"/>
    </w:p>
    <w:p w:rsidR="00D32C13" w:rsidRDefault="00D32C13" w:rsidP="00D32C13">
      <w:pPr>
        <w:pStyle w:val="Screenshot"/>
      </w:pPr>
      <w:r>
        <w:pict>
          <v:shape id="_x0000_i1135" type="#_x0000_t75" alt="Изменить сообщение ТОРО: Сообщ. о неисправ." style="width:403.5pt;height:214.5pt">
            <v:imagedata r:id="rId102" o:title="imb__356"/>
          </v:shape>
        </w:pict>
      </w:r>
    </w:p>
    <w:p w:rsidR="00D32C13" w:rsidRDefault="00D32C13" w:rsidP="00D32C13">
      <w:pPr>
        <w:pStyle w:val="p"/>
      </w:pPr>
      <w:r>
        <w:t>[8] </w:t>
      </w:r>
      <w:r w:rsidRPr="00D32C13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89" w:name="TS_DAB4C745A5F04AC9804E2DF3B7188408"/>
      <w:bookmarkEnd w:id="89"/>
    </w:p>
    <w:p w:rsidR="00D32C13" w:rsidRDefault="00D32C13" w:rsidP="00D32C13">
      <w:pPr>
        <w:pStyle w:val="Screenshot"/>
      </w:pPr>
      <w:r>
        <w:lastRenderedPageBreak/>
        <w:pict>
          <v:shape id="_x0000_i1136" type="#_x0000_t75" alt="Изменить сообщение ТОРО: Сообщ. о неисправ." style="width:403.5pt;height:214.5pt">
            <v:imagedata r:id="rId103" o:title="imb__357"/>
          </v:shape>
        </w:pict>
      </w:r>
    </w:p>
    <w:p w:rsidR="00D32C13" w:rsidRDefault="00D32C13" w:rsidP="00D32C13">
      <w:pPr>
        <w:pStyle w:val="p"/>
      </w:pPr>
      <w:r>
        <w:t xml:space="preserve">[9] Заполняется поле </w:t>
      </w:r>
      <w:r w:rsidRPr="00D32C13">
        <w:rPr>
          <w:b/>
        </w:rPr>
        <w:t>ЧастьОбъек</w:t>
      </w:r>
      <w:r>
        <w:t>.</w:t>
      </w:r>
    </w:p>
    <w:p w:rsidR="00D32C13" w:rsidRDefault="00D32C13" w:rsidP="00D32C13">
      <w:pPr>
        <w:pStyle w:val="p"/>
      </w:pPr>
      <w:r>
        <w:t>[10] Заполняется поле .</w:t>
      </w:r>
    </w:p>
    <w:p w:rsidR="00D32C13" w:rsidRDefault="00D32C13" w:rsidP="00D32C13">
      <w:pPr>
        <w:pStyle w:val="p"/>
      </w:pPr>
      <w:r>
        <w:t xml:space="preserve">[11] Заполняется поле </w:t>
      </w:r>
      <w:r w:rsidRPr="00D32C13">
        <w:rPr>
          <w:b/>
        </w:rPr>
        <w:t>Вид дефекта</w:t>
      </w:r>
      <w:r>
        <w:t>.</w:t>
      </w:r>
    </w:p>
    <w:p w:rsidR="00D32C13" w:rsidRDefault="00D32C13" w:rsidP="00D32C13">
      <w:pPr>
        <w:pStyle w:val="p"/>
      </w:pPr>
      <w:r>
        <w:t>[12] Заполняется поле .</w:t>
      </w:r>
      <w:bookmarkStart w:id="90" w:name="TS_553BC12C43A84A709405BA71DA177E16"/>
      <w:bookmarkEnd w:id="90"/>
    </w:p>
    <w:p w:rsidR="00D32C13" w:rsidRDefault="00D32C13" w:rsidP="00D32C13">
      <w:pPr>
        <w:pStyle w:val="Screenshot"/>
      </w:pPr>
      <w:r>
        <w:pict>
          <v:shape id="_x0000_i1137" type="#_x0000_t75" alt="Изменить сообщение ТОРО: Сообщ. о неисправ." style="width:403.5pt;height:214.5pt">
            <v:imagedata r:id="rId104" o:title="imb__358"/>
          </v:shape>
        </w:pict>
      </w:r>
    </w:p>
    <w:p w:rsidR="00D32C13" w:rsidRDefault="00D32C13" w:rsidP="00D32C13">
      <w:pPr>
        <w:pStyle w:val="p"/>
      </w:pPr>
      <w:r>
        <w:t xml:space="preserve">[13] Заполняется поле </w:t>
      </w:r>
      <w:r w:rsidRPr="00D32C13">
        <w:rPr>
          <w:b/>
        </w:rPr>
        <w:t>Текст</w:t>
      </w:r>
      <w:r>
        <w:t>.</w:t>
      </w:r>
    </w:p>
    <w:p w:rsidR="00D32C13" w:rsidRDefault="00D32C13" w:rsidP="00D32C13">
      <w:pPr>
        <w:pStyle w:val="p"/>
      </w:pPr>
      <w:r>
        <w:t xml:space="preserve">[14] Заполняется поле </w:t>
      </w:r>
      <w:r w:rsidRPr="00D32C13">
        <w:rPr>
          <w:b/>
        </w:rPr>
        <w:t xml:space="preserve">Причина </w:t>
      </w:r>
      <w:r>
        <w:t>.</w:t>
      </w:r>
    </w:p>
    <w:p w:rsidR="00D32C13" w:rsidRDefault="00D32C13" w:rsidP="00D32C13">
      <w:pPr>
        <w:pStyle w:val="p"/>
      </w:pPr>
      <w:r>
        <w:t>[15] Заполняется поле .</w:t>
      </w:r>
    </w:p>
    <w:p w:rsidR="00D32C13" w:rsidRDefault="00D32C13" w:rsidP="00D32C13">
      <w:pPr>
        <w:pStyle w:val="p"/>
      </w:pPr>
      <w:r>
        <w:t xml:space="preserve">[16] Заполняется поле </w:t>
      </w:r>
      <w:r w:rsidRPr="00D32C13">
        <w:rPr>
          <w:b/>
        </w:rPr>
        <w:t>Текст причины</w:t>
      </w:r>
      <w:r>
        <w:t>.</w:t>
      </w:r>
    </w:p>
    <w:p w:rsidR="00D32C13" w:rsidRDefault="00D32C13" w:rsidP="00D32C13">
      <w:pPr>
        <w:pStyle w:val="p"/>
      </w:pPr>
      <w:r>
        <w:t xml:space="preserve">[17] Нажмите </w:t>
      </w:r>
      <w:r w:rsidRPr="00D32C13">
        <w:rPr>
          <w:b/>
        </w:rPr>
        <w:t xml:space="preserve"> </w:t>
      </w:r>
      <w:r>
        <w:pict>
          <v:shape id="_x0000_i1138" type="#_x0000_t75" style="width:53.25pt;height:18pt">
            <v:imagedata r:id="rId105" o:title="fieldicon_2"/>
          </v:shape>
        </w:pict>
      </w:r>
      <w:r>
        <w:t>.</w:t>
      </w:r>
    </w:p>
    <w:p w:rsidR="00D32C13" w:rsidRDefault="00D32C13" w:rsidP="00D32C13">
      <w:pPr>
        <w:pStyle w:val="p"/>
      </w:pPr>
      <w:r>
        <w:br/>
        <w:t xml:space="preserve">Можно также нажать </w:t>
      </w:r>
      <w:r w:rsidRPr="00D32C13">
        <w:rPr>
          <w:b/>
        </w:rPr>
        <w:t>Ctrl+S</w:t>
      </w:r>
      <w:r>
        <w:t>.</w:t>
      </w:r>
      <w:bookmarkStart w:id="91" w:name="TS_DD476E46BE4E4CF1AB8B76E2DFA56438"/>
      <w:bookmarkEnd w:id="91"/>
    </w:p>
    <w:p w:rsidR="00D32C13" w:rsidRDefault="00D32C13" w:rsidP="00D32C13">
      <w:pPr>
        <w:pStyle w:val="Screenshot"/>
      </w:pPr>
      <w:r>
        <w:lastRenderedPageBreak/>
        <w:pict>
          <v:shape id="_x0000_i1139" type="#_x0000_t75" alt="Изменение сообщений: список сообщений" style="width:403.5pt;height:214.5pt">
            <v:imagedata r:id="rId106" o:title="imb__359"/>
          </v:shape>
        </w:pict>
      </w:r>
    </w:p>
    <w:p w:rsidR="00D32C13" w:rsidRDefault="00D32C13" w:rsidP="00D32C13">
      <w:pPr>
        <w:pStyle w:val="p"/>
      </w:pPr>
      <w:r>
        <w:t xml:space="preserve">[18] Нажмите </w:t>
      </w:r>
      <w:r w:rsidRPr="00D32C13">
        <w:rPr>
          <w:b/>
        </w:rPr>
        <w:t xml:space="preserve"> </w:t>
      </w:r>
      <w:r>
        <w:pict>
          <v:shape id="_x0000_i1140" type="#_x0000_t75" style="width:33.75pt;height:19.5pt">
            <v:imagedata r:id="rId70" o:title="fieldicon"/>
          </v:shape>
        </w:pict>
      </w:r>
      <w:r>
        <w:t>.</w:t>
      </w:r>
    </w:p>
    <w:p w:rsidR="00D32C13" w:rsidRDefault="00D32C13" w:rsidP="00D32C13">
      <w:pPr>
        <w:pStyle w:val="p"/>
      </w:pPr>
      <w:r>
        <w:br/>
        <w:t xml:space="preserve">Можно также нажать </w:t>
      </w:r>
      <w:r w:rsidRPr="00D32C13">
        <w:rPr>
          <w:b/>
        </w:rPr>
        <w:t>Shift+F3</w:t>
      </w:r>
      <w:r>
        <w:t>.</w:t>
      </w:r>
      <w:bookmarkStart w:id="92" w:name="TS_D7D353960E904BBB8C95992AFD23952A"/>
      <w:bookmarkEnd w:id="92"/>
    </w:p>
    <w:p w:rsidR="00D32C13" w:rsidRDefault="00D32C13" w:rsidP="00D32C13">
      <w:pPr>
        <w:pStyle w:val="Screenshot"/>
      </w:pPr>
      <w:r>
        <w:pict>
          <v:shape id="_x0000_i1141" type="#_x0000_t75" alt="Изменение сообщений: выбор сообщений" style="width:403.5pt;height:214.5pt">
            <v:imagedata r:id="rId107" o:title="imb__360"/>
          </v:shape>
        </w:pict>
      </w:r>
    </w:p>
    <w:p w:rsidR="00D32C13" w:rsidRDefault="00D32C13" w:rsidP="00D32C13">
      <w:pPr>
        <w:pStyle w:val="p"/>
      </w:pPr>
      <w:r>
        <w:t xml:space="preserve">[19] Нажмите </w:t>
      </w:r>
      <w:r w:rsidRPr="00D32C13">
        <w:rPr>
          <w:b/>
        </w:rPr>
        <w:t xml:space="preserve"> </w:t>
      </w:r>
      <w:r>
        <w:pict>
          <v:shape id="_x0000_i1142" type="#_x0000_t75" style="width:33.75pt;height:19.5pt">
            <v:imagedata r:id="rId70" o:title="fieldicon"/>
          </v:shape>
        </w:pict>
      </w:r>
      <w:r>
        <w:t>.</w:t>
      </w:r>
    </w:p>
    <w:p w:rsidR="005B3CA5" w:rsidRDefault="005B3CA5" w:rsidP="005B3CA5">
      <w:pPr>
        <w:pStyle w:val="p"/>
      </w:pPr>
      <w:r>
        <w:br/>
        <w:t xml:space="preserve">Можно также нажать </w:t>
      </w:r>
      <w:r w:rsidRPr="005B3CA5">
        <w:rPr>
          <w:b/>
        </w:rPr>
        <w:t>Shift+F3</w:t>
      </w:r>
      <w:r>
        <w:t>.</w:t>
      </w:r>
      <w:bookmarkStart w:id="93" w:name="TS_DE6F3EBBCBDA429FAB3060E32BE6551E"/>
      <w:bookmarkEnd w:id="93"/>
    </w:p>
    <w:p w:rsidR="005B3CA5" w:rsidRPr="00024063" w:rsidRDefault="005B3CA5" w:rsidP="005B3CA5">
      <w:pPr>
        <w:pStyle w:val="Screenshot"/>
      </w:pPr>
      <w:r>
        <w:lastRenderedPageBreak/>
        <w:pict>
          <v:shape id="_x0000_i1143" type="#_x0000_t75" alt="SAP Easy Access" style="width:403.5pt;height:214.5pt">
            <v:imagedata r:id="rId108" o:title="imb__361"/>
          </v:shape>
        </w:pict>
      </w:r>
    </w:p>
    <w:sectPr w:rsidR="005B3CA5" w:rsidRPr="00024063" w:rsidSect="00C37BBA">
      <w:headerReference w:type="default" r:id="rId109"/>
      <w:footerReference w:type="default" r:id="rId110"/>
      <w:headerReference w:type="first" r:id="rId111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BFF" w:rsidRDefault="00C65BFF">
      <w:r>
        <w:separator/>
      </w:r>
    </w:p>
  </w:endnote>
  <w:endnote w:type="continuationSeparator" w:id="0">
    <w:p w:rsidR="00C65BFF" w:rsidRDefault="00C65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4D708C" w:rsidRPr="004D708C">
      <w:rPr>
        <w:noProof/>
        <w:lang w:val="ru-RU"/>
      </w:rPr>
      <w:t>67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BFF" w:rsidRDefault="00C65BFF">
      <w:r>
        <w:separator/>
      </w:r>
    </w:p>
  </w:footnote>
  <w:footnote w:type="continuationSeparator" w:id="0">
    <w:p w:rsidR="00C65BFF" w:rsidRDefault="00C65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144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4D708C">
            <w:rPr>
              <w:lang w:val="en-GB"/>
            </w:rPr>
            <w:t>Инженер по надежности. 55_ТОиР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45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019AD1F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1B74"/>
    <w:rsid w:val="000155C2"/>
    <w:rsid w:val="000168B8"/>
    <w:rsid w:val="00016A3F"/>
    <w:rsid w:val="00024063"/>
    <w:rsid w:val="00026900"/>
    <w:rsid w:val="00035A16"/>
    <w:rsid w:val="00040789"/>
    <w:rsid w:val="000443CE"/>
    <w:rsid w:val="00085462"/>
    <w:rsid w:val="0008553D"/>
    <w:rsid w:val="000A0C47"/>
    <w:rsid w:val="000A2937"/>
    <w:rsid w:val="000A7E7D"/>
    <w:rsid w:val="000B5221"/>
    <w:rsid w:val="000D0B30"/>
    <w:rsid w:val="001172F2"/>
    <w:rsid w:val="0015310F"/>
    <w:rsid w:val="00157A1B"/>
    <w:rsid w:val="00181321"/>
    <w:rsid w:val="001838FF"/>
    <w:rsid w:val="001932BB"/>
    <w:rsid w:val="001A432C"/>
    <w:rsid w:val="001B1B21"/>
    <w:rsid w:val="001B6892"/>
    <w:rsid w:val="001C4A07"/>
    <w:rsid w:val="001C7F9E"/>
    <w:rsid w:val="001D0B04"/>
    <w:rsid w:val="001E5C24"/>
    <w:rsid w:val="00217E8E"/>
    <w:rsid w:val="00224228"/>
    <w:rsid w:val="00245834"/>
    <w:rsid w:val="00250A5E"/>
    <w:rsid w:val="00250ED9"/>
    <w:rsid w:val="002573BD"/>
    <w:rsid w:val="00264082"/>
    <w:rsid w:val="002A6CCA"/>
    <w:rsid w:val="002B4B31"/>
    <w:rsid w:val="00325FDE"/>
    <w:rsid w:val="00346AF2"/>
    <w:rsid w:val="00360618"/>
    <w:rsid w:val="00367412"/>
    <w:rsid w:val="003701CB"/>
    <w:rsid w:val="00380C19"/>
    <w:rsid w:val="0038108A"/>
    <w:rsid w:val="003B08F7"/>
    <w:rsid w:val="003C0F6D"/>
    <w:rsid w:val="003D19EB"/>
    <w:rsid w:val="003D5AC6"/>
    <w:rsid w:val="003E1F2E"/>
    <w:rsid w:val="00405257"/>
    <w:rsid w:val="0040711E"/>
    <w:rsid w:val="00427D6F"/>
    <w:rsid w:val="00433DB2"/>
    <w:rsid w:val="004717FC"/>
    <w:rsid w:val="0049294D"/>
    <w:rsid w:val="00493BE1"/>
    <w:rsid w:val="00495158"/>
    <w:rsid w:val="004B778E"/>
    <w:rsid w:val="004C68F3"/>
    <w:rsid w:val="004D4698"/>
    <w:rsid w:val="004D59A5"/>
    <w:rsid w:val="004D708C"/>
    <w:rsid w:val="00501254"/>
    <w:rsid w:val="005056A1"/>
    <w:rsid w:val="00516EDB"/>
    <w:rsid w:val="005358EA"/>
    <w:rsid w:val="00544101"/>
    <w:rsid w:val="00550A66"/>
    <w:rsid w:val="005677E6"/>
    <w:rsid w:val="0057088E"/>
    <w:rsid w:val="0057091D"/>
    <w:rsid w:val="00593895"/>
    <w:rsid w:val="005B3CA5"/>
    <w:rsid w:val="005D3CC8"/>
    <w:rsid w:val="005D44F4"/>
    <w:rsid w:val="005E33D4"/>
    <w:rsid w:val="006079BA"/>
    <w:rsid w:val="006109E5"/>
    <w:rsid w:val="00637ECC"/>
    <w:rsid w:val="00640A30"/>
    <w:rsid w:val="00667A04"/>
    <w:rsid w:val="00674658"/>
    <w:rsid w:val="00685E55"/>
    <w:rsid w:val="00686256"/>
    <w:rsid w:val="006C1120"/>
    <w:rsid w:val="006C6CE5"/>
    <w:rsid w:val="006D5552"/>
    <w:rsid w:val="00702797"/>
    <w:rsid w:val="00732443"/>
    <w:rsid w:val="007332EC"/>
    <w:rsid w:val="0073342C"/>
    <w:rsid w:val="0073371C"/>
    <w:rsid w:val="007341E3"/>
    <w:rsid w:val="007359F0"/>
    <w:rsid w:val="00743130"/>
    <w:rsid w:val="00744C3B"/>
    <w:rsid w:val="00745D5B"/>
    <w:rsid w:val="00773C7F"/>
    <w:rsid w:val="00774004"/>
    <w:rsid w:val="00790645"/>
    <w:rsid w:val="00792B03"/>
    <w:rsid w:val="007A0D31"/>
    <w:rsid w:val="007C1711"/>
    <w:rsid w:val="007D49D8"/>
    <w:rsid w:val="007F11DA"/>
    <w:rsid w:val="008141E3"/>
    <w:rsid w:val="00830F5E"/>
    <w:rsid w:val="00831809"/>
    <w:rsid w:val="00846B4F"/>
    <w:rsid w:val="008815A2"/>
    <w:rsid w:val="00890E68"/>
    <w:rsid w:val="00891485"/>
    <w:rsid w:val="008A1C0F"/>
    <w:rsid w:val="008A2CF6"/>
    <w:rsid w:val="008C4B15"/>
    <w:rsid w:val="008E02A0"/>
    <w:rsid w:val="008E24BE"/>
    <w:rsid w:val="00905F0A"/>
    <w:rsid w:val="00911A04"/>
    <w:rsid w:val="00926CD9"/>
    <w:rsid w:val="009469D3"/>
    <w:rsid w:val="00972451"/>
    <w:rsid w:val="00976DB2"/>
    <w:rsid w:val="009B3EBF"/>
    <w:rsid w:val="009B7A2C"/>
    <w:rsid w:val="009F74DE"/>
    <w:rsid w:val="00A053EC"/>
    <w:rsid w:val="00A31A37"/>
    <w:rsid w:val="00A340FA"/>
    <w:rsid w:val="00A34EDE"/>
    <w:rsid w:val="00A41AA0"/>
    <w:rsid w:val="00A5245C"/>
    <w:rsid w:val="00A56BF0"/>
    <w:rsid w:val="00A56EE8"/>
    <w:rsid w:val="00A66055"/>
    <w:rsid w:val="00A77D5E"/>
    <w:rsid w:val="00AA1F94"/>
    <w:rsid w:val="00AA274B"/>
    <w:rsid w:val="00AB2213"/>
    <w:rsid w:val="00AC0EE1"/>
    <w:rsid w:val="00AC1061"/>
    <w:rsid w:val="00AE292A"/>
    <w:rsid w:val="00AF2E46"/>
    <w:rsid w:val="00AF6283"/>
    <w:rsid w:val="00AF76B3"/>
    <w:rsid w:val="00B04118"/>
    <w:rsid w:val="00B10C35"/>
    <w:rsid w:val="00B11EE2"/>
    <w:rsid w:val="00B15DF0"/>
    <w:rsid w:val="00B20492"/>
    <w:rsid w:val="00B24610"/>
    <w:rsid w:val="00B465CD"/>
    <w:rsid w:val="00B73CD8"/>
    <w:rsid w:val="00B75BE7"/>
    <w:rsid w:val="00BA3F18"/>
    <w:rsid w:val="00BB4586"/>
    <w:rsid w:val="00BB59EC"/>
    <w:rsid w:val="00BC708A"/>
    <w:rsid w:val="00C2741D"/>
    <w:rsid w:val="00C27BC5"/>
    <w:rsid w:val="00C33DB4"/>
    <w:rsid w:val="00C37BBA"/>
    <w:rsid w:val="00C45F03"/>
    <w:rsid w:val="00C60400"/>
    <w:rsid w:val="00C62763"/>
    <w:rsid w:val="00C63567"/>
    <w:rsid w:val="00C65BFF"/>
    <w:rsid w:val="00C72A35"/>
    <w:rsid w:val="00C776C1"/>
    <w:rsid w:val="00C801B9"/>
    <w:rsid w:val="00C80D4C"/>
    <w:rsid w:val="00C82A09"/>
    <w:rsid w:val="00CA6C7A"/>
    <w:rsid w:val="00CD2106"/>
    <w:rsid w:val="00CE6EA8"/>
    <w:rsid w:val="00CF3747"/>
    <w:rsid w:val="00D0788A"/>
    <w:rsid w:val="00D110C2"/>
    <w:rsid w:val="00D1508C"/>
    <w:rsid w:val="00D20E3E"/>
    <w:rsid w:val="00D22CE5"/>
    <w:rsid w:val="00D32C13"/>
    <w:rsid w:val="00D371CE"/>
    <w:rsid w:val="00D40CFB"/>
    <w:rsid w:val="00D4651C"/>
    <w:rsid w:val="00D654B7"/>
    <w:rsid w:val="00D73F93"/>
    <w:rsid w:val="00D74AB8"/>
    <w:rsid w:val="00D76201"/>
    <w:rsid w:val="00D96D9D"/>
    <w:rsid w:val="00DA5172"/>
    <w:rsid w:val="00DC1B79"/>
    <w:rsid w:val="00DC6DE3"/>
    <w:rsid w:val="00E1522A"/>
    <w:rsid w:val="00E7174B"/>
    <w:rsid w:val="00E86847"/>
    <w:rsid w:val="00E909CA"/>
    <w:rsid w:val="00E964ED"/>
    <w:rsid w:val="00E97913"/>
    <w:rsid w:val="00EA142B"/>
    <w:rsid w:val="00EB6FB6"/>
    <w:rsid w:val="00EB75B9"/>
    <w:rsid w:val="00EC3F3E"/>
    <w:rsid w:val="00F21FAF"/>
    <w:rsid w:val="00F320AA"/>
    <w:rsid w:val="00F3568D"/>
    <w:rsid w:val="00F43C60"/>
    <w:rsid w:val="00F50AB5"/>
    <w:rsid w:val="00F61E15"/>
    <w:rsid w:val="00F63FAC"/>
    <w:rsid w:val="00F66368"/>
    <w:rsid w:val="00F75250"/>
    <w:rsid w:val="00FA005B"/>
    <w:rsid w:val="00FC67A1"/>
    <w:rsid w:val="00FF4F94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E18337BD-55C0-4591-8B18-314569AB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972451"/>
    <w:rPr>
      <w:rFonts w:ascii="Arial" w:hAnsi="Arial"/>
      <w:b/>
      <w:sz w:val="48"/>
    </w:rPr>
  </w:style>
  <w:style w:type="character" w:customStyle="1" w:styleId="h10">
    <w:name w:val="h1 Знак"/>
    <w:link w:val="h1"/>
    <w:rsid w:val="00972451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9469D3"/>
    <w:rPr>
      <w:rFonts w:ascii="Arial" w:hAnsi="Arial"/>
      <w:b/>
    </w:rPr>
  </w:style>
  <w:style w:type="character" w:customStyle="1" w:styleId="h20">
    <w:name w:val="h2 Знак"/>
    <w:link w:val="h2"/>
    <w:rsid w:val="009469D3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9469D3"/>
    <w:rPr>
      <w:rFonts w:ascii="Arial" w:hAnsi="Arial"/>
    </w:rPr>
  </w:style>
  <w:style w:type="character" w:customStyle="1" w:styleId="p0">
    <w:name w:val="p Знак"/>
    <w:link w:val="p"/>
    <w:rsid w:val="009469D3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BA3F18"/>
  </w:style>
  <w:style w:type="character" w:customStyle="1" w:styleId="Screenshot0">
    <w:name w:val="Screenshot Знак"/>
    <w:link w:val="Screenshot"/>
    <w:rsid w:val="00BA3F18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BA3F18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fontTable" Target="fontTable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theme" Target="theme/theme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customXml" Target="../customXml/item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header" Target="header1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footer" Target="footer1.xml"/><Relationship Id="rId115" Type="http://schemas.openxmlformats.org/officeDocument/2006/relationships/customXml" Target="../customXml/item2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customXml" Target="../customXml/item3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DAC255-35B0-4AD2-B281-F998AB77A79E}"/>
</file>

<file path=customXml/itemProps2.xml><?xml version="1.0" encoding="utf-8"?>
<ds:datastoreItem xmlns:ds="http://schemas.openxmlformats.org/officeDocument/2006/customXml" ds:itemID="{A6B71EE8-B48B-428A-8608-13DC3883D65D}"/>
</file>

<file path=customXml/itemProps3.xml><?xml version="1.0" encoding="utf-8"?>
<ds:datastoreItem xmlns:ds="http://schemas.openxmlformats.org/officeDocument/2006/customXml" ds:itemID="{A27637F9-61C0-4E7F-B636-0998DE7D812C}"/>
</file>

<file path=docProps/app.xml><?xml version="1.0" encoding="utf-8"?>
<Properties xmlns="http://schemas.openxmlformats.org/officeDocument/2006/extended-properties" xmlns:vt="http://schemas.openxmlformats.org/officeDocument/2006/docPropsVTypes">
  <Template>9CD83B06</Template>
  <TotalTime>0</TotalTime>
  <Pages>2</Pages>
  <Words>907</Words>
  <Characters>6697</Characters>
  <Application>Microsoft Office Word</Application>
  <DocSecurity>0</DocSecurity>
  <Lines>1339</Lines>
  <Paragraphs>304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Инженер по надежности. 55_ТОиР</vt:lpstr>
      <vt:lpstr>Documentation</vt:lpstr>
    </vt:vector>
  </TitlesOfParts>
  <Company>Company Name</Company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Инженер по надежности. 55_ТОиР</dc:title>
  <dc:subject/>
  <dc:creator>KovtunDV</dc:creator>
  <cp:keywords/>
  <dc:description/>
  <cp:lastModifiedBy>KovtunDV</cp:lastModifiedBy>
  <cp:revision>2</cp:revision>
  <cp:lastPrinted>2009-03-31T09:35:00Z</cp:lastPrinted>
  <dcterms:created xsi:type="dcterms:W3CDTF">2019-12-05T08:49:00Z</dcterms:created>
  <dcterms:modified xsi:type="dcterms:W3CDTF">2019-12-05T08:49:00Z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