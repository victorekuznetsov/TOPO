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6AF069" w:rsidR="00AC0EE1" w:rsidRDefault="00AC0EE1">
      <w:bookmarkStart w:id="0" w:name="_GoBack"/>
      <w:bookmarkEnd w:id="0"/>
    </w:p>
    <w:p w14:paraId="2B5DBE57" w:rsidR="0038108A" w:rsidRDefault="0038108A" w:rsidP="0038108A">
      <w:bookmarkStart w:id="1" w:name="_Toc25120859"/>
      <w:bookmarkStart w:id="2" w:name="_Toc79989569"/>
      <w:bookmarkStart w:id="3" w:name="_Toc205805755"/>
    </w:p>
    <w:p w14:paraId="7149F223" w:rsidR="0038108A" w:rsidRDefault="0038108A" w:rsidP="0038108A"/>
    <w:p w14:paraId="2DE80AA6" w:rsidR="0038108A" w:rsidRDefault="0038108A" w:rsidP="0038108A"/>
    <w:p w14:paraId="714B0EA2" w:rsidR="0038108A" w:rsidRDefault="0038108A" w:rsidP="0038108A"/>
    <w:p w14:paraId="4A059D24" w:rsidR="0038108A" w:rsidRDefault="0038108A" w:rsidP="0038108A"/>
    <w:p w14:paraId="1D634411" w:rsidR="0038108A" w:rsidRDefault="0038108A" w:rsidP="0038108A"/>
    <w:p w14:paraId="5C7799AA" w:rsidR="0038108A" w:rsidRDefault="0038108A" w:rsidP="0038108A"/>
    <w:p w14:paraId="207E7D8D" w:rsidR="0038108A" w:rsidRDefault="0038108A" w:rsidP="0038108A"/>
    <w:p w14:paraId="36638B96" w:rsidR="0038108A" w:rsidRDefault="0038108A" w:rsidP="0038108A"/>
    <w:p w14:paraId="134EACA1" w:rsidR="0038108A" w:rsidRDefault="0038108A" w:rsidP="0038108A"/>
    <w:p w14:paraId="543E787D" w:rsidR="0038108A" w:rsidRDefault="0038108A" w:rsidP="0038108A"/>
    <w:p w14:paraId="1E6F0EC4" w:rsidR="0038108A" w:rsidRPr="0038108A" w:rsidRDefault="0038108A" w:rsidP="0038108A"/>
    <w:bookmarkEnd w:id="2"/>
    <w:bookmarkEnd w:id="3"/>
    <w:p w14:paraId="08F86246" w:rsidR="00702797" w:rsidRPr="00D654B7" w:rsidRDefault="00F320AA" w:rsidP="00002C92">
      <w:pPr>
        <w:pStyle w:val="documenttitle"/>
        <w:rPr>
          <w:lang w:val="en-GB"/>
        </w:rPr>
      </w:pPr>
      <w:r>
        <w:rPr>
          <w:lang w:val="en-GB"/>
        </w:rPr>
        <w:fldChar w:fldCharType="begin"/>
      </w:r>
      <w:r>
        <w:rPr>
          <w:lang w:val="en-GB"/>
        </w:rPr>
        <w:instrText xml:space="preserve"> TITLE   \* MERGEFORMAT </w:instrText>
      </w:r>
      <w:r>
        <w:rPr>
          <w:lang w:val="en-GB"/>
        </w:rPr>
        <w:fldChar w:fldCharType="separate"/>
      </w:r>
      <w:r w:rsidR="0056640B">
        <w:rPr>
          <w:lang w:val="en-GB"/>
        </w:rPr>
        <w:t>Координатор ТОиР. 55_ТОиР</w:t>
      </w:r>
      <w:r>
        <w:rPr>
          <w:lang w:val="en-GB"/>
        </w:rPr>
        <w:fldChar w:fldCharType="end"/>
      </w:r>
    </w:p>
    <w:p w14:paraId="5391C7BD" w:rsidR="004D59A5" w:rsidRPr="00D654B7" w:rsidRDefault="004D59A5" w:rsidP="00702797">
      <w:pPr>
        <w:rPr>
          <w:lang w:val="en-GB"/>
        </w:rPr>
      </w:pPr>
    </w:p>
    <w:p w14:paraId="1BA2237E" w:rsidR="00AC0EE1" w:rsidRPr="00D654B7" w:rsidRDefault="00C37BBA">
      <w:pPr>
        <w:pStyle w:val="af7"/>
        <w:rPr>
          <w:lang w:val="en-GB"/>
        </w:rPr>
      </w:pPr>
      <w:r>
        <w:rPr>
          <w:lang w:val="en-GB"/>
        </w:rPr>
        <w:t>Дата формирования</w:t>
      </w:r>
      <w:r>
        <w:rPr>
          <w:lang w:val="ru-RU"/>
        </w:rPr>
        <w:t xml:space="preserve"> инструкции</w:t>
      </w:r>
      <w:r w:rsidR="00AC0EE1" w:rsidRPr="00D654B7">
        <w:rPr>
          <w:lang w:val="en-GB"/>
        </w:rPr>
        <w:t xml:space="preserve">: </w:t>
      </w:r>
      <w:bookmarkEnd w:id="1"/>
      <w:r w:rsidR="00CD2106">
        <w:rPr>
          <w:b w:val="0"/>
        </w:rPr>
        <w:fldChar w:fldCharType="begin"/>
      </w:r>
      <w:r w:rsidR="00CD2106">
        <w:rPr>
          <w:b w:val="0"/>
        </w:rPr>
        <w:instrText xml:space="preserve"> CREATEDATE  \@ "yyyy-MM-dd"  \* MERGEFORMAT </w:instrText>
      </w:r>
      <w:r w:rsidR="00CD2106">
        <w:rPr>
          <w:b w:val="0"/>
        </w:rPr>
        <w:fldChar w:fldCharType="separate"/>
      </w:r>
      <w:r w:rsidR="0056640B">
        <w:rPr>
          <w:b w:val="0"/>
          <w:noProof/>
        </w:rPr>
        <w:t>2019-12-05</w:t>
      </w:r>
      <w:r w:rsidR="00CD2106">
        <w:rPr>
          <w:b w:val="0"/>
        </w:rPr>
        <w:fldChar w:fldCharType="end"/>
      </w:r>
    </w:p>
    <w:p w14:paraId="39A97A4F" w:rsidR="00AC0EE1" w:rsidRPr="002B4B31" w:rsidRDefault="002B4B31" w:rsidP="00C33DB4">
      <w:pPr>
        <w:pStyle w:val="af1"/>
        <w:rPr>
          <w:lang w:val="ru-RU"/>
        </w:rPr>
      </w:pPr>
      <w:r>
        <w:rPr>
          <w:lang w:val="ru-RU"/>
        </w:rPr>
        <w:lastRenderedPageBreak/>
        <w:t>Содержание</w:t>
      </w:r>
    </w:p>
    <w:bookmarkStart w:id="4" w:name="_Toc25120862"/>
    <w:bookmarkEnd w:id="4"/>
    <w:p w14:paraId="2B4C31D3" w:rsidR="0056640B" w:rsidRDefault="006D5552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r>
        <w:rPr>
          <w:caps w:val="0"/>
        </w:rPr>
        <w:fldChar w:fldCharType="begin"/>
      </w:r>
      <w:r w:rsidR="00495158">
        <w:rPr>
          <w:caps w:val="0"/>
          <w:lang w:val="en-GB"/>
        </w:rPr>
        <w:instrText xml:space="preserve"> TOC \o</w:instrText>
      </w:r>
      <w:r w:rsidRPr="00024063">
        <w:rPr>
          <w:caps w:val="0"/>
          <w:lang w:val="en-GB"/>
        </w:rPr>
        <w:instrText xml:space="preserve"> \h \z \t "Überschrift 1;1" </w:instrText>
      </w:r>
      <w:r>
        <w:rPr>
          <w:caps w:val="0"/>
        </w:rPr>
        <w:fldChar w:fldCharType="separate"/>
      </w:r>
      <w:hyperlink w:anchor="_Toc26438341" w:history="1">
        <w:r w:rsidR="0056640B" w:rsidRPr="007E42FD">
          <w:rPr>
            <w:rStyle w:val="aa"/>
            <w:noProof/>
            <w:lang w:val="ru-RU"/>
          </w:rPr>
          <w:t>1</w:t>
        </w:r>
        <w:r w:rsidR="0056640B"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="0056640B" w:rsidRPr="007E42FD">
          <w:rPr>
            <w:rStyle w:val="aa"/>
            <w:noProof/>
            <w:lang w:val="ru-RU"/>
          </w:rPr>
          <w:t>Инструктаж по функциональному направлению «ТОиР»</w:t>
        </w:r>
        <w:r w:rsidR="0056640B">
          <w:rPr>
            <w:noProof/>
            <w:webHidden/>
          </w:rPr>
          <w:tab/>
        </w:r>
        <w:r w:rsidR="0056640B">
          <w:rPr>
            <w:noProof/>
            <w:webHidden/>
          </w:rPr>
          <w:fldChar w:fldCharType="begin"/>
        </w:r>
        <w:r w:rsidR="0056640B">
          <w:rPr>
            <w:noProof/>
            <w:webHidden/>
          </w:rPr>
          <w:instrText xml:space="preserve"> PAGEREF _Toc26438341 \h </w:instrText>
        </w:r>
        <w:r w:rsidR="0056640B">
          <w:rPr>
            <w:noProof/>
            <w:webHidden/>
          </w:rPr>
        </w:r>
        <w:r w:rsidR="0056640B">
          <w:rPr>
            <w:noProof/>
            <w:webHidden/>
          </w:rPr>
          <w:fldChar w:fldCharType="separate"/>
        </w:r>
        <w:r w:rsidR="0056640B">
          <w:rPr>
            <w:noProof/>
            <w:webHidden/>
          </w:rPr>
          <w:t>4</w:t>
        </w:r>
        <w:r w:rsidR="0056640B">
          <w:rPr>
            <w:noProof/>
            <w:webHidden/>
          </w:rPr>
          <w:fldChar w:fldCharType="end"/>
        </w:r>
      </w:hyperlink>
    </w:p>
    <w:p w14:paraId="6042CFB1" w:rsidR="0056640B" w:rsidRDefault="0056640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42" w:history="1">
        <w:r w:rsidRPr="007E42FD">
          <w:rPr>
            <w:rStyle w:val="aa"/>
            <w:noProof/>
            <w:lang w:val="ru-RU"/>
          </w:rPr>
          <w:t>1.1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  <w:lang w:val="ru-RU"/>
          </w:rPr>
          <w:t>Инструктаж по функциональному направлению «ТОиР»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BDA25E7" w:rsidR="0056640B" w:rsidRDefault="0056640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43" w:history="1">
        <w:r w:rsidRPr="007E42FD">
          <w:rPr>
            <w:rStyle w:val="aa"/>
            <w:noProof/>
          </w:rPr>
          <w:t>1.2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E233FC" w:rsidR="0056640B" w:rsidRDefault="0056640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44" w:history="1">
        <w:r w:rsidRPr="007E42FD">
          <w:rPr>
            <w:rStyle w:val="aa"/>
            <w:noProof/>
          </w:rPr>
          <w:t>1.3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Slide1326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2BA429" w:rsidR="0056640B" w:rsidRDefault="0056640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45" w:history="1">
        <w:r w:rsidRPr="007E42FD">
          <w:rPr>
            <w:rStyle w:val="aa"/>
            <w:noProof/>
          </w:rPr>
          <w:t>1.4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Slide1327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EEF374" w:rsidR="0056640B" w:rsidRDefault="0056640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46" w:history="1">
        <w:r w:rsidRPr="007E42FD">
          <w:rPr>
            <w:rStyle w:val="aa"/>
            <w:noProof/>
          </w:rPr>
          <w:t>1.5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Slide1328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3B15D1" w:rsidR="0056640B" w:rsidRDefault="0056640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47" w:history="1">
        <w:r w:rsidRPr="007E42FD">
          <w:rPr>
            <w:rStyle w:val="aa"/>
            <w:noProof/>
          </w:rPr>
          <w:t>1.6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Внедрение пилота и стабилизация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85AF12" w:rsidR="0056640B" w:rsidRDefault="0056640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48" w:history="1">
        <w:r w:rsidRPr="007E42FD">
          <w:rPr>
            <w:rStyle w:val="aa"/>
            <w:noProof/>
          </w:rPr>
          <w:t>1.7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77FE6D" w:rsidR="0056640B" w:rsidRDefault="0056640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49" w:history="1">
        <w:r w:rsidRPr="007E42FD">
          <w:rPr>
            <w:rStyle w:val="aa"/>
            <w:noProof/>
          </w:rPr>
          <w:t>1.8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F0BF7D7" w:rsidR="0056640B" w:rsidRDefault="0056640B">
      <w:pPr>
        <w:pStyle w:val="22"/>
        <w:tabs>
          <w:tab w:val="left" w:pos="612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50" w:history="1">
        <w:r w:rsidRPr="007E42FD">
          <w:rPr>
            <w:rStyle w:val="aa"/>
            <w:noProof/>
          </w:rPr>
          <w:t>1.9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3D6040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51" w:history="1">
        <w:r w:rsidRPr="007E42FD">
          <w:rPr>
            <w:rStyle w:val="aa"/>
            <w:noProof/>
          </w:rPr>
          <w:t>1.10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Slide1427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4A7C0C4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52" w:history="1">
        <w:r w:rsidRPr="007E42FD">
          <w:rPr>
            <w:rStyle w:val="aa"/>
            <w:noProof/>
          </w:rPr>
          <w:t>1.11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C309C52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53" w:history="1">
        <w:r w:rsidRPr="007E42FD">
          <w:rPr>
            <w:rStyle w:val="aa"/>
            <w:noProof/>
          </w:rPr>
          <w:t>1.12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Slide1435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B81FEB2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54" w:history="1">
        <w:r w:rsidRPr="007E42FD">
          <w:rPr>
            <w:rStyle w:val="aa"/>
            <w:noProof/>
          </w:rPr>
          <w:t>1.13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39FF2D6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55" w:history="1">
        <w:r w:rsidRPr="007E42FD">
          <w:rPr>
            <w:rStyle w:val="aa"/>
            <w:noProof/>
          </w:rPr>
          <w:t>1.14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Slide1429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12816C83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56" w:history="1">
        <w:r w:rsidRPr="007E42FD">
          <w:rPr>
            <w:rStyle w:val="aa"/>
            <w:noProof/>
          </w:rPr>
          <w:t>1.15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Slide1430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2E4DA36D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57" w:history="1">
        <w:r w:rsidRPr="007E42FD">
          <w:rPr>
            <w:rStyle w:val="aa"/>
            <w:noProof/>
          </w:rPr>
          <w:t>1.16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Slide1432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07B3A7F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58" w:history="1">
        <w:r w:rsidRPr="007E42FD">
          <w:rPr>
            <w:rStyle w:val="aa"/>
            <w:noProof/>
          </w:rPr>
          <w:t>1.17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Slide1433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863E03E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59" w:history="1">
        <w:r w:rsidRPr="007E42FD">
          <w:rPr>
            <w:rStyle w:val="aa"/>
            <w:noProof/>
          </w:rPr>
          <w:t>1.18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Slide1434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FE7B853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60" w:history="1">
        <w:r w:rsidRPr="007E42FD">
          <w:rPr>
            <w:rStyle w:val="aa"/>
            <w:noProof/>
          </w:rPr>
          <w:t>1.19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Slide1436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6AAA0CF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61" w:history="1">
        <w:r w:rsidRPr="007E42FD">
          <w:rPr>
            <w:rStyle w:val="aa"/>
            <w:noProof/>
          </w:rPr>
          <w:t>1.20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Slide1437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1948E89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62" w:history="1">
        <w:r w:rsidRPr="007E42FD">
          <w:rPr>
            <w:rStyle w:val="aa"/>
            <w:noProof/>
          </w:rPr>
          <w:t>1.21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Slide1456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05CAF8B5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63" w:history="1">
        <w:r w:rsidRPr="007E42FD">
          <w:rPr>
            <w:rStyle w:val="aa"/>
            <w:noProof/>
          </w:rPr>
          <w:t>1.22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Slide1439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F152461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64" w:history="1">
        <w:r w:rsidRPr="007E42FD">
          <w:rPr>
            <w:rStyle w:val="aa"/>
            <w:noProof/>
          </w:rPr>
          <w:t>1.23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Slide1445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D84F807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65" w:history="1">
        <w:r w:rsidRPr="007E42FD">
          <w:rPr>
            <w:rStyle w:val="aa"/>
            <w:noProof/>
          </w:rPr>
          <w:t>1.24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Slide1446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00692F0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66" w:history="1">
        <w:r w:rsidRPr="007E42FD">
          <w:rPr>
            <w:rStyle w:val="aa"/>
            <w:noProof/>
          </w:rPr>
          <w:t>1.25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Slide1440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26BB3FA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67" w:history="1">
        <w:r w:rsidRPr="007E42FD">
          <w:rPr>
            <w:rStyle w:val="aa"/>
            <w:noProof/>
          </w:rPr>
          <w:t>1.26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Slide1442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4C18ECB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68" w:history="1">
        <w:r w:rsidRPr="007E42FD">
          <w:rPr>
            <w:rStyle w:val="aa"/>
            <w:noProof/>
          </w:rPr>
          <w:t>1.27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Slide1443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9B54A87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69" w:history="1">
        <w:r w:rsidRPr="007E42FD">
          <w:rPr>
            <w:rStyle w:val="aa"/>
            <w:noProof/>
          </w:rPr>
          <w:t>1.28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Slide1444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D8FFE9B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70" w:history="1">
        <w:r w:rsidRPr="007E42FD">
          <w:rPr>
            <w:rStyle w:val="aa"/>
            <w:noProof/>
          </w:rPr>
          <w:t>1.29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Slide1447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765B9BC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71" w:history="1">
        <w:r w:rsidRPr="007E42FD">
          <w:rPr>
            <w:rStyle w:val="aa"/>
            <w:noProof/>
          </w:rPr>
          <w:t>1.30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Slide1448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BC981C2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72" w:history="1">
        <w:r w:rsidRPr="007E42FD">
          <w:rPr>
            <w:rStyle w:val="aa"/>
            <w:noProof/>
          </w:rPr>
          <w:t>1.31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Slide1449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A323114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73" w:history="1">
        <w:r w:rsidRPr="007E42FD">
          <w:rPr>
            <w:rStyle w:val="aa"/>
            <w:noProof/>
          </w:rPr>
          <w:t>1.32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Slide1450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1CE64C1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74" w:history="1">
        <w:r w:rsidRPr="007E42FD">
          <w:rPr>
            <w:rStyle w:val="aa"/>
            <w:noProof/>
          </w:rPr>
          <w:t>1.33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Slide1451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4487E5D5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75" w:history="1">
        <w:r w:rsidRPr="007E42FD">
          <w:rPr>
            <w:rStyle w:val="aa"/>
            <w:noProof/>
          </w:rPr>
          <w:t>1.34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Slide1452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1B89EC15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76" w:history="1">
        <w:r w:rsidRPr="007E42FD">
          <w:rPr>
            <w:rStyle w:val="aa"/>
            <w:noProof/>
          </w:rPr>
          <w:t>1.35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Slide1453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75DA2488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77" w:history="1">
        <w:r w:rsidRPr="007E42FD">
          <w:rPr>
            <w:rStyle w:val="aa"/>
            <w:noProof/>
          </w:rPr>
          <w:t>1.36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Slide1454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3C4015E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78" w:history="1">
        <w:r w:rsidRPr="007E42FD">
          <w:rPr>
            <w:rStyle w:val="aa"/>
            <w:noProof/>
          </w:rPr>
          <w:t>1.37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Slide1455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53F4C40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79" w:history="1">
        <w:r w:rsidRPr="007E42FD">
          <w:rPr>
            <w:rStyle w:val="aa"/>
            <w:noProof/>
          </w:rPr>
          <w:t>1.38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Slide1457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6A6ECAE2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80" w:history="1">
        <w:r w:rsidRPr="007E42FD">
          <w:rPr>
            <w:rStyle w:val="aa"/>
            <w:noProof/>
          </w:rPr>
          <w:t>1.39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Slide1419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F0EDC52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81" w:history="1">
        <w:r w:rsidRPr="007E42FD">
          <w:rPr>
            <w:rStyle w:val="aa"/>
            <w:noProof/>
          </w:rPr>
          <w:t>1.40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Slide1428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3625B93" w:rsidR="0056640B" w:rsidRDefault="0056640B">
      <w:pPr>
        <w:pStyle w:val="22"/>
        <w:tabs>
          <w:tab w:val="left" w:pos="769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smallCaps w:val="0"/>
          <w:noProof/>
          <w:color w:val="auto"/>
          <w:lang w:val="ru-RU" w:eastAsia="ru-RU"/>
        </w:rPr>
      </w:pPr>
      <w:hyperlink w:anchor="_Toc26438382" w:history="1">
        <w:r w:rsidRPr="007E42FD">
          <w:rPr>
            <w:rStyle w:val="aa"/>
            <w:noProof/>
          </w:rPr>
          <w:t>1.41</w:t>
        </w:r>
        <w:r>
          <w:rPr>
            <w:rFonts w:asciiTheme="minorHAnsi" w:hAnsiTheme="minorHAnsi" w:eastAsiaTheme="minorEastAsia" w:cstheme="minorBidi"/>
            <w:b w:val="0"/>
            <w:bCs w:val="0"/>
            <w:smallCaps w:val="0"/>
            <w:noProof/>
            <w:color w:val="auto"/>
            <w:lang w:val="ru-RU" w:eastAsia="ru-RU"/>
          </w:rPr>
          <w:tab/>
        </w:r>
        <w:r w:rsidRPr="007E42FD">
          <w:rPr>
            <w:rStyle w:val="aa"/>
            <w:noProof/>
          </w:rPr>
          <w:t>Slide1424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79D31034" w:rsidR="0056640B" w:rsidRDefault="0056640B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38383" w:history="1">
        <w:r w:rsidRPr="007E42FD">
          <w:rPr>
            <w:rStyle w:val="aa"/>
            <w:noProof/>
          </w:rPr>
          <w:t>2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7E42FD">
          <w:rPr>
            <w:rStyle w:val="aa"/>
            <w:noProof/>
          </w:rPr>
          <w:t>Согласование заявки на консервацию/расконсервацию/ремонт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AF9A54D" w:rsidR="0056640B" w:rsidRDefault="0056640B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38384" w:history="1">
        <w:r w:rsidRPr="007E42FD">
          <w:rPr>
            <w:rStyle w:val="aa"/>
            <w:noProof/>
          </w:rPr>
          <w:t>3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7E42FD">
          <w:rPr>
            <w:rStyle w:val="aa"/>
            <w:noProof/>
          </w:rPr>
          <w:t>Возврат сообщения на доработку или закрытие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125E3D0" w:rsidR="0056640B" w:rsidRDefault="0056640B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38385" w:history="1">
        <w:r w:rsidRPr="007E42FD">
          <w:rPr>
            <w:rStyle w:val="aa"/>
            <w:noProof/>
          </w:rPr>
          <w:t>4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7E42FD">
          <w:rPr>
            <w:rStyle w:val="aa"/>
            <w:noProof/>
          </w:rPr>
          <w:t>Рассмотрение и корректировка сообщения ответственным за эксплуатацию оборудования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17CFD8E6" w:rsidR="0056640B" w:rsidRDefault="0056640B">
      <w:pPr>
        <w:pStyle w:val="10"/>
        <w:tabs>
          <w:tab w:val="left" w:pos="376"/>
          <w:tab w:val="right" w:leader="dot" w:pos="8777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color w:val="auto"/>
          <w:u w:val="none"/>
          <w:lang w:val="ru-RU" w:eastAsia="ru-RU"/>
        </w:rPr>
      </w:pPr>
      <w:hyperlink w:anchor="_Toc26438386" w:history="1">
        <w:r w:rsidRPr="007E42FD">
          <w:rPr>
            <w:rStyle w:val="aa"/>
            <w:noProof/>
          </w:rPr>
          <w:t>5</w:t>
        </w:r>
        <w:r>
          <w:rPr>
            <w:rFonts w:asciiTheme="minorHAnsi" w:hAnsiTheme="minorHAnsi" w:eastAsiaTheme="minorEastAsia" w:cstheme="minorBidi"/>
            <w:b w:val="0"/>
            <w:bCs w:val="0"/>
            <w:caps w:val="0"/>
            <w:noProof/>
            <w:color w:val="auto"/>
            <w:u w:val="none"/>
            <w:lang w:val="ru-RU" w:eastAsia="ru-RU"/>
          </w:rPr>
          <w:tab/>
        </w:r>
        <w:r w:rsidRPr="007E42FD">
          <w:rPr>
            <w:rStyle w:val="aa"/>
            <w:noProof/>
          </w:rPr>
          <w:t>Подтверждение сообщения и передача в работу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_Toc26438386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44DE13B" w:rsidR="00BB4586" w:rsidRPr="00024063" w:rsidRDefault="006D5552" w:rsidP="00024063">
      <w:pPr>
        <w:rPr>
          <w:b/>
          <w:lang w:val="en-GB"/>
        </w:rPr>
      </w:pPr>
      <w:r>
        <w:fldChar w:fldCharType="end"/>
      </w:r>
    </w:p>
    <w:p w14:paraId="1AE18CE4" w:rsidR="00BB4586" w:rsidRPr="00024063" w:rsidRDefault="00BB4586" w:rsidP="00BB4586">
      <w:pPr>
        <w:rPr>
          <w:lang w:val="en-GB"/>
        </w:rPr>
      </w:pPr>
    </w:p>
    <w:p w14:paraId="2FAEB9CA" w:rsidR="00DA5172" w:rsidRPr="007E2CA9" w:rsidRDefault="00975A58" w:rsidP="00975A58">
      <w:pPr>
        <w:pStyle w:val="h1"/>
        <w:rPr>
          <w:lang w:val="ru-RU"/>
        </w:rPr>
      </w:pPr>
      <w:bookmarkStart w:id="5" w:name="_Toc26438341"/>
      <w:r w:rsidRPr="007E2CA9">
        <w:rPr>
          <w:lang w:val="ru-RU"/>
        </w:rPr>
        <w:lastRenderedPageBreak/>
        <w:t>Инструктаж по функциональному направлению «ТОиР»</w:t>
      </w:r>
      <w:bookmarkEnd w:id="5"/>
    </w:p>
    <w:p w14:paraId="41BD0BFA" w:rsidR="00C528EF" w:rsidRPr="007E2CA9" w:rsidRDefault="00C528EF" w:rsidP="00C528EF">
      <w:pPr>
        <w:pStyle w:val="h2"/>
        <w:rPr>
          <w:lang w:val="ru-RU"/>
        </w:rPr>
      </w:pPr>
      <w:bookmarkStart w:id="6" w:name="_Toc26438342"/>
      <w:r w:rsidRPr="007E2CA9">
        <w:rPr>
          <w:lang w:val="ru-RU"/>
        </w:rPr>
        <w:lastRenderedPageBreak/>
        <w:t>Инструктаж по функциональному направлению «ТОиР»</w:t>
      </w:r>
      <w:bookmarkEnd w:id="6"/>
    </w:p>
    <w:p w14:paraId="70216B56" w:rsidR="00C528EF" w:rsidRDefault="00C528EF" w:rsidP="00C528EF">
      <w:pPr>
        <w:pStyle w:val="p"/>
      </w:pPr>
      <w:r>
        <w:pict w14:anchorId="187D27C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5pt;height:326.25pt">
            <v:imagedata r:id="rId7" o:title="imb__182"/>
          </v:shape>
        </w:pict>
      </w:r>
    </w:p>
    <w:p w14:paraId="2B2DE77F" w:rsidR="00235A2A" w:rsidRDefault="00235A2A" w:rsidP="00235A2A">
      <w:pPr>
        <w:pStyle w:val="h2"/>
      </w:pPr>
      <w:bookmarkStart w:id="7" w:name="_Toc26438343"/>
      <w:r>
        <w:lastRenderedPageBreak/>
        <w:t>Внедрение пилота и стабилизация</w:t>
      </w:r>
      <w:bookmarkEnd w:id="7"/>
    </w:p>
    <w:p w14:paraId="0BBA6B2B" w:rsidR="00235A2A" w:rsidRDefault="00235A2A" w:rsidP="00235A2A">
      <w:pPr>
        <w:pStyle w:val="p"/>
      </w:pPr>
      <w:r>
        <w:pict w14:anchorId="42FED97F">
          <v:shape id="_x0000_i1026" type="#_x0000_t75" style="width:435pt;height:326.25pt">
            <v:imagedata r:id="rId8" o:title="imb__183"/>
          </v:shape>
        </w:pict>
      </w:r>
    </w:p>
    <w:p w14:paraId="59B7A349" w:rsidR="000C57AA" w:rsidRDefault="000C57AA" w:rsidP="000C57AA">
      <w:pPr>
        <w:pStyle w:val="h2"/>
      </w:pPr>
      <w:bookmarkStart w:id="8" w:name="_Toc26438344"/>
      <w:r>
        <w:lastRenderedPageBreak/>
        <w:t>Slide1326</w:t>
      </w:r>
      <w:bookmarkEnd w:id="8"/>
    </w:p>
    <w:p w14:paraId="5A77D6FC" w:rsidR="000C57AA" w:rsidRDefault="000C57AA" w:rsidP="000C57AA">
      <w:pPr>
        <w:pStyle w:val="p"/>
      </w:pPr>
      <w:r>
        <w:pict w14:anchorId="4CC50186">
          <v:shape id="_x0000_i1027" type="#_x0000_t75" style="width:435pt;height:326.25pt">
            <v:imagedata r:id="rId9" o:title="imb__184"/>
          </v:shape>
        </w:pict>
      </w:r>
    </w:p>
    <w:p w14:paraId="625D3BF4" w:rsidR="00862C02" w:rsidRDefault="00862C02" w:rsidP="00862C02">
      <w:pPr>
        <w:pStyle w:val="h2"/>
      </w:pPr>
      <w:bookmarkStart w:id="9" w:name="_Toc26438345"/>
      <w:r>
        <w:lastRenderedPageBreak/>
        <w:t>Slide1327</w:t>
      </w:r>
      <w:bookmarkEnd w:id="9"/>
    </w:p>
    <w:p w14:paraId="29251138" w:rsidR="00862C02" w:rsidRDefault="00862C02" w:rsidP="00862C02">
      <w:pPr>
        <w:pStyle w:val="p"/>
      </w:pPr>
      <w:r>
        <w:pict w14:anchorId="7E833F79">
          <v:shape id="_x0000_i1028" type="#_x0000_t75" style="width:435pt;height:326.25pt">
            <v:imagedata r:id="rId10" o:title="imb__185"/>
          </v:shape>
        </w:pict>
      </w:r>
    </w:p>
    <w:p w14:paraId="2D798706" w:rsidR="002E7B1D" w:rsidRDefault="002E7B1D" w:rsidP="002E7B1D">
      <w:pPr>
        <w:pStyle w:val="h2"/>
      </w:pPr>
      <w:bookmarkStart w:id="10" w:name="_Toc26438346"/>
      <w:r>
        <w:lastRenderedPageBreak/>
        <w:t>Slide1328</w:t>
      </w:r>
      <w:bookmarkEnd w:id="10"/>
    </w:p>
    <w:p w14:paraId="40D0648B" w:rsidR="002E7B1D" w:rsidRDefault="002E7B1D" w:rsidP="002E7B1D">
      <w:pPr>
        <w:pStyle w:val="p"/>
      </w:pPr>
      <w:r>
        <w:pict w14:anchorId="29E7FFD2">
          <v:shape id="_x0000_i1029" type="#_x0000_t75" style="width:435pt;height:326.25pt">
            <v:imagedata r:id="rId11" o:title="imb__186"/>
          </v:shape>
        </w:pict>
      </w:r>
    </w:p>
    <w:p w14:paraId="17A63E1B" w:rsidR="00502ACB" w:rsidRDefault="00502ACB" w:rsidP="00502ACB">
      <w:pPr>
        <w:pStyle w:val="h2"/>
      </w:pPr>
      <w:bookmarkStart w:id="11" w:name="_Toc26438347"/>
      <w:r>
        <w:lastRenderedPageBreak/>
        <w:t>Внедрение пилота и стабилизация</w:t>
      </w:r>
      <w:bookmarkEnd w:id="11"/>
    </w:p>
    <w:p w14:paraId="2073DE7E" w:rsidR="00502ACB" w:rsidRDefault="00502ACB" w:rsidP="00502ACB">
      <w:pPr>
        <w:pStyle w:val="p"/>
      </w:pPr>
      <w:r>
        <w:pict w14:anchorId="3A758FB0">
          <v:shape id="_x0000_i1030" type="#_x0000_t75" style="width:435pt;height:326.25pt">
            <v:imagedata r:id="rId12" o:title="imb__187"/>
          </v:shape>
        </w:pict>
      </w:r>
    </w:p>
    <w:p w14:paraId="2A623790" w:rsidR="005964EA" w:rsidRDefault="005964EA" w:rsidP="005964EA">
      <w:pPr>
        <w:pStyle w:val="h2"/>
      </w:pPr>
      <w:bookmarkStart w:id="12" w:name="_Toc26438348"/>
      <w:r>
        <w:lastRenderedPageBreak/>
        <w:t>Slide1410</w:t>
      </w:r>
      <w:bookmarkEnd w:id="12"/>
    </w:p>
    <w:p w14:paraId="56FA18DC" w:rsidR="005964EA" w:rsidRDefault="005964EA" w:rsidP="005964EA">
      <w:pPr>
        <w:pStyle w:val="p"/>
      </w:pPr>
      <w:r>
        <w:pict w14:anchorId="481606C1">
          <v:shape id="_x0000_i1031" type="#_x0000_t75" style="width:435pt;height:326.25pt">
            <v:imagedata r:id="rId13" o:title="imb__188"/>
          </v:shape>
        </w:pict>
      </w:r>
    </w:p>
    <w:p w14:paraId="1CA747FA" w:rsidR="00CA7861" w:rsidRDefault="00CA7861" w:rsidP="00CA7861">
      <w:pPr>
        <w:pStyle w:val="h2"/>
      </w:pPr>
      <w:bookmarkStart w:id="13" w:name="_Toc26438349"/>
      <w:r>
        <w:lastRenderedPageBreak/>
        <w:t>Slide1412</w:t>
      </w:r>
      <w:bookmarkEnd w:id="13"/>
    </w:p>
    <w:p w14:paraId="0A89A20F" w:rsidR="00CA7861" w:rsidRDefault="00CA7861" w:rsidP="00CA7861">
      <w:pPr>
        <w:pStyle w:val="p"/>
      </w:pPr>
      <w:r>
        <w:pict w14:anchorId="0B3BEE3F">
          <v:shape id="_x0000_i1032" type="#_x0000_t75" style="width:435pt;height:326.25pt">
            <v:imagedata r:id="rId14" o:title="imb__189"/>
          </v:shape>
        </w:pict>
      </w:r>
    </w:p>
    <w:p w14:paraId="3DF5155B" w:rsidR="00E71E8E" w:rsidRDefault="00E71E8E" w:rsidP="00E71E8E">
      <w:pPr>
        <w:pStyle w:val="h2"/>
      </w:pPr>
      <w:bookmarkStart w:id="14" w:name="_Toc26438350"/>
      <w:r>
        <w:lastRenderedPageBreak/>
        <w:t>Slide1426</w:t>
      </w:r>
      <w:bookmarkEnd w:id="14"/>
    </w:p>
    <w:p w14:paraId="60D8DC00" w:rsidR="00E71E8E" w:rsidRDefault="00E71E8E" w:rsidP="00E71E8E">
      <w:pPr>
        <w:pStyle w:val="p"/>
      </w:pPr>
      <w:r>
        <w:pict w14:anchorId="2348453C">
          <v:shape id="_x0000_i1033" type="#_x0000_t75" style="width:435pt;height:326.25pt">
            <v:imagedata r:id="rId15" o:title="imb__190"/>
          </v:shape>
        </w:pict>
      </w:r>
    </w:p>
    <w:p w14:paraId="57C17E54" w:rsidR="002476DF" w:rsidRDefault="002476DF" w:rsidP="002476DF">
      <w:pPr>
        <w:pStyle w:val="h2"/>
      </w:pPr>
      <w:bookmarkStart w:id="15" w:name="_Toc26438351"/>
      <w:r>
        <w:lastRenderedPageBreak/>
        <w:t>Slide1427</w:t>
      </w:r>
      <w:bookmarkEnd w:id="15"/>
    </w:p>
    <w:p w14:paraId="7AD15367" w:rsidR="002476DF" w:rsidRDefault="002476DF" w:rsidP="002476DF">
      <w:pPr>
        <w:pStyle w:val="p"/>
      </w:pPr>
      <w:r>
        <w:pict w14:anchorId="4DEF4090">
          <v:shape id="_x0000_i1034" type="#_x0000_t75" style="width:435pt;height:326.25pt">
            <v:imagedata r:id="rId16" o:title="imb__191"/>
          </v:shape>
        </w:pict>
      </w:r>
    </w:p>
    <w:p w14:paraId="55B51F21" w:rsidR="00982B11" w:rsidRDefault="00982B11" w:rsidP="00982B11">
      <w:pPr>
        <w:pStyle w:val="h2"/>
      </w:pPr>
      <w:bookmarkStart w:id="16" w:name="_Toc26438352"/>
      <w:r>
        <w:lastRenderedPageBreak/>
        <w:t>Slide1413</w:t>
      </w:r>
      <w:bookmarkEnd w:id="16"/>
    </w:p>
    <w:p w14:paraId="5BB8B1B5" w:rsidR="00982B11" w:rsidRDefault="00982B11" w:rsidP="00982B11">
      <w:pPr>
        <w:pStyle w:val="p"/>
      </w:pPr>
      <w:r>
        <w:pict w14:anchorId="278A2716">
          <v:shape id="_x0000_i1035" type="#_x0000_t75" style="width:435pt;height:326.25pt">
            <v:imagedata r:id="rId17" o:title="imb__192"/>
          </v:shape>
        </w:pict>
      </w:r>
    </w:p>
    <w:p w14:paraId="6512D500" w:rsidR="0079440D" w:rsidRDefault="0079440D" w:rsidP="0079440D">
      <w:pPr>
        <w:pStyle w:val="h2"/>
      </w:pPr>
      <w:bookmarkStart w:id="17" w:name="_Toc26438353"/>
      <w:r>
        <w:lastRenderedPageBreak/>
        <w:t>Slide1435</w:t>
      </w:r>
      <w:bookmarkEnd w:id="17"/>
    </w:p>
    <w:p w14:paraId="57F83E8C" w:rsidR="0079440D" w:rsidRDefault="0079440D" w:rsidP="0079440D">
      <w:pPr>
        <w:pStyle w:val="p"/>
      </w:pPr>
      <w:r>
        <w:pict w14:anchorId="5D6E9344">
          <v:shape id="_x0000_i1036" type="#_x0000_t75" style="width:435pt;height:326.25pt">
            <v:imagedata r:id="rId18" o:title="imb__193"/>
          </v:shape>
        </w:pict>
      </w:r>
    </w:p>
    <w:p w14:paraId="0EE891F6" w:rsidR="00190C11" w:rsidRDefault="00190C11" w:rsidP="00190C11">
      <w:pPr>
        <w:pStyle w:val="h2"/>
      </w:pPr>
      <w:bookmarkStart w:id="18" w:name="_Toc26438354"/>
      <w:r>
        <w:lastRenderedPageBreak/>
        <w:t>Slide1417</w:t>
      </w:r>
      <w:bookmarkEnd w:id="18"/>
    </w:p>
    <w:p w14:paraId="009B9A43" w:rsidR="00190C11" w:rsidRDefault="00190C11" w:rsidP="00190C11">
      <w:pPr>
        <w:pStyle w:val="p"/>
      </w:pPr>
      <w:r>
        <w:pict w14:anchorId="7E77C5E8">
          <v:shape id="_x0000_i1037" type="#_x0000_t75" style="width:435pt;height:326.25pt">
            <v:imagedata r:id="rId19" o:title="imb__194"/>
          </v:shape>
        </w:pict>
      </w:r>
    </w:p>
    <w:p w14:paraId="1ECF8B42" w:rsidR="00A40C4B" w:rsidRDefault="00A40C4B" w:rsidP="00A40C4B">
      <w:pPr>
        <w:pStyle w:val="h2"/>
      </w:pPr>
      <w:bookmarkStart w:id="19" w:name="_Toc26438355"/>
      <w:r>
        <w:lastRenderedPageBreak/>
        <w:t>Slide1429</w:t>
      </w:r>
      <w:bookmarkEnd w:id="19"/>
    </w:p>
    <w:p w14:paraId="6AD0428B" w:rsidR="00A40C4B" w:rsidRDefault="00A40C4B" w:rsidP="00A40C4B">
      <w:pPr>
        <w:pStyle w:val="p"/>
      </w:pPr>
      <w:r>
        <w:pict w14:anchorId="41121518">
          <v:shape id="_x0000_i1038" type="#_x0000_t75" style="width:435pt;height:326.25pt">
            <v:imagedata r:id="rId20" o:title="imb__195"/>
          </v:shape>
        </w:pict>
      </w:r>
    </w:p>
    <w:p w14:paraId="29152302" w:rsidR="00B665BF" w:rsidRDefault="00B665BF" w:rsidP="00B665BF">
      <w:pPr>
        <w:pStyle w:val="h2"/>
      </w:pPr>
      <w:bookmarkStart w:id="20" w:name="_Toc26438356"/>
      <w:r>
        <w:lastRenderedPageBreak/>
        <w:t>Slide1430</w:t>
      </w:r>
      <w:bookmarkEnd w:id="20"/>
    </w:p>
    <w:p w14:paraId="4166C569" w:rsidR="00B665BF" w:rsidRDefault="00B665BF" w:rsidP="00B665BF">
      <w:pPr>
        <w:pStyle w:val="p"/>
      </w:pPr>
      <w:r>
        <w:pict w14:anchorId="3C1A3B08">
          <v:shape id="_x0000_i1039" type="#_x0000_t75" style="width:435pt;height:326.25pt">
            <v:imagedata r:id="rId21" o:title="imb__196"/>
          </v:shape>
        </w:pict>
      </w:r>
    </w:p>
    <w:p w14:paraId="6BEB8B68" w:rsidR="00263783" w:rsidRDefault="00263783" w:rsidP="00263783">
      <w:pPr>
        <w:pStyle w:val="h2"/>
      </w:pPr>
      <w:bookmarkStart w:id="21" w:name="_Toc26438357"/>
      <w:r>
        <w:lastRenderedPageBreak/>
        <w:t>Slide1432</w:t>
      </w:r>
      <w:bookmarkEnd w:id="21"/>
    </w:p>
    <w:p w14:paraId="0195554C" w:rsidR="00263783" w:rsidRDefault="00263783" w:rsidP="00263783">
      <w:pPr>
        <w:pStyle w:val="p"/>
      </w:pPr>
      <w:r>
        <w:pict w14:anchorId="1291F708">
          <v:shape id="_x0000_i1040" type="#_x0000_t75" style="width:435pt;height:326.25pt">
            <v:imagedata r:id="rId22" o:title="imb__197"/>
          </v:shape>
        </w:pict>
      </w:r>
    </w:p>
    <w:p w14:paraId="4FEB1062" w:rsidR="00EC1677" w:rsidRDefault="00EC1677" w:rsidP="00EC1677">
      <w:pPr>
        <w:pStyle w:val="h2"/>
      </w:pPr>
      <w:bookmarkStart w:id="22" w:name="_Toc26438358"/>
      <w:r>
        <w:lastRenderedPageBreak/>
        <w:t>Slide1433</w:t>
      </w:r>
      <w:bookmarkEnd w:id="22"/>
    </w:p>
    <w:p w14:paraId="73536731" w:rsidR="00EC1677" w:rsidRDefault="00EC1677" w:rsidP="00EC1677">
      <w:pPr>
        <w:pStyle w:val="p"/>
      </w:pPr>
      <w:r>
        <w:pict w14:anchorId="30B20552">
          <v:shape id="_x0000_i1041" type="#_x0000_t75" style="width:435pt;height:326.25pt">
            <v:imagedata r:id="rId23" o:title="imb__198"/>
          </v:shape>
        </w:pict>
      </w:r>
    </w:p>
    <w:p w14:paraId="5D5A4935" w:rsidR="009F478B" w:rsidRDefault="009F478B" w:rsidP="009F478B">
      <w:pPr>
        <w:pStyle w:val="h2"/>
      </w:pPr>
      <w:bookmarkStart w:id="23" w:name="_Toc26438359"/>
      <w:r>
        <w:lastRenderedPageBreak/>
        <w:t>Slide1434</w:t>
      </w:r>
      <w:bookmarkEnd w:id="23"/>
    </w:p>
    <w:p w14:paraId="69EBA9AA" w:rsidR="009F478B" w:rsidRDefault="009F478B" w:rsidP="009F478B">
      <w:pPr>
        <w:pStyle w:val="p"/>
      </w:pPr>
      <w:r>
        <w:pict w14:anchorId="43E77407">
          <v:shape id="_x0000_i1042" type="#_x0000_t75" style="width:435pt;height:326.25pt">
            <v:imagedata r:id="rId24" o:title="imb__199"/>
          </v:shape>
        </w:pict>
      </w:r>
    </w:p>
    <w:p w14:paraId="6798B308" w:rsidR="0005352B" w:rsidRDefault="0005352B" w:rsidP="0005352B">
      <w:pPr>
        <w:pStyle w:val="h2"/>
      </w:pPr>
      <w:bookmarkStart w:id="24" w:name="_Toc26438360"/>
      <w:r>
        <w:lastRenderedPageBreak/>
        <w:t>Slide1436</w:t>
      </w:r>
      <w:bookmarkEnd w:id="24"/>
    </w:p>
    <w:p w14:paraId="2515C400" w:rsidR="0005352B" w:rsidRDefault="0005352B" w:rsidP="0005352B">
      <w:pPr>
        <w:pStyle w:val="p"/>
      </w:pPr>
      <w:r>
        <w:pict w14:anchorId="6597C947">
          <v:shape id="_x0000_i1043" type="#_x0000_t75" style="width:435pt;height:326.25pt">
            <v:imagedata r:id="rId25" o:title="imb__200"/>
          </v:shape>
        </w:pict>
      </w:r>
    </w:p>
    <w:p w14:paraId="0D413987" w:rsidR="0013662C" w:rsidRDefault="0013662C" w:rsidP="0013662C">
      <w:pPr>
        <w:pStyle w:val="h2"/>
      </w:pPr>
      <w:bookmarkStart w:id="25" w:name="_Toc26438361"/>
      <w:r>
        <w:lastRenderedPageBreak/>
        <w:t>Slide1437</w:t>
      </w:r>
      <w:bookmarkEnd w:id="25"/>
    </w:p>
    <w:p w14:paraId="6D38D223" w:rsidR="0013662C" w:rsidRDefault="0013662C" w:rsidP="0013662C">
      <w:pPr>
        <w:pStyle w:val="p"/>
      </w:pPr>
      <w:r>
        <w:pict w14:anchorId="2AE18F2A">
          <v:shape id="_x0000_i1044" type="#_x0000_t75" style="width:435pt;height:326.25pt">
            <v:imagedata r:id="rId26" o:title="imb__201"/>
          </v:shape>
        </w:pict>
      </w:r>
    </w:p>
    <w:p w14:paraId="1FB69443" w:rsidR="00EC230D" w:rsidRDefault="00EC230D" w:rsidP="00EC230D">
      <w:pPr>
        <w:pStyle w:val="h2"/>
      </w:pPr>
      <w:bookmarkStart w:id="26" w:name="_Toc26438362"/>
      <w:r>
        <w:lastRenderedPageBreak/>
        <w:t>Slide1456</w:t>
      </w:r>
      <w:bookmarkEnd w:id="26"/>
    </w:p>
    <w:p w14:paraId="01F624F5" w:rsidR="00EC230D" w:rsidRDefault="00EC230D" w:rsidP="00EC230D">
      <w:pPr>
        <w:pStyle w:val="p"/>
      </w:pPr>
      <w:r>
        <w:pict w14:anchorId="5FA68394">
          <v:shape id="_x0000_i1045" type="#_x0000_t75" style="width:435pt;height:326.25pt">
            <v:imagedata r:id="rId27" o:title="imb__202"/>
          </v:shape>
        </w:pict>
      </w:r>
    </w:p>
    <w:p w14:paraId="7ED5C0F5" w:rsidR="00702F3B" w:rsidRDefault="00702F3B" w:rsidP="00702F3B">
      <w:pPr>
        <w:pStyle w:val="h2"/>
      </w:pPr>
      <w:bookmarkStart w:id="27" w:name="_Toc26438363"/>
      <w:r>
        <w:lastRenderedPageBreak/>
        <w:t>Slide1439</w:t>
      </w:r>
      <w:bookmarkEnd w:id="27"/>
    </w:p>
    <w:p w14:paraId="0CA81CD3" w:rsidR="00702F3B" w:rsidRDefault="00702F3B" w:rsidP="00702F3B">
      <w:pPr>
        <w:pStyle w:val="p"/>
      </w:pPr>
      <w:r>
        <w:pict w14:anchorId="4D6C5F82">
          <v:shape id="_x0000_i1046" type="#_x0000_t75" style="width:435pt;height:326.25pt">
            <v:imagedata r:id="rId28" o:title="imb__203"/>
          </v:shape>
        </w:pict>
      </w:r>
    </w:p>
    <w:p w14:paraId="56F91863" w:rsidR="00EC1B21" w:rsidRDefault="00EC1B21" w:rsidP="00EC1B21">
      <w:pPr>
        <w:pStyle w:val="h2"/>
      </w:pPr>
      <w:bookmarkStart w:id="28" w:name="_Toc26438364"/>
      <w:r>
        <w:lastRenderedPageBreak/>
        <w:t>Slide1445</w:t>
      </w:r>
      <w:bookmarkEnd w:id="28"/>
    </w:p>
    <w:p w14:paraId="4866B205" w:rsidR="00EC1B21" w:rsidRDefault="00EC1B21" w:rsidP="00EC1B21">
      <w:pPr>
        <w:pStyle w:val="p"/>
      </w:pPr>
      <w:r>
        <w:pict w14:anchorId="68D825FE">
          <v:shape id="_x0000_i1047" type="#_x0000_t75" style="width:435pt;height:326.25pt">
            <v:imagedata r:id="rId29" o:title="imb__204"/>
          </v:shape>
        </w:pict>
      </w:r>
    </w:p>
    <w:p w14:paraId="4C796C8D" w:rsidR="00C13424" w:rsidRDefault="00C13424" w:rsidP="00C13424">
      <w:pPr>
        <w:pStyle w:val="h2"/>
      </w:pPr>
      <w:bookmarkStart w:id="29" w:name="_Toc26438365"/>
      <w:r>
        <w:lastRenderedPageBreak/>
        <w:t>Slide1446</w:t>
      </w:r>
      <w:bookmarkEnd w:id="29"/>
    </w:p>
    <w:p w14:paraId="08BDAC25" w:rsidR="00C13424" w:rsidRDefault="00C13424" w:rsidP="00C13424">
      <w:pPr>
        <w:pStyle w:val="p"/>
      </w:pPr>
      <w:r>
        <w:pict w14:anchorId="1FD8443B">
          <v:shape id="_x0000_i1048" type="#_x0000_t75" style="width:435pt;height:326.25pt">
            <v:imagedata r:id="rId30" o:title="imb__205"/>
          </v:shape>
        </w:pict>
      </w:r>
    </w:p>
    <w:p w14:paraId="3BFDC9C7" w:rsidR="00B718A9" w:rsidRDefault="00B718A9" w:rsidP="00B718A9">
      <w:pPr>
        <w:pStyle w:val="h2"/>
      </w:pPr>
      <w:bookmarkStart w:id="30" w:name="_Toc26438366"/>
      <w:r>
        <w:lastRenderedPageBreak/>
        <w:t>Slide1440</w:t>
      </w:r>
      <w:bookmarkEnd w:id="30"/>
    </w:p>
    <w:p w14:paraId="0B92AC4E" w:rsidR="00B718A9" w:rsidRDefault="00B718A9" w:rsidP="00B718A9">
      <w:pPr>
        <w:pStyle w:val="p"/>
      </w:pPr>
      <w:r>
        <w:pict w14:anchorId="6C29D650">
          <v:shape id="_x0000_i1049" type="#_x0000_t75" style="width:435pt;height:326.25pt">
            <v:imagedata r:id="rId31" o:title="imb__206"/>
          </v:shape>
        </w:pict>
      </w:r>
    </w:p>
    <w:p w14:paraId="0703F1A9" w:rsidR="005C5D07" w:rsidRDefault="005C5D07" w:rsidP="005C5D07">
      <w:pPr>
        <w:pStyle w:val="h2"/>
      </w:pPr>
      <w:bookmarkStart w:id="31" w:name="_Toc26438367"/>
      <w:r>
        <w:lastRenderedPageBreak/>
        <w:t>Slide1442</w:t>
      </w:r>
      <w:bookmarkEnd w:id="31"/>
    </w:p>
    <w:p w14:paraId="739224F7" w:rsidR="005C5D07" w:rsidRDefault="005C5D07" w:rsidP="005C5D07">
      <w:pPr>
        <w:pStyle w:val="p"/>
      </w:pPr>
      <w:r>
        <w:pict w14:anchorId="4922DCA5">
          <v:shape id="_x0000_i1050" type="#_x0000_t75" style="width:435pt;height:326.25pt">
            <v:imagedata r:id="rId32" o:title="imb__207"/>
          </v:shape>
        </w:pict>
      </w:r>
    </w:p>
    <w:p w14:paraId="4F21B336" w:rsidR="009B19C8" w:rsidRDefault="009B19C8" w:rsidP="009B19C8">
      <w:pPr>
        <w:pStyle w:val="h2"/>
      </w:pPr>
      <w:bookmarkStart w:id="32" w:name="_Toc26438368"/>
      <w:r>
        <w:lastRenderedPageBreak/>
        <w:t>Slide1443</w:t>
      </w:r>
      <w:bookmarkEnd w:id="32"/>
    </w:p>
    <w:p w14:paraId="520989F2" w:rsidR="009B19C8" w:rsidRDefault="009B19C8" w:rsidP="009B19C8">
      <w:pPr>
        <w:pStyle w:val="p"/>
      </w:pPr>
      <w:r>
        <w:pict w14:anchorId="5F4386B4">
          <v:shape id="_x0000_i1051" type="#_x0000_t75" style="width:435pt;height:326.25pt">
            <v:imagedata r:id="rId33" o:title="imb__208"/>
          </v:shape>
        </w:pict>
      </w:r>
    </w:p>
    <w:p w14:paraId="10B64E34" w:rsidR="005D3AD9" w:rsidRDefault="005D3AD9" w:rsidP="005D3AD9">
      <w:pPr>
        <w:pStyle w:val="h2"/>
      </w:pPr>
      <w:bookmarkStart w:id="33" w:name="_Toc26438369"/>
      <w:r>
        <w:lastRenderedPageBreak/>
        <w:t>Slide1444</w:t>
      </w:r>
      <w:bookmarkEnd w:id="33"/>
    </w:p>
    <w:p w14:paraId="07D66DF2" w:rsidR="005D3AD9" w:rsidRDefault="005D3AD9" w:rsidP="005D3AD9">
      <w:pPr>
        <w:pStyle w:val="p"/>
      </w:pPr>
      <w:r>
        <w:pict w14:anchorId="077DEC36">
          <v:shape id="_x0000_i1052" type="#_x0000_t75" style="width:435pt;height:326.25pt">
            <v:imagedata r:id="rId34" o:title="imb__209"/>
          </v:shape>
        </w:pict>
      </w:r>
    </w:p>
    <w:p w14:paraId="1D3D3B3E" w:rsidR="005C27AF" w:rsidRDefault="005C27AF" w:rsidP="005C27AF">
      <w:pPr>
        <w:pStyle w:val="h2"/>
      </w:pPr>
      <w:bookmarkStart w:id="34" w:name="_Toc26438370"/>
      <w:r>
        <w:lastRenderedPageBreak/>
        <w:t>Slide1447</w:t>
      </w:r>
      <w:bookmarkEnd w:id="34"/>
    </w:p>
    <w:p w14:paraId="785AD5EB" w:rsidR="005C27AF" w:rsidRDefault="005C27AF" w:rsidP="005C27AF">
      <w:pPr>
        <w:pStyle w:val="p"/>
      </w:pPr>
      <w:r>
        <w:pict w14:anchorId="71CD080A">
          <v:shape id="_x0000_i1053" type="#_x0000_t75" style="width:435pt;height:326.25pt">
            <v:imagedata r:id="rId35" o:title="imb__210"/>
          </v:shape>
        </w:pict>
      </w:r>
    </w:p>
    <w:p w14:paraId="63A2B30E" w:rsidR="004F0B32" w:rsidRDefault="004F0B32" w:rsidP="004F0B32">
      <w:pPr>
        <w:pStyle w:val="h2"/>
      </w:pPr>
      <w:bookmarkStart w:id="35" w:name="_Toc26438371"/>
      <w:r>
        <w:lastRenderedPageBreak/>
        <w:t>Slide1448</w:t>
      </w:r>
      <w:bookmarkEnd w:id="35"/>
    </w:p>
    <w:p w14:paraId="7D7A21F7" w:rsidR="004F0B32" w:rsidRDefault="004F0B32" w:rsidP="004F0B32">
      <w:pPr>
        <w:pStyle w:val="p"/>
      </w:pPr>
      <w:r>
        <w:pict w14:anchorId="32E27A8C">
          <v:shape id="_x0000_i1054" type="#_x0000_t75" style="width:435pt;height:326.25pt">
            <v:imagedata r:id="rId36" o:title="imb__211"/>
          </v:shape>
        </w:pict>
      </w:r>
    </w:p>
    <w:p w14:paraId="77D6C9FC" w:rsidR="00C54286" w:rsidRDefault="00C54286" w:rsidP="00C54286">
      <w:pPr>
        <w:pStyle w:val="h2"/>
      </w:pPr>
      <w:bookmarkStart w:id="36" w:name="_Toc26438372"/>
      <w:r>
        <w:lastRenderedPageBreak/>
        <w:t>Slide1449</w:t>
      </w:r>
      <w:bookmarkEnd w:id="36"/>
    </w:p>
    <w:p w14:paraId="01A7586F" w:rsidR="00C54286" w:rsidRDefault="00C54286" w:rsidP="00C54286">
      <w:pPr>
        <w:pStyle w:val="p"/>
      </w:pPr>
      <w:r>
        <w:pict w14:anchorId="1362C81F">
          <v:shape id="_x0000_i1055" type="#_x0000_t75" style="width:435pt;height:326.25pt">
            <v:imagedata r:id="rId37" o:title="imb__212"/>
          </v:shape>
        </w:pict>
      </w:r>
    </w:p>
    <w:p w14:paraId="539636BE" w:rsidR="003860CE" w:rsidRDefault="003860CE" w:rsidP="003860CE">
      <w:pPr>
        <w:pStyle w:val="h2"/>
      </w:pPr>
      <w:bookmarkStart w:id="37" w:name="_Toc26438373"/>
      <w:r>
        <w:lastRenderedPageBreak/>
        <w:t>Slide1450</w:t>
      </w:r>
      <w:bookmarkEnd w:id="37"/>
    </w:p>
    <w:p w14:paraId="7F18F6FE" w:rsidR="003860CE" w:rsidRDefault="003860CE" w:rsidP="003860CE">
      <w:pPr>
        <w:pStyle w:val="p"/>
      </w:pPr>
      <w:r>
        <w:pict w14:anchorId="68DA1D96">
          <v:shape id="_x0000_i1056" type="#_x0000_t75" style="width:435pt;height:326.25pt">
            <v:imagedata r:id="rId38" o:title="imb__213"/>
          </v:shape>
        </w:pict>
      </w:r>
    </w:p>
    <w:p w14:paraId="616B9183" w:rsidR="003676C1" w:rsidRDefault="003676C1" w:rsidP="003676C1">
      <w:pPr>
        <w:pStyle w:val="h2"/>
      </w:pPr>
      <w:bookmarkStart w:id="38" w:name="_Toc26438374"/>
      <w:r>
        <w:lastRenderedPageBreak/>
        <w:t>Slide1451</w:t>
      </w:r>
      <w:bookmarkEnd w:id="38"/>
    </w:p>
    <w:p w14:paraId="2A3F620C" w:rsidR="003676C1" w:rsidRDefault="003676C1" w:rsidP="003676C1">
      <w:pPr>
        <w:pStyle w:val="p"/>
      </w:pPr>
      <w:r>
        <w:pict w14:anchorId="34BEA896">
          <v:shape id="_x0000_i1057" type="#_x0000_t75" style="width:435pt;height:326.25pt">
            <v:imagedata r:id="rId39" o:title="imb__214"/>
          </v:shape>
        </w:pict>
      </w:r>
    </w:p>
    <w:p w14:paraId="6EADDB85" w:rsidR="000A6C54" w:rsidRDefault="000A6C54" w:rsidP="000A6C54">
      <w:pPr>
        <w:pStyle w:val="h2"/>
      </w:pPr>
      <w:bookmarkStart w:id="39" w:name="_Toc26438375"/>
      <w:r>
        <w:lastRenderedPageBreak/>
        <w:t>Slide1452</w:t>
      </w:r>
      <w:bookmarkEnd w:id="39"/>
    </w:p>
    <w:p w14:paraId="14F27305" w:rsidR="000A6C54" w:rsidRDefault="000A6C54" w:rsidP="000A6C54">
      <w:pPr>
        <w:pStyle w:val="p"/>
      </w:pPr>
      <w:r>
        <w:pict w14:anchorId="392EA346">
          <v:shape id="_x0000_i1058" type="#_x0000_t75" style="width:435pt;height:326.25pt">
            <v:imagedata r:id="rId40" o:title="imb__215"/>
          </v:shape>
        </w:pict>
      </w:r>
    </w:p>
    <w:p w14:paraId="29B9D109" w:rsidR="00166727" w:rsidRDefault="00166727" w:rsidP="00166727">
      <w:pPr>
        <w:pStyle w:val="h2"/>
      </w:pPr>
      <w:bookmarkStart w:id="40" w:name="_Toc26438376"/>
      <w:r>
        <w:lastRenderedPageBreak/>
        <w:t>Slide1453</w:t>
      </w:r>
      <w:bookmarkEnd w:id="40"/>
    </w:p>
    <w:p w14:paraId="0371A3D5" w:rsidR="00166727" w:rsidRDefault="00166727" w:rsidP="00166727">
      <w:pPr>
        <w:pStyle w:val="p"/>
      </w:pPr>
      <w:r>
        <w:pict w14:anchorId="6A95BB0C">
          <v:shape id="_x0000_i1059" type="#_x0000_t75" style="width:435pt;height:326.25pt">
            <v:imagedata r:id="rId41" o:title="imb__216"/>
          </v:shape>
        </w:pict>
      </w:r>
    </w:p>
    <w:p w14:paraId="10D9C117" w:rsidR="00D247DC" w:rsidRDefault="00D247DC" w:rsidP="00D247DC">
      <w:pPr>
        <w:pStyle w:val="h2"/>
      </w:pPr>
      <w:bookmarkStart w:id="41" w:name="_Toc26438377"/>
      <w:r>
        <w:lastRenderedPageBreak/>
        <w:t>Slide1454</w:t>
      </w:r>
      <w:bookmarkEnd w:id="41"/>
    </w:p>
    <w:p w14:paraId="215C7F6E" w:rsidR="00D247DC" w:rsidRDefault="00D247DC" w:rsidP="00D247DC">
      <w:pPr>
        <w:pStyle w:val="p"/>
      </w:pPr>
      <w:r>
        <w:pict w14:anchorId="5E58FD5C">
          <v:shape id="_x0000_i1060" type="#_x0000_t75" style="width:435pt;height:326.25pt">
            <v:imagedata r:id="rId42" o:title="imb__217"/>
          </v:shape>
        </w:pict>
      </w:r>
    </w:p>
    <w:p w14:paraId="57BD9DB6" w:rsidR="007F3919" w:rsidRDefault="007F3919" w:rsidP="007F3919">
      <w:pPr>
        <w:pStyle w:val="h2"/>
      </w:pPr>
      <w:bookmarkStart w:id="42" w:name="_Toc26438378"/>
      <w:r>
        <w:lastRenderedPageBreak/>
        <w:t>Slide1455</w:t>
      </w:r>
      <w:bookmarkEnd w:id="42"/>
    </w:p>
    <w:p w14:paraId="6094C15F" w:rsidR="007F3919" w:rsidRDefault="007F3919" w:rsidP="007F3919">
      <w:pPr>
        <w:pStyle w:val="p"/>
      </w:pPr>
      <w:r>
        <w:pict w14:anchorId="31839F08">
          <v:shape id="_x0000_i1061" type="#_x0000_t75" style="width:435pt;height:326.25pt">
            <v:imagedata r:id="rId43" o:title="imb__218"/>
          </v:shape>
        </w:pict>
      </w:r>
    </w:p>
    <w:p w14:paraId="1C74ECA2" w:rsidR="00CB7DEA" w:rsidRDefault="00CB7DEA" w:rsidP="00CB7DEA">
      <w:pPr>
        <w:pStyle w:val="h2"/>
      </w:pPr>
      <w:bookmarkStart w:id="43" w:name="_Toc26438379"/>
      <w:r>
        <w:lastRenderedPageBreak/>
        <w:t>Slide1457</w:t>
      </w:r>
      <w:bookmarkEnd w:id="43"/>
    </w:p>
    <w:p w14:paraId="3E1F8650" w:rsidR="00CB7DEA" w:rsidRDefault="00CB7DEA" w:rsidP="00CB7DEA">
      <w:pPr>
        <w:pStyle w:val="p"/>
      </w:pPr>
      <w:r>
        <w:pict w14:anchorId="1B2F4831">
          <v:shape id="_x0000_i1062" type="#_x0000_t75" style="width:435pt;height:326.25pt">
            <v:imagedata r:id="rId44" o:title="imb__219"/>
          </v:shape>
        </w:pict>
      </w:r>
    </w:p>
    <w:p w14:paraId="4B9E0875" w:rsidR="00C24C1C" w:rsidRDefault="00C24C1C" w:rsidP="00C24C1C">
      <w:pPr>
        <w:pStyle w:val="h2"/>
      </w:pPr>
      <w:bookmarkStart w:id="44" w:name="_Toc26438380"/>
      <w:r>
        <w:lastRenderedPageBreak/>
        <w:t>Slide1419</w:t>
      </w:r>
      <w:bookmarkEnd w:id="44"/>
    </w:p>
    <w:p w14:paraId="0F00460F" w:rsidR="00C24C1C" w:rsidRDefault="00C24C1C" w:rsidP="00C24C1C">
      <w:pPr>
        <w:pStyle w:val="p"/>
      </w:pPr>
      <w:r>
        <w:pict w14:anchorId="7A1FB702">
          <v:shape id="_x0000_i1063" type="#_x0000_t75" style="width:435pt;height:326.25pt">
            <v:imagedata r:id="rId45" o:title="imb__220"/>
          </v:shape>
        </w:pict>
      </w:r>
    </w:p>
    <w:p w14:paraId="5828975E" w:rsidR="00B634FB" w:rsidRDefault="00B634FB" w:rsidP="00B634FB">
      <w:pPr>
        <w:pStyle w:val="h2"/>
      </w:pPr>
      <w:bookmarkStart w:id="45" w:name="_Toc26438381"/>
      <w:r>
        <w:lastRenderedPageBreak/>
        <w:t>Slide1428</w:t>
      </w:r>
      <w:bookmarkEnd w:id="45"/>
    </w:p>
    <w:p w14:paraId="619885B7" w:rsidR="00B634FB" w:rsidRDefault="00B634FB" w:rsidP="00B634FB">
      <w:pPr>
        <w:pStyle w:val="p"/>
      </w:pPr>
      <w:r>
        <w:pict w14:anchorId="144D46E7">
          <v:shape id="_x0000_i1064" type="#_x0000_t75" style="width:435pt;height:326.25pt">
            <v:imagedata r:id="rId46" o:title="imb__221"/>
          </v:shape>
        </w:pict>
      </w:r>
    </w:p>
    <w:p w14:paraId="5B9F5777" w:rsidR="00292154" w:rsidRDefault="00292154" w:rsidP="00292154">
      <w:pPr>
        <w:pStyle w:val="h2"/>
      </w:pPr>
      <w:bookmarkStart w:id="46" w:name="_Toc26438382"/>
      <w:r>
        <w:lastRenderedPageBreak/>
        <w:t>Slide1424</w:t>
      </w:r>
      <w:bookmarkEnd w:id="46"/>
    </w:p>
    <w:p w14:paraId="73566554" w:rsidR="00292154" w:rsidRDefault="00292154" w:rsidP="00292154">
      <w:pPr>
        <w:pStyle w:val="p"/>
      </w:pPr>
      <w:r>
        <w:pict w14:anchorId="4AEC900D">
          <v:shape id="_x0000_i1065" type="#_x0000_t75" style="width:435pt;height:326.25pt">
            <v:imagedata r:id="rId47" o:title="imb__222"/>
          </v:shape>
        </w:pict>
      </w:r>
    </w:p>
    <w:p w14:paraId="35F5AB72" w:rsidR="007E2CA9" w:rsidRDefault="007E2CA9" w:rsidP="007E2CA9">
      <w:pPr>
        <w:pStyle w:val="h1"/>
      </w:pPr>
      <w:bookmarkStart w:id="47" w:name="_Toc26438383"/>
      <w:r>
        <w:lastRenderedPageBreak/>
        <w:t>Согласование заявки на консервацию/расконсервацию/ремонт</w:t>
      </w:r>
      <w:bookmarkStart w:id="48" w:name="TS_C11C98CB33024ACC90B400D904AF091F"/>
      <w:bookmarkEnd w:id="48"/>
      <w:bookmarkEnd w:id="47"/>
    </w:p>
    <w:p w14:paraId="54A2A290" w:rsidR="007E2CA9" w:rsidRDefault="007E2CA9" w:rsidP="007E2CA9">
      <w:pPr>
        <w:pStyle w:val="Screenshot"/>
      </w:pPr>
      <w:r>
        <w:pict w14:anchorId="071653B6">
          <v:shape id="_x0000_i1066" type="#_x0000_t75" alt="SAP Easy Access" style="width:403.5pt;height:214.5pt">
            <v:imagedata r:id="rId48" o:title="imb__223"/>
          </v:shape>
        </w:pict>
      </w:r>
    </w:p>
    <w:p w14:paraId="0C757C1C" w:rsidR="007E2CA9" w:rsidRDefault="007E2CA9" w:rsidP="007E2CA9">
      <w:pPr>
        <w:pStyle w:val="p"/>
      </w:pPr>
      <w:r>
        <w:t>[1] </w:t>
      </w:r>
      <w:r w:rsidRPr="007E2CA9">
        <w:rPr>
          <w:b/>
        </w:rPr>
        <w:t>iw28</w:t>
      </w:r>
      <w:r>
        <w:t xml:space="preserve"> вводится в </w:t>
      </w:r>
      <w:r w:rsidRPr="007E2CA9">
        <w:rPr>
          <w:b/>
        </w:rPr>
        <w:t>поле транзакции</w:t>
      </w:r>
      <w:r>
        <w:t>.</w:t>
      </w:r>
      <w:bookmarkStart w:id="49" w:name="TS_75835FE70C194A00B9B2643954381B8B"/>
      <w:bookmarkEnd w:id="49"/>
    </w:p>
    <w:p w14:paraId="68679308" w:rsidR="007E2CA9" w:rsidRDefault="007E2CA9" w:rsidP="007E2CA9">
      <w:pPr>
        <w:pStyle w:val="Screenshot"/>
      </w:pPr>
      <w:r>
        <w:pict w14:anchorId="0C79B54F">
          <v:shape id="_x0000_i1067" type="#_x0000_t75" alt="Изменение сообщений: выбор сообщений" style="width:403.5pt;height:214.5pt">
            <v:imagedata r:id="rId49" o:title="imb__224"/>
          </v:shape>
        </w:pict>
      </w:r>
    </w:p>
    <w:p w14:paraId="034FB8BA" w:rsidR="007E2CA9" w:rsidRDefault="007E2CA9" w:rsidP="007E2CA9">
      <w:pPr>
        <w:pStyle w:val="p"/>
      </w:pPr>
      <w:r>
        <w:t xml:space="preserve">[2] Нажмите </w:t>
      </w:r>
      <w:r w:rsidRPr="007E2CA9">
        <w:rPr>
          <w:b/>
        </w:rPr>
        <w:t>Множественный выбор </w:t>
      </w:r>
      <w:r>
        <w:pict w14:anchorId="25986025">
          <v:shape id="_x0000_i1068" type="#_x0000_t75" style="width:26.25pt;height:20.25pt">
            <v:imagedata r:id="rId50" o:title="fieldicon"/>
          </v:shape>
        </w:pict>
      </w:r>
      <w:r>
        <w:t>.</w:t>
      </w:r>
      <w:bookmarkStart w:id="50" w:name="TS_C8F277BE993245F99414A39DB1C869E1"/>
      <w:bookmarkEnd w:id="50"/>
    </w:p>
    <w:p w14:paraId="4952C2EB" w:rsidR="007E2CA9" w:rsidRDefault="007E2CA9" w:rsidP="007E2CA9">
      <w:pPr>
        <w:pStyle w:val="Screenshot"/>
      </w:pPr>
      <w:r>
        <w:lastRenderedPageBreak/>
        <w:pict w14:anchorId="1464340F">
          <v:shape id="_x0000_i1069" type="#_x0000_t75" alt="Многократный выбор для Вид сообщения" style="width:403.5pt;height:214.5pt">
            <v:imagedata r:id="rId51" o:title="imb__225"/>
          </v:shape>
        </w:pict>
      </w:r>
    </w:p>
    <w:p w14:paraId="6073D7B0" w:rsidR="007E2CA9" w:rsidRDefault="007E2CA9" w:rsidP="007E2CA9">
      <w:pPr>
        <w:pStyle w:val="p"/>
      </w:pPr>
      <w:r>
        <w:t xml:space="preserve">[3] Заполняется поле </w:t>
      </w:r>
      <w:r w:rsidRPr="007E2CA9">
        <w:rPr>
          <w:b/>
        </w:rPr>
        <w:t>ОтдельнЗначение</w:t>
      </w:r>
      <w:r>
        <w:t>.</w:t>
      </w:r>
    </w:p>
    <w:p w14:paraId="3D1716ED" w:rsidR="007E2CA9" w:rsidRDefault="007E2CA9" w:rsidP="007E2CA9">
      <w:pPr>
        <w:pStyle w:val="p"/>
      </w:pPr>
      <w:r>
        <w:t xml:space="preserve">[4] Заполняется поле </w:t>
      </w:r>
      <w:r w:rsidRPr="007E2CA9">
        <w:rPr>
          <w:b/>
        </w:rPr>
        <w:t>ОтдельнЗначение</w:t>
      </w:r>
      <w:r>
        <w:t>.</w:t>
      </w:r>
    </w:p>
    <w:p w14:paraId="2614E36E" w:rsidR="007E2CA9" w:rsidRDefault="007E2CA9" w:rsidP="007E2CA9">
      <w:pPr>
        <w:pStyle w:val="p"/>
      </w:pPr>
      <w:r>
        <w:t xml:space="preserve">[5] Заполняется поле </w:t>
      </w:r>
      <w:r w:rsidRPr="007E2CA9">
        <w:rPr>
          <w:b/>
        </w:rPr>
        <w:t>ОтдельнЗначение</w:t>
      </w:r>
      <w:r>
        <w:t>.</w:t>
      </w:r>
    </w:p>
    <w:p w14:paraId="66FC7D2A" w:rsidR="007E2CA9" w:rsidRDefault="007E2CA9" w:rsidP="007E2CA9">
      <w:pPr>
        <w:pStyle w:val="p"/>
      </w:pPr>
      <w:r>
        <w:t xml:space="preserve">[6] Нажмите </w:t>
      </w:r>
      <w:r w:rsidRPr="007E2CA9">
        <w:rPr>
          <w:b/>
        </w:rPr>
        <w:t xml:space="preserve"> </w:t>
      </w:r>
      <w:r>
        <w:pict w14:anchorId="0464CA1D">
          <v:shape id="_x0000_i1070" type="#_x0000_t75" style="width:17.25pt;height:17.25pt">
            <v:imagedata r:id="rId52" o:title="fieldicon"/>
          </v:shape>
        </w:pict>
      </w:r>
      <w:r>
        <w:t>.</w:t>
      </w:r>
    </w:p>
    <w:p w14:paraId="1CE83129" w:rsidR="007E2CA9" w:rsidRDefault="007E2CA9" w:rsidP="007E2CA9">
      <w:pPr>
        <w:pStyle w:val="p"/>
      </w:pPr>
      <w:r>
        <w:br/>
      </w:r>
      <w:r>
        <w:t xml:space="preserve">Можно также нажать </w:t>
      </w:r>
      <w:r w:rsidRPr="007E2CA9">
        <w:rPr>
          <w:b/>
        </w:rPr>
        <w:t>F8</w:t>
      </w:r>
      <w:r>
        <w:t>.</w:t>
      </w:r>
      <w:bookmarkStart w:id="51" w:name="TS_3C4E553818214BDAAFC90E45B5350E30"/>
      <w:bookmarkEnd w:id="51"/>
    </w:p>
    <w:p w14:paraId="0C637A27" w:rsidR="007E2CA9" w:rsidRDefault="007E2CA9" w:rsidP="007E2CA9">
      <w:pPr>
        <w:pStyle w:val="Screenshot"/>
      </w:pPr>
      <w:r>
        <w:pict w14:anchorId="56FE567D">
          <v:shape id="_x0000_i1071" type="#_x0000_t75" alt="Изменение сообщений: выбор сообщений" style="width:403.5pt;height:214.5pt">
            <v:imagedata r:id="rId53" o:title="imb__226"/>
          </v:shape>
        </w:pict>
      </w:r>
    </w:p>
    <w:p w14:paraId="13740AAE" w:rsidR="007E2CA9" w:rsidRDefault="007E2CA9" w:rsidP="007E2CA9">
      <w:pPr>
        <w:pStyle w:val="p"/>
      </w:pPr>
      <w:r>
        <w:t xml:space="preserve">[7] Заполняется поле </w:t>
      </w:r>
      <w:r w:rsidRPr="007E2CA9">
        <w:rPr>
          <w:b/>
        </w:rPr>
        <w:t xml:space="preserve">Дата сообщения </w:t>
      </w:r>
      <w:r>
        <w:t>.</w:t>
      </w:r>
    </w:p>
    <w:p w14:paraId="0BE51558" w:rsidR="007E2CA9" w:rsidRDefault="007E2CA9" w:rsidP="007E2CA9">
      <w:pPr>
        <w:pStyle w:val="p"/>
      </w:pPr>
      <w:r>
        <w:t xml:space="preserve">[8] Заполняется поле </w:t>
      </w:r>
      <w:r w:rsidRPr="007E2CA9">
        <w:rPr>
          <w:b/>
        </w:rPr>
        <w:t>по</w:t>
      </w:r>
      <w:r>
        <w:t>.</w:t>
      </w:r>
    </w:p>
    <w:p w14:paraId="1CE56098" w:rsidR="007E2CA9" w:rsidRDefault="007E2CA9" w:rsidP="007E2CA9">
      <w:pPr>
        <w:pStyle w:val="p"/>
      </w:pPr>
      <w:r>
        <w:t xml:space="preserve">[9] Нажмите </w:t>
      </w:r>
      <w:r w:rsidRPr="007E2CA9">
        <w:rPr>
          <w:b/>
        </w:rPr>
        <w:t xml:space="preserve"> </w:t>
      </w:r>
      <w:r>
        <w:pict w14:anchorId="015EDB84">
          <v:shape id="_x0000_i1072" type="#_x0000_t75" style="width:57pt;height:18pt">
            <v:imagedata r:id="rId54" o:title="fieldicon"/>
          </v:shape>
        </w:pict>
      </w:r>
      <w:r>
        <w:t>.</w:t>
      </w:r>
    </w:p>
    <w:p w14:paraId="5B61DD5A" w:rsidR="007E2CA9" w:rsidRDefault="007E2CA9" w:rsidP="007E2CA9">
      <w:pPr>
        <w:pStyle w:val="p"/>
      </w:pPr>
      <w:r>
        <w:br/>
      </w:r>
      <w:r>
        <w:t xml:space="preserve">Можно также нажать </w:t>
      </w:r>
      <w:r w:rsidRPr="007E2CA9">
        <w:rPr>
          <w:b/>
        </w:rPr>
        <w:t>F8</w:t>
      </w:r>
      <w:r>
        <w:t>.</w:t>
      </w:r>
      <w:bookmarkStart w:id="52" w:name="TS_560AB853D756457EB43CD66209EE0E1F"/>
      <w:bookmarkEnd w:id="52"/>
    </w:p>
    <w:p w14:paraId="4387D21E" w:rsidR="007E2CA9" w:rsidRDefault="007E2CA9" w:rsidP="007E2CA9">
      <w:pPr>
        <w:pStyle w:val="Screenshot"/>
      </w:pPr>
      <w:r>
        <w:lastRenderedPageBreak/>
        <w:pict w14:anchorId="78337FED">
          <v:shape id="_x0000_i1073" type="#_x0000_t75" alt="Изменение сообщений: список сообщений" style="width:403.5pt;height:214.5pt">
            <v:imagedata r:id="rId55" o:title="imb__227"/>
          </v:shape>
        </w:pict>
      </w:r>
      <w:bookmarkStart w:id="53" w:name="TS_36DB4A8933DB4803AA8A9D44A4F660B5"/>
      <w:bookmarkEnd w:id="53"/>
    </w:p>
    <w:p w14:paraId="07F82E49" w:rsidR="007E2CA9" w:rsidRDefault="007E2CA9" w:rsidP="007E2CA9">
      <w:pPr>
        <w:pStyle w:val="Screenshot"/>
      </w:pPr>
      <w:r>
        <w:pict w14:anchorId="7018B0EF">
          <v:shape id="_x0000_i1074" type="#_x0000_t75" alt="Изменение сообщений: список сообщений" style="width:403.5pt;height:214.5pt">
            <v:imagedata r:id="rId56" o:title="imb__228"/>
          </v:shape>
        </w:pict>
      </w:r>
    </w:p>
    <w:p w14:paraId="6EBA6693" w:rsidR="007E2CA9" w:rsidRDefault="007E2CA9" w:rsidP="007E2CA9">
      <w:pPr>
        <w:pStyle w:val="p"/>
      </w:pPr>
      <w:r>
        <w:t>[10] Воспользуйтесь ползунком прокрутки для перехода в нужную часть экрана.</w:t>
      </w:r>
      <w:bookmarkStart w:id="54" w:name="TS_52BCBE5C776740C793B7DE22F7109CF6"/>
      <w:bookmarkEnd w:id="54"/>
    </w:p>
    <w:p w14:paraId="0942FA25" w:rsidR="007E2CA9" w:rsidRDefault="007E2CA9" w:rsidP="007E2CA9">
      <w:pPr>
        <w:pStyle w:val="Screenshot"/>
      </w:pPr>
      <w:r>
        <w:lastRenderedPageBreak/>
        <w:pict w14:anchorId="48A6DC54">
          <v:shape id="_x0000_i1075" type="#_x0000_t75" alt="Изменение сообщений: список сообщений" style="width:403.5pt;height:214.5pt">
            <v:imagedata r:id="rId57" o:title="imb__229"/>
          </v:shape>
        </w:pict>
      </w:r>
    </w:p>
    <w:p w14:paraId="207161AF" w:rsidR="007E2CA9" w:rsidRDefault="007E2CA9" w:rsidP="007E2CA9">
      <w:pPr>
        <w:pStyle w:val="p"/>
      </w:pPr>
      <w:r>
        <w:t xml:space="preserve">[11] Нажмите </w:t>
      </w:r>
      <w:r w:rsidRPr="007E2CA9">
        <w:rPr>
          <w:b/>
        </w:rPr>
        <w:t>Сообщение </w:t>
      </w:r>
      <w:r>
        <w:pict w14:anchorId="130E840E">
          <v:shape id="_x0000_i1076" type="#_x0000_t75" style="width:69.75pt;height:17.25pt">
            <v:imagedata r:id="rId58" o:title="fieldicon"/>
          </v:shape>
        </w:pict>
      </w:r>
      <w:r>
        <w:t>.</w:t>
      </w:r>
      <w:bookmarkStart w:id="55" w:name="TS_98F20E89006D432DB95B5918E150BD4B"/>
      <w:bookmarkEnd w:id="55"/>
    </w:p>
    <w:p w14:paraId="219C0DB0" w:rsidR="007E2CA9" w:rsidRDefault="007E2CA9" w:rsidP="007E2CA9">
      <w:pPr>
        <w:pStyle w:val="Screenshot"/>
      </w:pPr>
      <w:r>
        <w:pict w14:anchorId="6E421338">
          <v:shape id="_x0000_i1077" type="#_x0000_t75" alt="Изменение сообщений: список сообщений" style="width:403.5pt;height:214.5pt">
            <v:imagedata r:id="rId59" o:title="imb__230"/>
          </v:shape>
        </w:pict>
      </w:r>
    </w:p>
    <w:p w14:paraId="73C42596" w:rsidR="007E2CA9" w:rsidRDefault="007E2CA9" w:rsidP="007E2CA9">
      <w:pPr>
        <w:pStyle w:val="p"/>
      </w:pPr>
      <w:r>
        <w:t xml:space="preserve">[12] Выполняется двойной щелчок по </w:t>
      </w:r>
      <w:r w:rsidRPr="007E2CA9">
        <w:rPr>
          <w:b/>
        </w:rPr>
        <w:t>Сообщение </w:t>
      </w:r>
      <w:r>
        <w:pict w14:anchorId="2ECF0144">
          <v:shape id="_x0000_i1078" type="#_x0000_t75" style="width:69.75pt;height:17.25pt">
            <v:imagedata r:id="rId60" o:title="fieldicon"/>
          </v:shape>
        </w:pict>
      </w:r>
      <w:r>
        <w:t>.</w:t>
      </w:r>
      <w:bookmarkStart w:id="56" w:name="TS_F5E031656EFE46EDA1C8911C262D0C72"/>
      <w:bookmarkEnd w:id="56"/>
    </w:p>
    <w:p w14:paraId="637F6756" w:rsidR="007E2CA9" w:rsidRDefault="007E2CA9" w:rsidP="007E2CA9">
      <w:pPr>
        <w:pStyle w:val="Screenshot"/>
      </w:pPr>
      <w:r>
        <w:lastRenderedPageBreak/>
        <w:pict w14:anchorId="046444FB">
          <v:shape id="_x0000_i1079" type="#_x0000_t75" alt="Изменить сообщение ТОРО: Заявка на консерв." style="width:403.5pt;height:214.5pt">
            <v:imagedata r:id="rId61" o:title="imb__231"/>
          </v:shape>
        </w:pict>
      </w:r>
    </w:p>
    <w:p w14:paraId="38F4EC65" w:rsidR="007E2CA9" w:rsidRDefault="007E2CA9" w:rsidP="007E2CA9">
      <w:pPr>
        <w:pStyle w:val="p"/>
      </w:pPr>
      <w:r>
        <w:t xml:space="preserve">[13] Нажмите </w:t>
      </w:r>
      <w:r w:rsidRPr="007E2CA9">
        <w:rPr>
          <w:b/>
        </w:rPr>
        <w:t>Выполнить... </w:t>
      </w:r>
      <w:r>
        <w:pict w14:anchorId="51DF480D">
          <v:shape id="_x0000_i1080" type="#_x0000_t75" style="width:16.5pt;height:19.5pt">
            <v:imagedata r:id="rId62" o:title="fieldicon"/>
          </v:shape>
        </w:pict>
      </w:r>
      <w:r>
        <w:t>.</w:t>
      </w:r>
    </w:p>
    <w:p w14:paraId="546DE4FC" w:rsidR="007E2CA9" w:rsidRDefault="007E2CA9" w:rsidP="007E2CA9">
      <w:pPr>
        <w:pStyle w:val="p"/>
      </w:pPr>
      <w:r>
        <w:br/>
      </w:r>
      <w:r>
        <w:t xml:space="preserve">Можно также нажать </w:t>
      </w:r>
      <w:r w:rsidRPr="007E2CA9">
        <w:rPr>
          <w:b/>
        </w:rPr>
        <w:t>Shift+F4</w:t>
      </w:r>
      <w:r>
        <w:t>.</w:t>
      </w:r>
      <w:bookmarkStart w:id="57" w:name="TS_BC8833B3D1DD4874A535A5C3C04F7E43"/>
      <w:bookmarkEnd w:id="57"/>
    </w:p>
    <w:p w14:paraId="3AFC613A" w:rsidR="007E2CA9" w:rsidRDefault="007E2CA9" w:rsidP="007E2CA9">
      <w:pPr>
        <w:pStyle w:val="Screenshot"/>
      </w:pPr>
      <w:r>
        <w:pict w14:anchorId="6830DC1C">
          <v:shape id="_x0000_i1081" type="#_x0000_t75" alt="Закрыть" style="width:403.5pt;height:214.5pt">
            <v:imagedata r:id="rId63" o:title="imb__232"/>
          </v:shape>
        </w:pict>
      </w:r>
    </w:p>
    <w:p w14:paraId="0810B893" w:rsidR="007E2CA9" w:rsidRDefault="007E2CA9" w:rsidP="007E2CA9">
      <w:pPr>
        <w:pStyle w:val="p"/>
      </w:pPr>
      <w:r>
        <w:t xml:space="preserve">[14] Нажмите </w:t>
      </w:r>
      <w:r w:rsidRPr="007E2CA9">
        <w:rPr>
          <w:b/>
        </w:rPr>
        <w:t xml:space="preserve"> </w:t>
      </w:r>
      <w:r>
        <w:pict w14:anchorId="5DABAE9F">
          <v:shape id="_x0000_i1082" type="#_x0000_t75" style="width:17.25pt;height:17.25pt">
            <v:imagedata r:id="rId64" o:title="fieldicon"/>
          </v:shape>
        </w:pict>
      </w:r>
      <w:r>
        <w:t>.</w:t>
      </w:r>
    </w:p>
    <w:p w14:paraId="5E183143" w:rsidR="007E2CA9" w:rsidRDefault="007E2CA9" w:rsidP="007E2CA9">
      <w:pPr>
        <w:pStyle w:val="p"/>
      </w:pPr>
      <w:r>
        <w:br/>
      </w:r>
      <w:r>
        <w:t xml:space="preserve">Можно также нажать </w:t>
      </w:r>
      <w:r w:rsidRPr="007E2CA9">
        <w:rPr>
          <w:b/>
        </w:rPr>
        <w:t>Enter</w:t>
      </w:r>
      <w:r>
        <w:t>.</w:t>
      </w:r>
      <w:bookmarkStart w:id="58" w:name="TS_A72FB5AC22E440359933B83D019A5941"/>
      <w:bookmarkEnd w:id="58"/>
    </w:p>
    <w:p w14:paraId="25892507" w:rsidR="007E2CA9" w:rsidRDefault="007E2CA9" w:rsidP="007E2CA9">
      <w:pPr>
        <w:pStyle w:val="Screenshot"/>
      </w:pPr>
      <w:r>
        <w:lastRenderedPageBreak/>
        <w:pict w14:anchorId="2803C8E4">
          <v:shape id="_x0000_i1083" type="#_x0000_t75" alt="Изменение сообщений: список сообщений" style="width:403.5pt;height:214.5pt">
            <v:imagedata r:id="rId65" o:title="imb__233"/>
          </v:shape>
        </w:pict>
      </w:r>
    </w:p>
    <w:p w14:paraId="75BAECE5" w:rsidR="007E2CA9" w:rsidRDefault="007E2CA9" w:rsidP="007E2CA9">
      <w:pPr>
        <w:pStyle w:val="p"/>
      </w:pPr>
      <w:r>
        <w:t xml:space="preserve">[15] Нажмите </w:t>
      </w:r>
      <w:r w:rsidRPr="007E2CA9">
        <w:rPr>
          <w:b/>
        </w:rPr>
        <w:t>Сообщение </w:t>
      </w:r>
      <w:r>
        <w:pict w14:anchorId="3B406635">
          <v:shape id="_x0000_i1084" type="#_x0000_t75" style="width:67.5pt;height:17.25pt">
            <v:imagedata r:id="rId66" o:title="fieldicon"/>
          </v:shape>
        </w:pict>
      </w:r>
      <w:r>
        <w:t>.</w:t>
      </w:r>
    </w:p>
    <w:p w14:paraId="55350B90" w:rsidR="007E2CA9" w:rsidRDefault="007E2CA9" w:rsidP="007E2CA9">
      <w:pPr>
        <w:pStyle w:val="p"/>
      </w:pPr>
      <w:r>
        <w:t xml:space="preserve">[16] Выполняется двойной щелчок по </w:t>
      </w:r>
      <w:r w:rsidRPr="007E2CA9">
        <w:rPr>
          <w:b/>
        </w:rPr>
        <w:t>Сообщение </w:t>
      </w:r>
      <w:r>
        <w:pict w14:anchorId="3D4EF069">
          <v:shape id="_x0000_i1085" type="#_x0000_t75" style="width:67.5pt;height:17.25pt">
            <v:imagedata r:id="rId67" o:title="fieldicon"/>
          </v:shape>
        </w:pict>
      </w:r>
      <w:r>
        <w:t>.</w:t>
      </w:r>
      <w:bookmarkStart w:id="59" w:name="TS_CD0EDDAC5BA647DC8C0239742494EEAB"/>
      <w:bookmarkEnd w:id="59"/>
    </w:p>
    <w:p w14:paraId="482B4CC9" w:rsidR="006067F3" w:rsidRDefault="006067F3" w:rsidP="006067F3">
      <w:pPr>
        <w:pStyle w:val="Screenshot"/>
      </w:pPr>
      <w:r>
        <w:pict w14:anchorId="67714FFC">
          <v:shape id="_x0000_i1086" type="#_x0000_t75" alt="Изменить сообщение ТОРО: Заявка на расконсер." style="width:403.5pt;height:214.5pt">
            <v:imagedata r:id="rId68" o:title="imb__234"/>
          </v:shape>
        </w:pict>
      </w:r>
    </w:p>
    <w:p w14:paraId="2E072F75" w:rsidR="006067F3" w:rsidRDefault="006067F3" w:rsidP="006067F3">
      <w:pPr>
        <w:pStyle w:val="p"/>
      </w:pPr>
      <w:r>
        <w:t xml:space="preserve">[17] Нажмите </w:t>
      </w:r>
      <w:r w:rsidRPr="006067F3">
        <w:rPr>
          <w:b/>
        </w:rPr>
        <w:t>Отдать в обработку </w:t>
      </w:r>
      <w:r>
        <w:pict w14:anchorId="3496CFEE">
          <v:shape id="_x0000_i1087" type="#_x0000_t75" style="width:16.5pt;height:19.5pt">
            <v:imagedata r:id="rId69" o:title="fieldicon"/>
          </v:shape>
        </w:pict>
      </w:r>
      <w:r>
        <w:t>.</w:t>
      </w:r>
    </w:p>
    <w:p w14:paraId="7940C535" w:rsidR="006067F3" w:rsidRDefault="006067F3" w:rsidP="006067F3">
      <w:pPr>
        <w:pStyle w:val="p"/>
      </w:pPr>
      <w:r>
        <w:br/>
      </w:r>
      <w:r>
        <w:t xml:space="preserve">Можно также нажать </w:t>
      </w:r>
      <w:r w:rsidRPr="006067F3">
        <w:rPr>
          <w:b/>
        </w:rPr>
        <w:t>Shift+F1</w:t>
      </w:r>
      <w:r>
        <w:t>.</w:t>
      </w:r>
      <w:bookmarkStart w:id="60" w:name="TS_B9A37808BE1747519E6AAAA925BF0CA6"/>
      <w:bookmarkEnd w:id="60"/>
    </w:p>
    <w:p w14:paraId="438E8197" w:rsidR="006067F3" w:rsidRDefault="006067F3" w:rsidP="006067F3">
      <w:pPr>
        <w:pStyle w:val="Screenshot"/>
      </w:pPr>
      <w:r>
        <w:lastRenderedPageBreak/>
        <w:pict w14:anchorId="1441FC2E">
          <v:shape id="_x0000_i1088" type="#_x0000_t75" alt="Изменить сообщение ТОРО: Заявка на расконсер." style="width:403.5pt;height:214.5pt">
            <v:imagedata r:id="rId70" o:title="imb__235"/>
          </v:shape>
        </w:pict>
      </w:r>
    </w:p>
    <w:p w14:paraId="606F64BF" w:rsidR="006067F3" w:rsidRDefault="006067F3" w:rsidP="006067F3">
      <w:pPr>
        <w:pStyle w:val="p"/>
      </w:pPr>
      <w:r>
        <w:t xml:space="preserve">[18] Нажмите </w:t>
      </w:r>
      <w:r w:rsidRPr="006067F3">
        <w:rPr>
          <w:b/>
        </w:rPr>
        <w:t xml:space="preserve"> </w:t>
      </w:r>
      <w:r>
        <w:pict w14:anchorId="1C61045F">
          <v:shape id="_x0000_i1089" type="#_x0000_t75" style="width:54pt;height:18pt">
            <v:imagedata r:id="rId71" o:title="fieldicon"/>
          </v:shape>
        </w:pict>
      </w:r>
      <w:r>
        <w:t>.</w:t>
      </w:r>
    </w:p>
    <w:p w14:paraId="14955226" w:rsidR="006067F3" w:rsidRDefault="006067F3" w:rsidP="006067F3">
      <w:pPr>
        <w:pStyle w:val="p"/>
      </w:pPr>
      <w:r>
        <w:br/>
      </w:r>
      <w:r>
        <w:t xml:space="preserve">Можно также нажать </w:t>
      </w:r>
      <w:r w:rsidRPr="006067F3">
        <w:rPr>
          <w:b/>
        </w:rPr>
        <w:t>Ctrl+S</w:t>
      </w:r>
      <w:r>
        <w:t>.</w:t>
      </w:r>
      <w:bookmarkStart w:id="61" w:name="TS_6D97B1FFC16C4E7BA5250049790A4537"/>
      <w:bookmarkEnd w:id="61"/>
    </w:p>
    <w:p w14:paraId="1C556600" w:rsidR="006067F3" w:rsidRDefault="006067F3" w:rsidP="006067F3">
      <w:pPr>
        <w:pStyle w:val="Screenshot"/>
      </w:pPr>
      <w:r>
        <w:pict w14:anchorId="00ABE697">
          <v:shape id="_x0000_i1090" type="#_x0000_t75" alt="Изменение сообщений: список сообщений" style="width:403.5pt;height:214.5pt">
            <v:imagedata r:id="rId72" o:title="imb__236"/>
          </v:shape>
        </w:pict>
      </w:r>
    </w:p>
    <w:p w14:paraId="73F2D25F" w:rsidR="006067F3" w:rsidRDefault="006067F3" w:rsidP="006067F3">
      <w:pPr>
        <w:pStyle w:val="p"/>
      </w:pPr>
      <w:r>
        <w:t xml:space="preserve">[19] Нажмите </w:t>
      </w:r>
      <w:r w:rsidRPr="006067F3">
        <w:rPr>
          <w:b/>
        </w:rPr>
        <w:t xml:space="preserve"> </w:t>
      </w:r>
      <w:r>
        <w:pict w14:anchorId="4D6553A2">
          <v:shape id="_x0000_i1091" type="#_x0000_t75" style="width:33.75pt;height:19.5pt">
            <v:imagedata r:id="rId73" o:title="fieldicon"/>
          </v:shape>
        </w:pict>
      </w:r>
      <w:r>
        <w:t>.</w:t>
      </w:r>
    </w:p>
    <w:p w14:paraId="1B7B093D" w:rsidR="006067F3" w:rsidRDefault="006067F3" w:rsidP="006067F3">
      <w:pPr>
        <w:pStyle w:val="p"/>
      </w:pPr>
      <w:r>
        <w:br/>
      </w:r>
      <w:r>
        <w:t xml:space="preserve">Можно также нажать </w:t>
      </w:r>
      <w:r w:rsidRPr="006067F3">
        <w:rPr>
          <w:b/>
        </w:rPr>
        <w:t>Shift+F3</w:t>
      </w:r>
      <w:r>
        <w:t>.</w:t>
      </w:r>
      <w:bookmarkStart w:id="62" w:name="TS_0AA929925538429EAC2910BAFFA79A4C"/>
      <w:bookmarkEnd w:id="62"/>
    </w:p>
    <w:p w14:paraId="37D2D035" w:rsidR="006067F3" w:rsidRDefault="006067F3" w:rsidP="006067F3">
      <w:pPr>
        <w:pStyle w:val="Screenshot"/>
      </w:pPr>
      <w:r>
        <w:lastRenderedPageBreak/>
        <w:pict w14:anchorId="73385793">
          <v:shape id="_x0000_i1092" type="#_x0000_t75" alt="Изменение сообщений: выбор сообщений" style="width:403.5pt;height:214.5pt">
            <v:imagedata r:id="rId74" o:title="imb__237"/>
          </v:shape>
        </w:pict>
      </w:r>
    </w:p>
    <w:p w14:paraId="5595C8D8" w:rsidR="006067F3" w:rsidRDefault="006067F3" w:rsidP="006067F3">
      <w:pPr>
        <w:pStyle w:val="p"/>
      </w:pPr>
      <w:r>
        <w:t xml:space="preserve">[20] Нажмите </w:t>
      </w:r>
      <w:r w:rsidRPr="006067F3">
        <w:rPr>
          <w:b/>
        </w:rPr>
        <w:t xml:space="preserve"> </w:t>
      </w:r>
      <w:r>
        <w:pict w14:anchorId="3968C9D2">
          <v:shape id="_x0000_i1093" type="#_x0000_t75" style="width:33.75pt;height:19.5pt">
            <v:imagedata r:id="rId73" o:title="fieldicon"/>
          </v:shape>
        </w:pict>
      </w:r>
      <w:r>
        <w:t>.</w:t>
      </w:r>
    </w:p>
    <w:p w14:paraId="07FF352C" w:rsidR="006067F3" w:rsidRDefault="006067F3" w:rsidP="006067F3">
      <w:pPr>
        <w:pStyle w:val="p"/>
      </w:pPr>
      <w:r>
        <w:br/>
      </w:r>
      <w:r>
        <w:t xml:space="preserve">Можно также нажать </w:t>
      </w:r>
      <w:r w:rsidRPr="006067F3">
        <w:rPr>
          <w:b/>
        </w:rPr>
        <w:t>Shift+F3</w:t>
      </w:r>
      <w:r>
        <w:t>.</w:t>
      </w:r>
      <w:bookmarkStart w:id="63" w:name="TS_F05DCD7C0EB94A70A5769C3B7525C7E0"/>
      <w:bookmarkEnd w:id="63"/>
    </w:p>
    <w:p w14:paraId="1E096A18" w:rsidR="006067F3" w:rsidRDefault="006067F3" w:rsidP="006067F3">
      <w:pPr>
        <w:pStyle w:val="Screenshot"/>
      </w:pPr>
      <w:r>
        <w:pict w14:anchorId="4194C2A0">
          <v:shape id="_x0000_i1094" type="#_x0000_t75" alt="SAP Easy Access" style="width:403.5pt;height:214.5pt">
            <v:imagedata r:id="rId75" o:title="imb__238"/>
          </v:shape>
        </w:pict>
      </w:r>
    </w:p>
    <w:p w14:paraId="3777305B" w:rsidR="00770336" w:rsidRDefault="00770336" w:rsidP="00770336">
      <w:pPr>
        <w:pStyle w:val="h1"/>
      </w:pPr>
      <w:bookmarkStart w:id="64" w:name="_Toc26438384"/>
      <w:r>
        <w:lastRenderedPageBreak/>
        <w:t>Возврат сообщения на доработку или закрытие</w:t>
      </w:r>
      <w:bookmarkStart w:id="65" w:name="TS_2FE4C66485024887B970B5589C4A5F3E"/>
      <w:bookmarkEnd w:id="65"/>
      <w:bookmarkEnd w:id="64"/>
    </w:p>
    <w:p w14:paraId="61E8FF5D" w:rsidR="00770336" w:rsidRDefault="00770336" w:rsidP="00770336">
      <w:pPr>
        <w:pStyle w:val="Screenshot"/>
      </w:pPr>
      <w:r>
        <w:pict w14:anchorId="192DFF67">
          <v:shape id="_x0000_i1095" type="#_x0000_t75" alt="SAP Easy Access" style="width:403.5pt;height:214.5pt">
            <v:imagedata r:id="rId76" o:title="imb__239"/>
          </v:shape>
        </w:pict>
      </w:r>
    </w:p>
    <w:p w14:paraId="535124C7" w:rsidR="00770336" w:rsidRDefault="00770336" w:rsidP="00770336">
      <w:pPr>
        <w:pStyle w:val="p"/>
      </w:pPr>
      <w:r>
        <w:t>[1] </w:t>
      </w:r>
      <w:r w:rsidRPr="00770336">
        <w:rPr>
          <w:b/>
        </w:rPr>
        <w:t>iw28</w:t>
      </w:r>
      <w:r>
        <w:t xml:space="preserve"> вводится в </w:t>
      </w:r>
      <w:r w:rsidRPr="00770336">
        <w:rPr>
          <w:b/>
        </w:rPr>
        <w:t>поле транзакции</w:t>
      </w:r>
      <w:r>
        <w:t>.</w:t>
      </w:r>
      <w:bookmarkStart w:id="66" w:name="TS_B95B9C60B03240838EC3F0EE70A910A0"/>
      <w:bookmarkEnd w:id="66"/>
    </w:p>
    <w:p w14:paraId="65DC237E" w:rsidR="00770336" w:rsidRDefault="00770336" w:rsidP="00770336">
      <w:pPr>
        <w:pStyle w:val="Screenshot"/>
      </w:pPr>
      <w:r>
        <w:pict w14:anchorId="1A1B4EAA">
          <v:shape id="_x0000_i1096" type="#_x0000_t75" alt="Изменение сообщений: выбор сообщений" style="width:403.5pt;height:214.5pt">
            <v:imagedata r:id="rId77" o:title="imb__240"/>
          </v:shape>
        </w:pict>
      </w:r>
    </w:p>
    <w:p w14:paraId="626F0941" w:rsidR="00770336" w:rsidRDefault="00770336" w:rsidP="00770336">
      <w:pPr>
        <w:pStyle w:val="p"/>
      </w:pPr>
      <w:r>
        <w:t xml:space="preserve">[2] Заполняется поле </w:t>
      </w:r>
      <w:r w:rsidRPr="00770336">
        <w:rPr>
          <w:b/>
        </w:rPr>
        <w:t xml:space="preserve">Вид сообщения     </w:t>
      </w:r>
      <w:r>
        <w:t>.</w:t>
      </w:r>
    </w:p>
    <w:p w14:paraId="4814E80B" w:rsidR="00770336" w:rsidRDefault="00770336" w:rsidP="00770336">
      <w:pPr>
        <w:pStyle w:val="p"/>
      </w:pPr>
      <w:r>
        <w:t xml:space="preserve">[3] Заполняется поле </w:t>
      </w:r>
      <w:r w:rsidRPr="00770336">
        <w:rPr>
          <w:b/>
        </w:rPr>
        <w:t xml:space="preserve">Дата сообщения </w:t>
      </w:r>
      <w:r>
        <w:t>.</w:t>
      </w:r>
    </w:p>
    <w:p w14:paraId="78FF79AD" w:rsidR="00770336" w:rsidRDefault="00770336" w:rsidP="00770336">
      <w:pPr>
        <w:pStyle w:val="p"/>
      </w:pPr>
      <w:r>
        <w:t xml:space="preserve">[4] Нажмите </w:t>
      </w:r>
      <w:r w:rsidRPr="00770336">
        <w:rPr>
          <w:b/>
        </w:rPr>
        <w:t xml:space="preserve"> </w:t>
      </w:r>
      <w:r>
        <w:pict w14:anchorId="4E0293EF">
          <v:shape id="_x0000_i1097" type="#_x0000_t75" style="width:57pt;height:18pt">
            <v:imagedata r:id="rId54" o:title="fieldicon"/>
          </v:shape>
        </w:pict>
      </w:r>
      <w:r>
        <w:t>.</w:t>
      </w:r>
    </w:p>
    <w:p w14:paraId="7371D0C3" w:rsidR="00770336" w:rsidRDefault="00770336" w:rsidP="00770336">
      <w:pPr>
        <w:pStyle w:val="p"/>
      </w:pPr>
      <w:r>
        <w:br/>
      </w:r>
      <w:r>
        <w:t xml:space="preserve">Можно также нажать </w:t>
      </w:r>
      <w:r w:rsidRPr="00770336">
        <w:rPr>
          <w:b/>
        </w:rPr>
        <w:t>F8</w:t>
      </w:r>
      <w:r>
        <w:t>.</w:t>
      </w:r>
      <w:bookmarkStart w:id="67" w:name="TS_465BB26B11F2483683CE3E9C56FCB36E"/>
      <w:bookmarkEnd w:id="67"/>
    </w:p>
    <w:p w14:paraId="63227145" w:rsidR="00770336" w:rsidRDefault="00770336" w:rsidP="00770336">
      <w:pPr>
        <w:pStyle w:val="Screenshot"/>
      </w:pPr>
      <w:r>
        <w:lastRenderedPageBreak/>
        <w:pict w14:anchorId="4AE33744">
          <v:shape id="_x0000_i1098" type="#_x0000_t75" alt="Изменение сообщений: список сообщений" style="width:403.5pt;height:214.5pt">
            <v:imagedata r:id="rId78" o:title="imb__241"/>
          </v:shape>
        </w:pict>
      </w:r>
    </w:p>
    <w:p w14:paraId="3A2ABDB3" w:rsidR="00770336" w:rsidRDefault="00770336" w:rsidP="00770336">
      <w:pPr>
        <w:pStyle w:val="p"/>
      </w:pPr>
      <w:r>
        <w:t xml:space="preserve">[5] Выполняется двойной щелчок по </w:t>
      </w:r>
      <w:r w:rsidRPr="00770336">
        <w:rPr>
          <w:b/>
        </w:rPr>
        <w:t>Сообщение </w:t>
      </w:r>
      <w:r>
        <w:pict w14:anchorId="403AE3C3">
          <v:shape id="_x0000_i1099" type="#_x0000_t75" style="width:69.75pt;height:17.25pt">
            <v:imagedata r:id="rId79" o:title="fieldicon"/>
          </v:shape>
        </w:pict>
      </w:r>
      <w:r>
        <w:t>.</w:t>
      </w:r>
      <w:bookmarkStart w:id="68" w:name="TS_CCFDE65F13E34D1481331081A7128522"/>
      <w:bookmarkEnd w:id="68"/>
    </w:p>
    <w:p w14:paraId="3F2D55A8" w:rsidR="00770336" w:rsidRDefault="00770336" w:rsidP="00770336">
      <w:pPr>
        <w:pStyle w:val="Screenshot"/>
      </w:pPr>
      <w:r>
        <w:pict w14:anchorId="358E3C0E">
          <v:shape id="_x0000_i1100" type="#_x0000_t75" alt="Изменить сообщение ТОРО: Сообщ. о неисправ." style="width:403.5pt;height:214.5pt">
            <v:imagedata r:id="rId80" o:title="imb__242"/>
          </v:shape>
        </w:pict>
      </w:r>
    </w:p>
    <w:p w14:paraId="1FF0E5BF" w:rsidR="00770336" w:rsidRDefault="00770336" w:rsidP="00770336">
      <w:pPr>
        <w:pStyle w:val="p"/>
      </w:pPr>
      <w:r>
        <w:t xml:space="preserve">[6] Нажмите </w:t>
      </w:r>
      <w:r w:rsidRPr="00770336">
        <w:rPr>
          <w:b/>
        </w:rPr>
        <w:t>СтатПодробно </w:t>
      </w:r>
      <w:r>
        <w:pict w14:anchorId="702248CC">
          <v:shape id="_x0000_i1101" type="#_x0000_t75" style="width:19.5pt;height:20.25pt">
            <v:imagedata r:id="rId81" o:title="fieldicon"/>
          </v:shape>
        </w:pict>
      </w:r>
      <w:r>
        <w:t>.</w:t>
      </w:r>
      <w:bookmarkStart w:id="69" w:name="TS_39C61672F426446DA2F5AD7B8FDC278E"/>
      <w:bookmarkEnd w:id="69"/>
    </w:p>
    <w:p w14:paraId="588587A5" w:rsidR="00770336" w:rsidRDefault="00770336" w:rsidP="00770336">
      <w:pPr>
        <w:pStyle w:val="Screenshot"/>
      </w:pPr>
      <w:r>
        <w:lastRenderedPageBreak/>
        <w:pict w14:anchorId="357E43AE">
          <v:shape id="_x0000_i1102" type="#_x0000_t75" alt="Изменение статуса" style="width:403.5pt;height:214.5pt">
            <v:imagedata r:id="rId82" o:title="imb__243"/>
          </v:shape>
        </w:pict>
      </w:r>
    </w:p>
    <w:p w14:paraId="3FD892D6" w:rsidR="00770336" w:rsidRDefault="00770336" w:rsidP="00770336">
      <w:pPr>
        <w:pStyle w:val="p"/>
      </w:pPr>
      <w:r>
        <w:t xml:space="preserve">[7] Флажок </w:t>
      </w:r>
      <w:r w:rsidRPr="00770336">
        <w:rPr>
          <w:b/>
        </w:rPr>
        <w:t>ТРПО</w:t>
      </w:r>
      <w:r>
        <w:t xml:space="preserve"> выбирается.</w:t>
      </w:r>
    </w:p>
    <w:p w14:paraId="1EA6FB3A" w:rsidR="00770336" w:rsidRDefault="00770336" w:rsidP="00770336">
      <w:pPr>
        <w:pStyle w:val="p"/>
      </w:pPr>
      <w:r>
        <w:t xml:space="preserve">[8] Нажмите </w:t>
      </w:r>
      <w:r w:rsidRPr="00770336">
        <w:rPr>
          <w:b/>
        </w:rPr>
        <w:t xml:space="preserve"> </w:t>
      </w:r>
      <w:r>
        <w:pict w14:anchorId="6784F585">
          <v:shape id="_x0000_i1103" type="#_x0000_t75" style="width:23.25pt;height:23.25pt">
            <v:imagedata r:id="rId83" o:title="fieldicon"/>
          </v:shape>
        </w:pict>
      </w:r>
      <w:r>
        <w:t>.</w:t>
      </w:r>
    </w:p>
    <w:p w14:paraId="141DE633" w:rsidR="00770336" w:rsidRDefault="00770336" w:rsidP="00770336">
      <w:pPr>
        <w:pStyle w:val="p"/>
      </w:pPr>
      <w:r>
        <w:br/>
      </w:r>
      <w:r>
        <w:t xml:space="preserve">Можно также нажать </w:t>
      </w:r>
      <w:r w:rsidRPr="00770336">
        <w:rPr>
          <w:b/>
        </w:rPr>
        <w:t>F3</w:t>
      </w:r>
      <w:r>
        <w:t>.</w:t>
      </w:r>
      <w:bookmarkStart w:id="70" w:name="TS_E9A3136CB9CC46C0A12A9F033509521A"/>
      <w:bookmarkEnd w:id="70"/>
    </w:p>
    <w:p w14:paraId="10465AFD" w:rsidR="00770336" w:rsidRDefault="00770336" w:rsidP="00770336">
      <w:pPr>
        <w:pStyle w:val="Screenshot"/>
      </w:pPr>
      <w:r>
        <w:pict w14:anchorId="429D2806">
          <v:shape id="_x0000_i1104" type="#_x0000_t75" alt="Изменить сообщение ТОРО: Сообщ. о неисправ." style="width:403.5pt;height:214.5pt">
            <v:imagedata r:id="rId84" o:title="imb__244"/>
          </v:shape>
        </w:pict>
      </w:r>
    </w:p>
    <w:p w14:paraId="6DB654D1" w:rsidR="00770336" w:rsidRDefault="00770336" w:rsidP="00770336">
      <w:pPr>
        <w:pStyle w:val="p"/>
      </w:pPr>
      <w:r>
        <w:t>[9] Заполняется поле .</w:t>
      </w:r>
    </w:p>
    <w:p w14:paraId="34CB7150" w:rsidR="00770336" w:rsidRDefault="00770336" w:rsidP="00770336">
      <w:pPr>
        <w:pStyle w:val="p"/>
      </w:pPr>
      <w:r>
        <w:t xml:space="preserve">[10] Нажмите </w:t>
      </w:r>
      <w:r w:rsidRPr="00770336">
        <w:rPr>
          <w:b/>
        </w:rPr>
        <w:t>Сохранить </w:t>
      </w:r>
      <w:r>
        <w:pict w14:anchorId="2025240D">
          <v:shape id="_x0000_i1105" type="#_x0000_t75" style="width:54pt;height:18pt">
            <v:imagedata r:id="rId85" o:title="fieldicon"/>
          </v:shape>
        </w:pict>
      </w:r>
      <w:r>
        <w:t>.</w:t>
      </w:r>
    </w:p>
    <w:p w14:paraId="01D79C63" w:rsidR="00770336" w:rsidRDefault="00770336" w:rsidP="00770336">
      <w:pPr>
        <w:pStyle w:val="p"/>
      </w:pPr>
      <w:r>
        <w:br/>
      </w:r>
      <w:r>
        <w:t xml:space="preserve">Можно также нажать </w:t>
      </w:r>
      <w:r w:rsidRPr="00770336">
        <w:rPr>
          <w:b/>
        </w:rPr>
        <w:t>Ctrl+S</w:t>
      </w:r>
      <w:r>
        <w:t>.</w:t>
      </w:r>
      <w:bookmarkStart w:id="71" w:name="TS_8F4AD16199A149E9BEFCF2BCB15CAC10"/>
      <w:bookmarkEnd w:id="71"/>
    </w:p>
    <w:p w14:paraId="4D35D664" w:rsidR="00770336" w:rsidRDefault="00770336" w:rsidP="00770336">
      <w:pPr>
        <w:pStyle w:val="Screenshot"/>
      </w:pPr>
      <w:r>
        <w:lastRenderedPageBreak/>
        <w:pict w14:anchorId="1F458651">
          <v:shape id="_x0000_i1106" type="#_x0000_t75" alt="Изменение сообщений: список сообщений" style="width:403.5pt;height:214.5pt">
            <v:imagedata r:id="rId86" o:title="imb__245"/>
          </v:shape>
        </w:pict>
      </w:r>
      <w:bookmarkStart w:id="72" w:name="TS_81301A76C6B24DCC80CE8377656AF32C"/>
      <w:bookmarkEnd w:id="72"/>
    </w:p>
    <w:p w14:paraId="06968A29" w:rsidR="00770336" w:rsidRDefault="00770336" w:rsidP="00770336">
      <w:pPr>
        <w:pStyle w:val="Screenshot"/>
      </w:pPr>
      <w:r>
        <w:pict w14:anchorId="2FFA1FA1">
          <v:shape id="_x0000_i1107" type="#_x0000_t75" alt="Изменение сообщений: выбор сообщений" style="width:403.5pt;height:214.5pt">
            <v:imagedata r:id="rId87" o:title="imb__246"/>
          </v:shape>
        </w:pict>
      </w:r>
    </w:p>
    <w:p w14:paraId="4C1E3017" w:rsidR="00770336" w:rsidRDefault="00770336" w:rsidP="00770336">
      <w:pPr>
        <w:pStyle w:val="p"/>
      </w:pPr>
      <w:r>
        <w:t xml:space="preserve">[11] Нажмите </w:t>
      </w:r>
      <w:r w:rsidRPr="00770336">
        <w:rPr>
          <w:b/>
        </w:rPr>
        <w:t xml:space="preserve"> </w:t>
      </w:r>
      <w:r>
        <w:pict w14:anchorId="1B68D087">
          <v:shape id="_x0000_i1108" type="#_x0000_t75" style="width:33.75pt;height:19.5pt">
            <v:imagedata r:id="rId73" o:title="fieldicon"/>
          </v:shape>
        </w:pict>
      </w:r>
      <w:r>
        <w:t>.</w:t>
      </w:r>
    </w:p>
    <w:p w14:paraId="25EFA06E" w:rsidR="00770336" w:rsidRDefault="00770336" w:rsidP="00770336">
      <w:pPr>
        <w:pStyle w:val="p"/>
      </w:pPr>
      <w:r>
        <w:br/>
      </w:r>
      <w:r>
        <w:t xml:space="preserve">Можно также нажать </w:t>
      </w:r>
      <w:r w:rsidRPr="00770336">
        <w:rPr>
          <w:b/>
        </w:rPr>
        <w:t>Shift+F3</w:t>
      </w:r>
      <w:r>
        <w:t>.</w:t>
      </w:r>
      <w:bookmarkStart w:id="73" w:name="TS_9DEEFF27024D4F8AB559BC3EA24A55F3"/>
      <w:bookmarkEnd w:id="73"/>
    </w:p>
    <w:p w14:paraId="5DB25E18" w:rsidR="00770336" w:rsidRDefault="00770336" w:rsidP="00770336">
      <w:pPr>
        <w:pStyle w:val="Screenshot"/>
      </w:pPr>
      <w:r>
        <w:lastRenderedPageBreak/>
        <w:pict w14:anchorId="7A26AD83">
          <v:shape id="_x0000_i1109" type="#_x0000_t75" alt="SAP Easy Access" style="width:403.5pt;height:214.5pt">
            <v:imagedata r:id="rId88" o:title="imb__247"/>
          </v:shape>
        </w:pict>
      </w:r>
    </w:p>
    <w:p w14:paraId="7E005B7D" w:rsidR="00ED54D3" w:rsidRDefault="00ED54D3" w:rsidP="00ED54D3">
      <w:pPr>
        <w:pStyle w:val="h1"/>
      </w:pPr>
      <w:bookmarkStart w:id="74" w:name="_Toc26438385"/>
      <w:r>
        <w:lastRenderedPageBreak/>
        <w:t>Рассмотрение и корректировка сообщения ответственным за эксплуатацию оборудования</w:t>
      </w:r>
      <w:bookmarkStart w:id="75" w:name="TS_696335B4930548FE8B70C642A861FD8D"/>
      <w:bookmarkEnd w:id="75"/>
      <w:bookmarkEnd w:id="74"/>
    </w:p>
    <w:p w14:paraId="544C1C53" w:rsidR="00ED54D3" w:rsidRDefault="00ED54D3" w:rsidP="00ED54D3">
      <w:pPr>
        <w:pStyle w:val="Screenshot"/>
      </w:pPr>
      <w:r>
        <w:pict w14:anchorId="1B95D878">
          <v:shape id="_x0000_i1110" type="#_x0000_t75" alt="SAP Easy Access" style="width:403.5pt;height:213.75pt">
            <v:imagedata r:id="rId89" o:title="imb__248"/>
          </v:shape>
        </w:pict>
      </w:r>
    </w:p>
    <w:p w14:paraId="4E52D210" w:rsidR="00ED54D3" w:rsidRDefault="00ED54D3" w:rsidP="00ED54D3">
      <w:pPr>
        <w:pStyle w:val="p"/>
      </w:pPr>
      <w:r>
        <w:t>[1] </w:t>
      </w:r>
      <w:r w:rsidRPr="00ED54D3">
        <w:rPr>
          <w:b/>
        </w:rPr>
        <w:t>iw28</w:t>
      </w:r>
      <w:r>
        <w:t xml:space="preserve"> вводится в </w:t>
      </w:r>
      <w:r w:rsidRPr="00ED54D3">
        <w:rPr>
          <w:b/>
        </w:rPr>
        <w:t>поле транзакции</w:t>
      </w:r>
      <w:r>
        <w:t>.</w:t>
      </w:r>
      <w:bookmarkStart w:id="76" w:name="TS_33BB5D3F7EF342BF8862269CA842C44B"/>
      <w:bookmarkEnd w:id="76"/>
    </w:p>
    <w:p w14:paraId="0D3A15D3" w:rsidR="00ED54D3" w:rsidRDefault="00ED54D3" w:rsidP="00ED54D3">
      <w:pPr>
        <w:pStyle w:val="Screenshot"/>
      </w:pPr>
      <w:r>
        <w:pict w14:anchorId="10D0611A">
          <v:shape id="_x0000_i1111" type="#_x0000_t75" alt="Изменение сообщений: выбор сообщений" style="width:403.5pt;height:213.75pt">
            <v:imagedata r:id="rId90" o:title="imb__249"/>
          </v:shape>
        </w:pict>
      </w:r>
    </w:p>
    <w:p w14:paraId="02821C5E" w:rsidR="00ED54D3" w:rsidRDefault="00ED54D3" w:rsidP="00ED54D3">
      <w:pPr>
        <w:pStyle w:val="p"/>
      </w:pPr>
      <w:r>
        <w:t xml:space="preserve">[2] Заполняется поле </w:t>
      </w:r>
      <w:r w:rsidRPr="00ED54D3">
        <w:rPr>
          <w:b/>
        </w:rPr>
        <w:t xml:space="preserve">Вид сообщения     </w:t>
      </w:r>
      <w:r>
        <w:t>.</w:t>
      </w:r>
    </w:p>
    <w:p w14:paraId="61504B89" w:rsidR="00ED54D3" w:rsidRDefault="00ED54D3" w:rsidP="00ED54D3">
      <w:pPr>
        <w:pStyle w:val="p"/>
      </w:pPr>
      <w:r>
        <w:t xml:space="preserve">[3] Заполняется поле </w:t>
      </w:r>
      <w:r w:rsidRPr="00ED54D3">
        <w:rPr>
          <w:b/>
        </w:rPr>
        <w:t xml:space="preserve">Дата сообщения </w:t>
      </w:r>
      <w:r>
        <w:t>.</w:t>
      </w:r>
    </w:p>
    <w:p w14:paraId="7797EC71" w:rsidR="00ED54D3" w:rsidRDefault="00ED54D3" w:rsidP="00ED54D3">
      <w:pPr>
        <w:pStyle w:val="p"/>
      </w:pPr>
      <w:r>
        <w:t xml:space="preserve">[4] Заполняется поле </w:t>
      </w:r>
      <w:r w:rsidRPr="00ED54D3">
        <w:rPr>
          <w:b/>
        </w:rPr>
        <w:t>по</w:t>
      </w:r>
      <w:r>
        <w:t>.</w:t>
      </w:r>
      <w:bookmarkStart w:id="77" w:name="TS_2426FA29FF3048268D6F7E49D9DD809A"/>
      <w:bookmarkEnd w:id="77"/>
    </w:p>
    <w:p w14:paraId="340B01EB" w:rsidR="00ED54D3" w:rsidRDefault="00ED54D3" w:rsidP="00ED54D3">
      <w:pPr>
        <w:pStyle w:val="Screenshot"/>
      </w:pPr>
      <w:r>
        <w:lastRenderedPageBreak/>
        <w:pict w14:anchorId="20078CCA">
          <v:shape id="_x0000_i1112" type="#_x0000_t75" alt="Изменение сообщений: выбор сообщений" style="width:403.5pt;height:213.75pt">
            <v:imagedata r:id="rId91" o:title="imb__250"/>
          </v:shape>
        </w:pict>
      </w:r>
    </w:p>
    <w:p w14:paraId="1977E413" w:rsidR="00ED54D3" w:rsidRDefault="00ED54D3" w:rsidP="00ED54D3">
      <w:pPr>
        <w:pStyle w:val="p"/>
      </w:pPr>
      <w:r>
        <w:t xml:space="preserve">[5] Заполняется поле </w:t>
      </w:r>
      <w:r w:rsidRPr="00ED54D3">
        <w:rPr>
          <w:b/>
        </w:rPr>
        <w:t xml:space="preserve">Статус "Вкл."        </w:t>
      </w:r>
      <w:r>
        <w:t>.</w:t>
      </w:r>
    </w:p>
    <w:p w14:paraId="17DCEC5F" w:rsidR="00ED54D3" w:rsidRDefault="00ED54D3" w:rsidP="00ED54D3">
      <w:pPr>
        <w:pStyle w:val="p"/>
      </w:pPr>
      <w:r>
        <w:t xml:space="preserve">[6] Нажмите </w:t>
      </w:r>
      <w:r w:rsidRPr="00ED54D3">
        <w:rPr>
          <w:b/>
        </w:rPr>
        <w:t xml:space="preserve"> </w:t>
      </w:r>
      <w:r>
        <w:pict w14:anchorId="4583E272">
          <v:shape id="_x0000_i1113" type="#_x0000_t75" style="width:57pt;height:18pt">
            <v:imagedata r:id="rId92" o:title="fieldicon"/>
          </v:shape>
        </w:pict>
      </w:r>
      <w:r>
        <w:t>.</w:t>
      </w:r>
    </w:p>
    <w:p w14:paraId="0C167EF2" w:rsidR="00ED54D3" w:rsidRDefault="00ED54D3" w:rsidP="00ED54D3">
      <w:pPr>
        <w:pStyle w:val="p"/>
      </w:pPr>
      <w:r>
        <w:br/>
      </w:r>
      <w:r>
        <w:t xml:space="preserve">Можно также нажать </w:t>
      </w:r>
      <w:r w:rsidRPr="00ED54D3">
        <w:rPr>
          <w:b/>
        </w:rPr>
        <w:t>F8</w:t>
      </w:r>
      <w:r>
        <w:t>.</w:t>
      </w:r>
      <w:bookmarkStart w:id="78" w:name="TS_871D24EBC9A14BE3A283ABD470E85823"/>
      <w:bookmarkEnd w:id="78"/>
    </w:p>
    <w:p w14:paraId="779E9D84" w:rsidR="00ED54D3" w:rsidRDefault="00ED54D3" w:rsidP="00ED54D3">
      <w:pPr>
        <w:pStyle w:val="Screenshot"/>
      </w:pPr>
      <w:r>
        <w:pict w14:anchorId="43420423">
          <v:shape id="_x0000_i1114" type="#_x0000_t75" alt="Изменение сообщений: список сообщений" style="width:403.5pt;height:213.75pt">
            <v:imagedata r:id="rId93" o:title="imb__251"/>
          </v:shape>
        </w:pict>
      </w:r>
    </w:p>
    <w:p w14:paraId="31A909E1" w:rsidR="00ED54D3" w:rsidRDefault="00ED54D3" w:rsidP="00ED54D3">
      <w:pPr>
        <w:pStyle w:val="p"/>
      </w:pPr>
      <w:r>
        <w:t xml:space="preserve">[7] Выполняется двойной щелчок по </w:t>
      </w:r>
      <w:r w:rsidRPr="00ED54D3">
        <w:rPr>
          <w:b/>
        </w:rPr>
        <w:t>Сообщение </w:t>
      </w:r>
      <w:r>
        <w:pict w14:anchorId="3F333E94">
          <v:shape id="_x0000_i1115" type="#_x0000_t75" style="width:69.75pt;height:17.25pt">
            <v:imagedata r:id="rId94" o:title="fieldicon"/>
          </v:shape>
        </w:pict>
      </w:r>
      <w:r>
        <w:t>.</w:t>
      </w:r>
      <w:bookmarkStart w:id="79" w:name="TS_8D0B9E4EDFFA47D1B2B1B1F4AE73F610"/>
      <w:bookmarkEnd w:id="79"/>
    </w:p>
    <w:p w14:paraId="5595C881" w:rsidR="00ED54D3" w:rsidRDefault="00ED54D3" w:rsidP="00ED54D3">
      <w:pPr>
        <w:pStyle w:val="Screenshot"/>
      </w:pPr>
      <w:r>
        <w:lastRenderedPageBreak/>
        <w:pict w14:anchorId="577E26A3">
          <v:shape id="_x0000_i1116" type="#_x0000_t75" alt="Изменить сообщение ТОРО: Сообщ. о неисправ." style="width:403.5pt;height:213.75pt">
            <v:imagedata r:id="rId95" o:title="imb__252"/>
          </v:shape>
        </w:pict>
      </w:r>
    </w:p>
    <w:p w14:paraId="74B8B46F" w:rsidR="00ED54D3" w:rsidRDefault="00ED54D3" w:rsidP="00ED54D3">
      <w:pPr>
        <w:pStyle w:val="p"/>
      </w:pPr>
      <w:r>
        <w:t xml:space="preserve">[8] Заполняется поле </w:t>
      </w:r>
      <w:r w:rsidRPr="00ED54D3">
        <w:rPr>
          <w:b/>
        </w:rPr>
        <w:t>подробный текст</w:t>
      </w:r>
      <w:r>
        <w:t>.</w:t>
      </w:r>
      <w:bookmarkStart w:id="80" w:name="TS_ED6022FF657A4070A908123FBBC6588B"/>
      <w:bookmarkEnd w:id="80"/>
    </w:p>
    <w:p w14:paraId="134976BB" w:rsidR="00ED54D3" w:rsidRDefault="00ED54D3" w:rsidP="00ED54D3">
      <w:pPr>
        <w:pStyle w:val="Screenshot"/>
      </w:pPr>
      <w:r>
        <w:pict w14:anchorId="58DA55A0">
          <v:shape id="_x0000_i1117" type="#_x0000_t75" alt="Изменить сообщение ТОРО: Сообщ. о неисправ." style="width:403.5pt;height:213.75pt">
            <v:imagedata r:id="rId96" o:title="imb__253"/>
          </v:shape>
        </w:pict>
      </w:r>
    </w:p>
    <w:p w14:paraId="4C2AF78C" w:rsidR="00ED54D3" w:rsidRDefault="00ED54D3" w:rsidP="00ED54D3">
      <w:pPr>
        <w:pStyle w:val="p"/>
      </w:pPr>
      <w:r>
        <w:t xml:space="preserve">[9] Нажмите </w:t>
      </w:r>
      <w:r w:rsidRPr="00ED54D3">
        <w:rPr>
          <w:b/>
        </w:rPr>
        <w:t xml:space="preserve"> </w:t>
      </w:r>
      <w:r>
        <w:pict w14:anchorId="263BFA5F">
          <v:shape id="_x0000_i1118" type="#_x0000_t75" style="width:13.5pt;height:16.5pt">
            <v:imagedata r:id="rId97" o:title="fieldicon_14"/>
          </v:shape>
        </w:pict>
      </w:r>
      <w:r>
        <w:t>.</w:t>
      </w:r>
      <w:bookmarkStart w:id="81" w:name="TS_AB9F1098AECA46CA9FA3F098207EF364"/>
      <w:bookmarkEnd w:id="81"/>
    </w:p>
    <w:p w14:paraId="43DCEAF4" w:rsidR="00ED54D3" w:rsidRDefault="00ED54D3" w:rsidP="00ED54D3">
      <w:pPr>
        <w:pStyle w:val="Screenshot"/>
      </w:pPr>
      <w:r>
        <w:lastRenderedPageBreak/>
        <w:pict w14:anchorId="444CAD1B">
          <v:shape id="_x0000_i1119" type="#_x0000_t75" alt="Изменить сообщение ТОРО: Сообщ. о неисправ." style="width:403.5pt;height:213.75pt">
            <v:imagedata r:id="rId98" o:title="imb__254"/>
          </v:shape>
        </w:pict>
      </w:r>
    </w:p>
    <w:p w14:paraId="0A309E12" w:rsidR="00ED54D3" w:rsidRDefault="00ED54D3" w:rsidP="00ED54D3">
      <w:pPr>
        <w:pStyle w:val="p"/>
      </w:pPr>
      <w:r>
        <w:t xml:space="preserve">[10] Щелчком выполняется пункт меню </w:t>
      </w:r>
      <w:r w:rsidRPr="00ED54D3">
        <w:rPr>
          <w:b/>
        </w:rPr>
        <w:t>Создать приложение </w:t>
      </w:r>
      <w:r>
        <w:pict w14:anchorId="741CB3AB">
          <v:shape id="_x0000_i1120" type="#_x0000_t75" style="width:183pt;height:21.75pt">
            <v:imagedata r:id="rId99" o:title="fieldicon"/>
          </v:shape>
        </w:pict>
      </w:r>
      <w:r>
        <w:t>.</w:t>
      </w:r>
    </w:p>
    <w:p w14:paraId="23C48521" w:rsidR="00ED54D3" w:rsidRDefault="00ED54D3" w:rsidP="00ED54D3">
      <w:pPr>
        <w:pStyle w:val="p"/>
      </w:pPr>
      <w:r>
        <w:br/>
      </w:r>
      <w:r>
        <w:t xml:space="preserve">Можно также нажать </w:t>
      </w:r>
      <w:r w:rsidRPr="00ED54D3">
        <w:rPr>
          <w:b/>
        </w:rPr>
        <w:t>с</w:t>
      </w:r>
      <w:r>
        <w:t>.</w:t>
      </w:r>
      <w:bookmarkStart w:id="82" w:name="TS_C1CA32EE65F54E8983D28ABA630D8D22"/>
      <w:bookmarkEnd w:id="82"/>
    </w:p>
    <w:p w14:paraId="0F9E9BA0" w:rsidR="00ED54D3" w:rsidRDefault="00ED54D3" w:rsidP="00ED54D3">
      <w:pPr>
        <w:pStyle w:val="Screenshot"/>
      </w:pPr>
      <w:r>
        <w:pict w14:anchorId="423E87A6">
          <v:shape id="_x0000_i1121" type="#_x0000_t75" alt="Импорт файла" style="width:403.5pt;height:213.75pt">
            <v:imagedata r:id="rId100" o:title="imb__255"/>
          </v:shape>
        </w:pict>
      </w:r>
    </w:p>
    <w:p w14:paraId="75FB9B48" w:rsidR="00ED54D3" w:rsidRDefault="00ED54D3" w:rsidP="00ED54D3">
      <w:pPr>
        <w:pStyle w:val="p"/>
      </w:pPr>
      <w:r>
        <w:t xml:space="preserve">[11] Нажмите </w:t>
      </w:r>
      <w:r>
        <w:pict w14:anchorId="5A852C27">
          <v:shape id="_x0000_i1122" type="#_x0000_t75" style="width:108pt;height:15.75pt">
            <v:imagedata r:id="rId101" o:title="fieldicon_12"/>
          </v:shape>
        </w:pict>
      </w:r>
      <w:r>
        <w:t>.</w:t>
      </w:r>
      <w:bookmarkStart w:id="83" w:name="TS_0AA590A47485412E807D816AFA0B4759"/>
      <w:bookmarkEnd w:id="83"/>
    </w:p>
    <w:p w14:paraId="6132275A" w:rsidR="00ED54D3" w:rsidRDefault="00ED54D3" w:rsidP="00ED54D3">
      <w:pPr>
        <w:pStyle w:val="Screenshot"/>
      </w:pPr>
      <w:r>
        <w:lastRenderedPageBreak/>
        <w:pict w14:anchorId="2442BA5E">
          <v:shape id="_x0000_i1123" type="#_x0000_t75" alt="Импорт файла" style="width:403.5pt;height:213.75pt">
            <v:imagedata r:id="rId102" o:title="imb__256"/>
          </v:shape>
        </w:pict>
      </w:r>
    </w:p>
    <w:p w14:paraId="50542929" w:rsidR="00ED54D3" w:rsidRDefault="00ED54D3" w:rsidP="00ED54D3">
      <w:pPr>
        <w:pStyle w:val="p"/>
      </w:pPr>
      <w:r>
        <w:t xml:space="preserve">[12] Нажмите </w:t>
      </w:r>
      <w:r>
        <w:pict w14:anchorId="5A4ADFB2">
          <v:shape id="_x0000_i1124" type="#_x0000_t75" style="width:69pt;height:16.5pt">
            <v:imagedata r:id="rId103" o:title="fieldicon"/>
          </v:shape>
        </w:pict>
      </w:r>
      <w:r>
        <w:t>.</w:t>
      </w:r>
      <w:bookmarkStart w:id="84" w:name="TS_23FA3D6DB5384CB19D5E9F9ADBEBF5F0"/>
      <w:bookmarkEnd w:id="84"/>
    </w:p>
    <w:p w14:paraId="034D8519" w:rsidR="00ED54D3" w:rsidRDefault="00ED54D3" w:rsidP="00ED54D3">
      <w:pPr>
        <w:pStyle w:val="Screenshot"/>
      </w:pPr>
      <w:r>
        <w:pict w14:anchorId="0DC43E9F">
          <v:shape id="_x0000_i1125" type="#_x0000_t75" alt="Изменить сообщение ТОРО: Сообщ. о неисправ." style="width:403.5pt;height:213.75pt">
            <v:imagedata r:id="rId104" o:title="imb__257"/>
          </v:shape>
        </w:pict>
      </w:r>
      <w:bookmarkStart w:id="85" w:name="TS_23FB864D26BC425AAEA79FF96FCEE1C4"/>
      <w:bookmarkEnd w:id="85"/>
    </w:p>
    <w:p w14:paraId="614CDC7C" w:rsidR="00ED54D3" w:rsidRDefault="00ED54D3" w:rsidP="00ED54D3">
      <w:pPr>
        <w:pStyle w:val="Screenshot"/>
      </w:pPr>
      <w:r>
        <w:lastRenderedPageBreak/>
        <w:pict w14:anchorId="761E685F">
          <v:shape id="_x0000_i1126" type="#_x0000_t75" alt="Изменить сообщение ТОРО: Сообщ. о неисправ." style="width:403.5pt;height:213.75pt">
            <v:imagedata r:id="rId105" o:title="imb__258"/>
          </v:shape>
        </w:pict>
      </w:r>
    </w:p>
    <w:p w14:paraId="00C06F65" w:rsidR="00ED54D3" w:rsidRDefault="00ED54D3" w:rsidP="00ED54D3">
      <w:pPr>
        <w:pStyle w:val="p"/>
      </w:pPr>
      <w:r>
        <w:t xml:space="preserve">[13] Нажмите </w:t>
      </w:r>
      <w:r w:rsidRPr="00ED54D3">
        <w:rPr>
          <w:b/>
        </w:rPr>
        <w:t xml:space="preserve"> </w:t>
      </w:r>
      <w:r>
        <w:pict w14:anchorId="001D9743">
          <v:shape id="_x0000_i1127" type="#_x0000_t75" style="width:54pt;height:18pt">
            <v:imagedata r:id="rId106" o:title="fieldicon"/>
          </v:shape>
        </w:pict>
      </w:r>
      <w:r>
        <w:t>.</w:t>
      </w:r>
    </w:p>
    <w:p w14:paraId="685FB84F" w:rsidR="00ED54D3" w:rsidRDefault="00ED54D3" w:rsidP="00ED54D3">
      <w:pPr>
        <w:pStyle w:val="p"/>
      </w:pPr>
      <w:r>
        <w:br/>
      </w:r>
      <w:r>
        <w:t xml:space="preserve">Можно также нажать </w:t>
      </w:r>
      <w:r w:rsidRPr="00ED54D3">
        <w:rPr>
          <w:b/>
        </w:rPr>
        <w:t>Ctrl+S</w:t>
      </w:r>
      <w:r>
        <w:t>.</w:t>
      </w:r>
      <w:bookmarkStart w:id="86" w:name="TS_1A34B9E983FF42ED8958573C36D7C411"/>
      <w:bookmarkEnd w:id="86"/>
    </w:p>
    <w:p w14:paraId="3558EA05" w:rsidR="00ED54D3" w:rsidRDefault="00ED54D3" w:rsidP="00ED54D3">
      <w:pPr>
        <w:pStyle w:val="Screenshot"/>
      </w:pPr>
      <w:r>
        <w:pict w14:anchorId="59C1A3DE">
          <v:shape id="_x0000_i1128" type="#_x0000_t75" alt="Изменение сообщений: список сообщений" style="width:403.5pt;height:213.75pt">
            <v:imagedata r:id="rId107" o:title="imb__259"/>
          </v:shape>
        </w:pict>
      </w:r>
    </w:p>
    <w:p w14:paraId="7A800B36" w:rsidR="00ED54D3" w:rsidRDefault="00ED54D3" w:rsidP="00ED54D3">
      <w:pPr>
        <w:pStyle w:val="p"/>
      </w:pPr>
      <w:r>
        <w:t xml:space="preserve">[14] Нажмите </w:t>
      </w:r>
      <w:r w:rsidRPr="00ED54D3">
        <w:rPr>
          <w:b/>
        </w:rPr>
        <w:t xml:space="preserve"> </w:t>
      </w:r>
      <w:r>
        <w:pict w14:anchorId="385B821C">
          <v:shape id="_x0000_i1129" type="#_x0000_t75" style="width:33.75pt;height:19.5pt">
            <v:imagedata r:id="rId73" o:title="fieldicon"/>
          </v:shape>
        </w:pict>
      </w:r>
      <w:r>
        <w:t>.</w:t>
      </w:r>
    </w:p>
    <w:p w14:paraId="08DC2BF4" w:rsidR="00ED54D3" w:rsidRDefault="00ED54D3" w:rsidP="00ED54D3">
      <w:pPr>
        <w:pStyle w:val="p"/>
      </w:pPr>
      <w:r>
        <w:br/>
      </w:r>
      <w:r>
        <w:t xml:space="preserve">Можно также нажать </w:t>
      </w:r>
      <w:r w:rsidRPr="00ED54D3">
        <w:rPr>
          <w:b/>
        </w:rPr>
        <w:t>Shift+F3</w:t>
      </w:r>
      <w:r>
        <w:t>.</w:t>
      </w:r>
      <w:bookmarkStart w:id="87" w:name="TS_03CE11C34E8A44198A5AF5448A7415B0"/>
      <w:bookmarkEnd w:id="87"/>
    </w:p>
    <w:p w14:paraId="69BFC6A5" w:rsidR="00ED54D3" w:rsidRDefault="00ED54D3" w:rsidP="00ED54D3">
      <w:pPr>
        <w:pStyle w:val="Screenshot"/>
      </w:pPr>
      <w:r>
        <w:lastRenderedPageBreak/>
        <w:pict w14:anchorId="66BC61D9">
          <v:shape id="_x0000_i1130" type="#_x0000_t75" alt="Изменение сообщений: выбор сообщений" style="width:403.5pt;height:213.75pt">
            <v:imagedata r:id="rId108" o:title="imb__260"/>
          </v:shape>
        </w:pict>
      </w:r>
    </w:p>
    <w:p w14:paraId="081C9597" w:rsidR="00ED54D3" w:rsidRDefault="00ED54D3" w:rsidP="00ED54D3">
      <w:pPr>
        <w:pStyle w:val="p"/>
      </w:pPr>
      <w:r>
        <w:t xml:space="preserve">[15] Нажмите </w:t>
      </w:r>
      <w:r w:rsidRPr="00ED54D3">
        <w:rPr>
          <w:b/>
        </w:rPr>
        <w:t xml:space="preserve"> </w:t>
      </w:r>
      <w:r>
        <w:pict w14:anchorId="22A886E0">
          <v:shape id="_x0000_i1131" type="#_x0000_t75" style="width:33.75pt;height:19.5pt">
            <v:imagedata r:id="rId73" o:title="fieldicon"/>
          </v:shape>
        </w:pict>
      </w:r>
      <w:r>
        <w:t>.</w:t>
      </w:r>
    </w:p>
    <w:p w14:paraId="0947A70E" w:rsidR="00ED54D3" w:rsidRDefault="00ED54D3" w:rsidP="00ED54D3">
      <w:pPr>
        <w:pStyle w:val="p"/>
      </w:pPr>
      <w:r>
        <w:br/>
      </w:r>
      <w:r>
        <w:t xml:space="preserve">Можно также нажать </w:t>
      </w:r>
      <w:r w:rsidRPr="00ED54D3">
        <w:rPr>
          <w:b/>
        </w:rPr>
        <w:t>Shift+F3</w:t>
      </w:r>
      <w:r>
        <w:t>.</w:t>
      </w:r>
      <w:bookmarkStart w:id="88" w:name="TS_34234B28E3EF4C2CA69AF1D332C2B357"/>
      <w:bookmarkEnd w:id="88"/>
    </w:p>
    <w:p w14:paraId="4102A598" w:rsidR="007B63B8" w:rsidRDefault="007B63B8" w:rsidP="007B63B8">
      <w:pPr>
        <w:pStyle w:val="Screenshot"/>
      </w:pPr>
      <w:r>
        <w:pict w14:anchorId="42BB82D7">
          <v:shape id="_x0000_i1132" type="#_x0000_t75" alt="SAP Easy Access" style="width:403.5pt;height:213.75pt">
            <v:imagedata r:id="rId109" o:title="imb__261"/>
          </v:shape>
        </w:pict>
      </w:r>
    </w:p>
    <w:p w14:paraId="0227DA84" w:rsidR="004C081E" w:rsidRDefault="004C081E" w:rsidP="004C081E">
      <w:pPr>
        <w:pStyle w:val="h1"/>
      </w:pPr>
      <w:bookmarkStart w:id="89" w:name="_Toc26438386"/>
      <w:r>
        <w:lastRenderedPageBreak/>
        <w:t>Подтверждение сообщения и передача в работу</w:t>
      </w:r>
      <w:bookmarkStart w:id="90" w:name="TS_F3E18AC2C44948E1AC614991C877423D"/>
      <w:bookmarkEnd w:id="90"/>
      <w:bookmarkEnd w:id="89"/>
    </w:p>
    <w:p w14:paraId="66FE1B73" w:rsidR="004C081E" w:rsidRDefault="004C081E" w:rsidP="004C081E">
      <w:pPr>
        <w:pStyle w:val="Screenshot"/>
      </w:pPr>
      <w:r>
        <w:pict w14:anchorId="4CF37625">
          <v:shape id="_x0000_i1133" type="#_x0000_t75" alt="SAP Easy Access" style="width:403.5pt;height:214.5pt">
            <v:imagedata r:id="rId48" o:title="imb__262"/>
          </v:shape>
        </w:pict>
      </w:r>
    </w:p>
    <w:tbl>
      <w:tblPr>
        <w:tblW w:w="0" w:type="auto"/>
        <w:tblInd w:w="-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0"/>
        <w:gridCol w:w="8000"/>
      </w:tblGrid>
      <w:tr w14:paraId="3E356F42" w:rsidR="004C081E" w:rsidTr="004C081E">
        <w:tblPrEx>
          <w:tblCellMar>
            <w:top w:w="0" w:type="dxa"/>
            <w:bottom w:w="0" w:type="dxa"/>
          </w:tblCellMar>
        </w:tblPrEx>
        <w:trPr>
          <w:trHeight w:val="520"/>
          <w:tblHeader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571FAD77" w:rsidR="004C081E" w:rsidRDefault="004C081E" w:rsidP="004C081E">
            <w:pPr>
              <w:pStyle w:val="phintbox"/>
            </w:pPr>
            <w:bookmarkStart w:id="91" w:name="class_extra_1"/>
            <w:r>
              <w:pict w14:anchorId="037B38C6">
                <v:shape id="_x0000_i1134" type="#_x0000_t75" style="width:38.25pt;height:38.25pt">
                  <v:imagedata r:id="rId110" o:title="info_word"/>
                </v:shape>
              </w:pict>
            </w:r>
          </w:p>
        </w:tc>
        <w:tc>
          <w:tcPr>
            <w:tcW w:w="80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0E0E0"/>
            <w:tcMar>
              <w:top w:w="53" w:type="dxa"/>
              <w:left w:w="53" w:type="dxa"/>
              <w:bottom w:w="53" w:type="dxa"/>
              <w:right w:w="53" w:type="dxa"/>
            </w:tcMar>
            <w:vAlign w:val="center"/>
          </w:tcPr>
          <w:p w14:paraId="10467CCA" w:rsidR="004C081E" w:rsidRDefault="004C081E" w:rsidP="004C081E">
            <w:pPr>
              <w:pStyle w:val="p"/>
            </w:pPr>
            <w:r>
              <w:t xml:space="preserve">На вход процесса подаются сообщения в статусе </w:t>
            </w:r>
            <w:r w:rsidRPr="004C081E">
              <w:rPr>
                <w:b/>
              </w:rPr>
              <w:t>СООТ</w:t>
            </w:r>
            <w:r>
              <w:t>, которые необходимо передать в работу</w:t>
            </w:r>
          </w:p>
        </w:tc>
      </w:tr>
    </w:tbl>
    <w:bookmarkEnd w:id="91"/>
    <w:p w14:paraId="1068F12A" w:rsidR="004C081E" w:rsidRDefault="004C081E" w:rsidP="004C081E">
      <w:pPr>
        <w:pStyle w:val="p"/>
      </w:pPr>
      <w:r>
        <w:t> </w:t>
      </w:r>
    </w:p>
    <w:p w14:paraId="57395C6C" w:rsidR="004C081E" w:rsidRDefault="004C081E" w:rsidP="004C081E">
      <w:pPr>
        <w:pStyle w:val="p"/>
      </w:pPr>
      <w:r>
        <w:t>[1] </w:t>
      </w:r>
      <w:r w:rsidRPr="004C081E">
        <w:rPr>
          <w:b/>
        </w:rPr>
        <w:t>iw28</w:t>
      </w:r>
      <w:r>
        <w:t xml:space="preserve"> вводится в </w:t>
      </w:r>
      <w:r w:rsidRPr="004C081E">
        <w:rPr>
          <w:b/>
        </w:rPr>
        <w:t>поле транзакции</w:t>
      </w:r>
      <w:r>
        <w:t>.</w:t>
      </w:r>
      <w:bookmarkStart w:id="92" w:name="TS_41ADA512A48B4F41833B9171307265A7"/>
      <w:bookmarkEnd w:id="92"/>
    </w:p>
    <w:p w14:paraId="21E15116" w:rsidR="004C081E" w:rsidRDefault="004C081E" w:rsidP="004C081E">
      <w:pPr>
        <w:pStyle w:val="Screenshot"/>
      </w:pPr>
      <w:r>
        <w:pict w14:anchorId="6AFEB64A">
          <v:shape id="_x0000_i1135" type="#_x0000_t75" alt="Изменение сообщений: выбор сообщений" style="width:403.5pt;height:214.5pt">
            <v:imagedata r:id="rId111" o:title="imb__263"/>
          </v:shape>
        </w:pict>
      </w:r>
    </w:p>
    <w:p w14:paraId="2AE45797" w:rsidR="004C081E" w:rsidRDefault="004C081E" w:rsidP="004C081E">
      <w:pPr>
        <w:pStyle w:val="p"/>
      </w:pPr>
      <w:r>
        <w:t xml:space="preserve">[2] Заполняется поле </w:t>
      </w:r>
      <w:r w:rsidRPr="004C081E">
        <w:rPr>
          <w:b/>
        </w:rPr>
        <w:t xml:space="preserve">Вид сообщения     </w:t>
      </w:r>
      <w:r>
        <w:t>.</w:t>
      </w:r>
    </w:p>
    <w:p w14:paraId="535BE326" w:rsidR="004C081E" w:rsidRDefault="004C081E" w:rsidP="004C081E">
      <w:pPr>
        <w:pStyle w:val="p"/>
      </w:pPr>
      <w:r>
        <w:t xml:space="preserve">[3] Заполняется поле </w:t>
      </w:r>
      <w:r w:rsidRPr="004C081E">
        <w:rPr>
          <w:b/>
        </w:rPr>
        <w:t xml:space="preserve">Дата сообщения </w:t>
      </w:r>
      <w:r>
        <w:t>.</w:t>
      </w:r>
    </w:p>
    <w:p w14:paraId="72EDDAF9" w:rsidR="004C081E" w:rsidRDefault="004C081E" w:rsidP="004C081E">
      <w:pPr>
        <w:pStyle w:val="p"/>
      </w:pPr>
      <w:r>
        <w:lastRenderedPageBreak/>
        <w:t xml:space="preserve">[4] Заполняется поле </w:t>
      </w:r>
      <w:r w:rsidRPr="004C081E">
        <w:rPr>
          <w:b/>
        </w:rPr>
        <w:t>по</w:t>
      </w:r>
      <w:r>
        <w:t>.</w:t>
      </w:r>
    </w:p>
    <w:p w14:paraId="575E2A2E" w:rsidR="004C081E" w:rsidRDefault="004C081E" w:rsidP="004C081E">
      <w:pPr>
        <w:pStyle w:val="p"/>
      </w:pPr>
      <w:r>
        <w:t>[5] </w:t>
      </w:r>
      <w:r w:rsidRPr="004C081E">
        <w:rPr>
          <w:b/>
        </w:rPr>
        <w:t>Ползунок полосы прокрутки</w:t>
      </w:r>
      <w:r>
        <w:t xml:space="preserve"> используется для просмотра нужной области экрана.</w:t>
      </w:r>
      <w:bookmarkStart w:id="93" w:name="TS_098A29426FD044699051860719CBE4F3"/>
      <w:bookmarkEnd w:id="93"/>
    </w:p>
    <w:p w14:paraId="3BE5B97B" w:rsidR="004C081E" w:rsidRDefault="004C081E" w:rsidP="004C081E">
      <w:pPr>
        <w:pStyle w:val="Screenshot"/>
      </w:pPr>
      <w:r>
        <w:pict w14:anchorId="47D189E2">
          <v:shape id="_x0000_i1136" type="#_x0000_t75" alt="Изменение сообщений: выбор сообщений" style="width:403.5pt;height:214.5pt">
            <v:imagedata r:id="rId112" o:title="imb__264"/>
          </v:shape>
        </w:pict>
      </w:r>
    </w:p>
    <w:p w14:paraId="76314A26" w:rsidR="004C081E" w:rsidRDefault="004C081E" w:rsidP="004C081E">
      <w:pPr>
        <w:pStyle w:val="p"/>
      </w:pPr>
      <w:r>
        <w:t xml:space="preserve">[6] Заполняется поле </w:t>
      </w:r>
      <w:r w:rsidRPr="004C081E">
        <w:rPr>
          <w:b/>
        </w:rPr>
        <w:t xml:space="preserve">Статус "Вкл."        </w:t>
      </w:r>
      <w:r>
        <w:t>.</w:t>
      </w:r>
    </w:p>
    <w:p w14:paraId="7E9A4C0F" w:rsidR="004C081E" w:rsidRDefault="004C081E" w:rsidP="004C081E">
      <w:pPr>
        <w:pStyle w:val="p"/>
      </w:pPr>
      <w:r>
        <w:t xml:space="preserve">[7] Нажмите </w:t>
      </w:r>
      <w:r w:rsidRPr="004C081E">
        <w:rPr>
          <w:b/>
        </w:rPr>
        <w:t xml:space="preserve"> </w:t>
      </w:r>
      <w:r>
        <w:pict w14:anchorId="12890756">
          <v:shape id="_x0000_i1137" type="#_x0000_t75" style="width:57pt;height:18pt">
            <v:imagedata r:id="rId54" o:title="fieldicon"/>
          </v:shape>
        </w:pict>
      </w:r>
      <w:r>
        <w:t>.</w:t>
      </w:r>
    </w:p>
    <w:p w14:paraId="58BCBE5D" w:rsidR="004C081E" w:rsidRDefault="004C081E" w:rsidP="004C081E">
      <w:pPr>
        <w:pStyle w:val="p"/>
      </w:pPr>
      <w:r>
        <w:br/>
      </w:r>
      <w:r>
        <w:t xml:space="preserve">Можно также нажать </w:t>
      </w:r>
      <w:r w:rsidRPr="004C081E">
        <w:rPr>
          <w:b/>
        </w:rPr>
        <w:t>F8</w:t>
      </w:r>
      <w:r>
        <w:t>.</w:t>
      </w:r>
      <w:bookmarkStart w:id="94" w:name="TS_266B48A569B74DACAFD689A23F162057"/>
      <w:bookmarkEnd w:id="94"/>
    </w:p>
    <w:p w14:paraId="63CB3F3C" w:rsidR="004C081E" w:rsidRDefault="004C081E" w:rsidP="004C081E">
      <w:pPr>
        <w:pStyle w:val="Screenshot"/>
      </w:pPr>
      <w:r>
        <w:pict w14:anchorId="70E31059">
          <v:shape id="_x0000_i1138" type="#_x0000_t75" alt="Изменение сообщений: список сообщений" style="width:403.5pt;height:214.5pt">
            <v:imagedata r:id="rId113" o:title="imb__265"/>
          </v:shape>
        </w:pict>
      </w:r>
    </w:p>
    <w:p w14:paraId="6A1B4715" w:rsidR="004C081E" w:rsidRDefault="004C081E" w:rsidP="004C081E">
      <w:pPr>
        <w:pStyle w:val="p"/>
      </w:pPr>
      <w:r>
        <w:t xml:space="preserve">[8] Нажмите </w:t>
      </w:r>
      <w:r>
        <w:pict w14:anchorId="49CCA1E4">
          <v:shape id="_x0000_i1139" type="#_x0000_t75" style="width:9pt;height:9pt">
            <v:imagedata r:id="rId114" o:title="fieldicon"/>
          </v:shape>
        </w:pict>
      </w:r>
      <w:r>
        <w:t>.</w:t>
      </w:r>
      <w:bookmarkStart w:id="95" w:name="TS_C8B62752E26B44E8B20F53517B2C0303"/>
      <w:bookmarkEnd w:id="95"/>
    </w:p>
    <w:p w14:paraId="51D51BF5" w:rsidR="004C081E" w:rsidRDefault="004C081E" w:rsidP="004C081E">
      <w:pPr>
        <w:pStyle w:val="Screenshot"/>
      </w:pPr>
      <w:r>
        <w:lastRenderedPageBreak/>
        <w:pict w14:anchorId="6B4087B7">
          <v:shape id="_x0000_i1140" type="#_x0000_t75" alt="Изменение сообщений: список сообщений" style="width:403.5pt;height:214.5pt">
            <v:imagedata r:id="rId115" o:title="imb__266"/>
          </v:shape>
        </w:pict>
      </w:r>
    </w:p>
    <w:p w14:paraId="3A04BE7B" w:rsidR="004C081E" w:rsidRDefault="004C081E" w:rsidP="004C081E">
      <w:pPr>
        <w:pStyle w:val="p"/>
      </w:pPr>
      <w:r>
        <w:t xml:space="preserve">[9] Нажмите </w:t>
      </w:r>
      <w:r w:rsidRPr="004C081E">
        <w:rPr>
          <w:b/>
        </w:rPr>
        <w:t>Отдать в обработку </w:t>
      </w:r>
      <w:r>
        <w:pict w14:anchorId="28E239C6">
          <v:shape id="_x0000_i1141" type="#_x0000_t75" style="width:16.5pt;height:19.5pt">
            <v:imagedata r:id="rId116" o:title="fieldicon"/>
          </v:shape>
        </w:pict>
      </w:r>
      <w:r>
        <w:t>.</w:t>
      </w:r>
    </w:p>
    <w:p w14:paraId="3A21F20F" w:rsidR="004C081E" w:rsidRDefault="004C081E" w:rsidP="004C081E">
      <w:pPr>
        <w:pStyle w:val="p"/>
      </w:pPr>
      <w:r>
        <w:br/>
      </w:r>
      <w:r>
        <w:t xml:space="preserve">Можно также нажать </w:t>
      </w:r>
      <w:r w:rsidRPr="004C081E">
        <w:rPr>
          <w:b/>
        </w:rPr>
        <w:t>Ctrl+Shift+F12</w:t>
      </w:r>
      <w:r>
        <w:t>.</w:t>
      </w:r>
      <w:bookmarkStart w:id="96" w:name="TS_A68CE0B130C24F05850434C1D10CBFDB"/>
      <w:bookmarkEnd w:id="96"/>
    </w:p>
    <w:p w14:paraId="53531468" w:rsidR="004C081E" w:rsidRDefault="004C081E" w:rsidP="004C081E">
      <w:pPr>
        <w:pStyle w:val="Screenshot"/>
      </w:pPr>
      <w:r>
        <w:pict w14:anchorId="513D8519">
          <v:shape id="_x0000_i1142" type="#_x0000_t75" alt="Изменение сообщений: список сообщений" style="width:403.5pt;height:214.5pt">
            <v:imagedata r:id="rId117" o:title="imb__267"/>
          </v:shape>
        </w:pict>
      </w:r>
    </w:p>
    <w:p w14:paraId="202F81C2" w:rsidR="004C081E" w:rsidRDefault="004C081E" w:rsidP="004C081E">
      <w:pPr>
        <w:pStyle w:val="p"/>
      </w:pPr>
      <w:r>
        <w:t xml:space="preserve">[10] Выполняется двойной щелчок по </w:t>
      </w:r>
      <w:r w:rsidRPr="004C081E">
        <w:rPr>
          <w:b/>
        </w:rPr>
        <w:t>Сообщение </w:t>
      </w:r>
      <w:r>
        <w:pict w14:anchorId="61873786">
          <v:shape id="_x0000_i1143" type="#_x0000_t75" style="width:67.5pt;height:17.25pt">
            <v:imagedata r:id="rId118" o:title="fieldicon"/>
          </v:shape>
        </w:pict>
      </w:r>
      <w:r>
        <w:t>.</w:t>
      </w:r>
      <w:bookmarkStart w:id="97" w:name="TS_EF4DD169EB504132ADACFE98DDFF1CFD"/>
      <w:bookmarkEnd w:id="97"/>
    </w:p>
    <w:p w14:paraId="4E2C4EA5" w:rsidR="004C081E" w:rsidRDefault="004C081E" w:rsidP="004C081E">
      <w:pPr>
        <w:pStyle w:val="Screenshot"/>
      </w:pPr>
      <w:r>
        <w:lastRenderedPageBreak/>
        <w:pict w14:anchorId="734CC43E">
          <v:shape id="_x0000_i1144" type="#_x0000_t75" alt="Изменить сообщение ТОРО: Сообщ. о неисправ." style="width:403.5pt;height:214.5pt">
            <v:imagedata r:id="rId119" o:title="imb__268"/>
          </v:shape>
        </w:pict>
      </w:r>
    </w:p>
    <w:p w14:paraId="365A0EF3" w:rsidR="004C081E" w:rsidRDefault="004C081E" w:rsidP="004C081E">
      <w:pPr>
        <w:pStyle w:val="p"/>
      </w:pPr>
      <w:r>
        <w:t xml:space="preserve">[11] Нажмите </w:t>
      </w:r>
      <w:r w:rsidRPr="004C081E">
        <w:rPr>
          <w:b/>
        </w:rPr>
        <w:t xml:space="preserve"> </w:t>
      </w:r>
      <w:r>
        <w:pict w14:anchorId="4F8ECF5C">
          <v:shape id="_x0000_i1145" type="#_x0000_t75" style="width:49.5pt;height:19.5pt">
            <v:imagedata r:id="rId120" o:title="fieldicon"/>
          </v:shape>
        </w:pict>
      </w:r>
      <w:r>
        <w:t>.</w:t>
      </w:r>
    </w:p>
    <w:p w14:paraId="0A2D2F05" w:rsidR="004C081E" w:rsidRDefault="004C081E" w:rsidP="004C081E">
      <w:pPr>
        <w:pStyle w:val="p"/>
      </w:pPr>
      <w:r>
        <w:br/>
      </w:r>
      <w:r>
        <w:t xml:space="preserve">Можно также нажать </w:t>
      </w:r>
      <w:r w:rsidRPr="004C081E">
        <w:rPr>
          <w:b/>
        </w:rPr>
        <w:t>Alt + F12</w:t>
      </w:r>
      <w:r>
        <w:t>.</w:t>
      </w:r>
      <w:bookmarkStart w:id="98" w:name="TS_33F183AC7D8449BE99BF7549817769D3"/>
      <w:bookmarkEnd w:id="98"/>
    </w:p>
    <w:p w14:paraId="72A32F99" w:rsidR="004C081E" w:rsidRDefault="004C081E" w:rsidP="004C081E">
      <w:pPr>
        <w:pStyle w:val="Screenshot"/>
      </w:pPr>
      <w:r>
        <w:pict w14:anchorId="7079F29A">
          <v:shape id="_x0000_i1146" type="#_x0000_t75" alt="Изменить сообщение ТОРО: Сообщ. о неисправ." style="width:403.5pt;height:214.5pt">
            <v:imagedata r:id="rId121" o:title="imb__269"/>
          </v:shape>
        </w:pict>
      </w:r>
    </w:p>
    <w:p w14:paraId="6FB4A618" w:rsidR="004C081E" w:rsidRDefault="004C081E" w:rsidP="004C081E">
      <w:pPr>
        <w:pStyle w:val="p"/>
      </w:pPr>
      <w:r>
        <w:t xml:space="preserve">[12] Щелчком выполняется пункт меню </w:t>
      </w:r>
      <w:r w:rsidRPr="004C081E">
        <w:rPr>
          <w:b/>
        </w:rPr>
        <w:t>Отдать в обработку Shift+F1 </w:t>
      </w:r>
      <w:r>
        <w:pict w14:anchorId="11265BE3">
          <v:shape id="_x0000_i1147" type="#_x0000_t75" style="width:159.75pt;height:21.75pt">
            <v:imagedata r:id="rId122" o:title="fieldicon"/>
          </v:shape>
        </w:pict>
      </w:r>
      <w:r>
        <w:t>.</w:t>
      </w:r>
    </w:p>
    <w:p w14:paraId="137798EF" w:rsidR="004C081E" w:rsidRDefault="004C081E" w:rsidP="004C081E">
      <w:pPr>
        <w:pStyle w:val="p"/>
      </w:pPr>
      <w:r>
        <w:br/>
      </w:r>
      <w:r>
        <w:t xml:space="preserve">Можно также нажать </w:t>
      </w:r>
      <w:r w:rsidRPr="004C081E">
        <w:rPr>
          <w:b/>
        </w:rPr>
        <w:t>о</w:t>
      </w:r>
      <w:r>
        <w:t>.</w:t>
      </w:r>
      <w:bookmarkStart w:id="99" w:name="TS_BADEF407C330496E89EF9E1D68EB43CA"/>
      <w:bookmarkEnd w:id="99"/>
    </w:p>
    <w:p w14:paraId="6EC2ED93" w:rsidR="004C081E" w:rsidRDefault="004C081E" w:rsidP="004C081E">
      <w:pPr>
        <w:pStyle w:val="Screenshot"/>
      </w:pPr>
      <w:r>
        <w:lastRenderedPageBreak/>
        <w:pict w14:anchorId="4F9BB39F">
          <v:shape id="_x0000_i1148" type="#_x0000_t75" alt="Изменить сообщение ТОРО: Сообщ. о неисправ." style="width:403.5pt;height:214.5pt">
            <v:imagedata r:id="rId123" o:title="imb__270"/>
          </v:shape>
        </w:pict>
      </w:r>
    </w:p>
    <w:p w14:paraId="64FF9EF5" w:rsidR="004C081E" w:rsidRDefault="004C081E" w:rsidP="004C081E">
      <w:pPr>
        <w:pStyle w:val="p"/>
      </w:pPr>
      <w:r>
        <w:t xml:space="preserve">[13] Нажмите </w:t>
      </w:r>
      <w:r w:rsidRPr="004C081E">
        <w:rPr>
          <w:b/>
        </w:rPr>
        <w:t xml:space="preserve"> </w:t>
      </w:r>
      <w:r>
        <w:pict w14:anchorId="15EE50FA">
          <v:shape id="_x0000_i1149" type="#_x0000_t75" style="width:54pt;height:18pt">
            <v:imagedata r:id="rId71" o:title="fieldicon"/>
          </v:shape>
        </w:pict>
      </w:r>
      <w:r>
        <w:t>.</w:t>
      </w:r>
    </w:p>
    <w:p w14:paraId="12619C77" w:rsidR="004C081E" w:rsidRDefault="004C081E" w:rsidP="004C081E">
      <w:pPr>
        <w:pStyle w:val="p"/>
      </w:pPr>
      <w:r>
        <w:br/>
      </w:r>
      <w:r>
        <w:t xml:space="preserve">Можно также нажать </w:t>
      </w:r>
      <w:r w:rsidRPr="004C081E">
        <w:rPr>
          <w:b/>
        </w:rPr>
        <w:t>Ctrl+S</w:t>
      </w:r>
      <w:r>
        <w:t>.</w:t>
      </w:r>
      <w:bookmarkStart w:id="100" w:name="TS_FDBFD6249251400DBE3DE6FD3DFDE69E"/>
      <w:bookmarkEnd w:id="100"/>
    </w:p>
    <w:p w14:paraId="2AD6A85E" w:rsidR="004C081E" w:rsidRDefault="004C081E" w:rsidP="004C081E">
      <w:pPr>
        <w:pStyle w:val="Screenshot"/>
      </w:pPr>
      <w:r>
        <w:pict w14:anchorId="404B0BB4">
          <v:shape id="_x0000_i1150" type="#_x0000_t75" alt="Изменение сообщений: список сообщений" style="width:403.5pt;height:214.5pt">
            <v:imagedata r:id="rId124" o:title="imb__271"/>
          </v:shape>
        </w:pict>
      </w:r>
      <w:bookmarkStart w:id="101" w:name="TS_0F76480BE2CF499B88D5F2ED0A5381AC"/>
      <w:bookmarkEnd w:id="101"/>
    </w:p>
    <w:p w14:paraId="2C773CB9" w:rsidR="004C081E" w:rsidRDefault="004C081E" w:rsidP="004C081E">
      <w:pPr>
        <w:pStyle w:val="Screenshot"/>
      </w:pPr>
      <w:r>
        <w:lastRenderedPageBreak/>
        <w:pict w14:anchorId="0AAD5AFE">
          <v:shape id="_x0000_i1151" type="#_x0000_t75" alt="Изменение сообщений: список сообщений" style="width:403.5pt;height:214.5pt">
            <v:imagedata r:id="rId125" o:title="imb__272"/>
          </v:shape>
        </w:pict>
      </w:r>
    </w:p>
    <w:p w14:paraId="2E799E42" w:rsidR="004C081E" w:rsidRDefault="004C081E" w:rsidP="004C081E">
      <w:pPr>
        <w:pStyle w:val="p"/>
      </w:pPr>
      <w:r>
        <w:t xml:space="preserve">[14] Выполняется двойной щелчок по </w:t>
      </w:r>
      <w:r w:rsidRPr="004C081E">
        <w:rPr>
          <w:b/>
        </w:rPr>
        <w:t>Сообщение </w:t>
      </w:r>
      <w:r>
        <w:pict w14:anchorId="69FEC479">
          <v:shape id="_x0000_i1152" type="#_x0000_t75" style="width:69.75pt;height:17.25pt">
            <v:imagedata r:id="rId126" o:title="fieldicon"/>
          </v:shape>
        </w:pict>
      </w:r>
      <w:r>
        <w:t>.</w:t>
      </w:r>
      <w:bookmarkStart w:id="102" w:name="TS_2A738610AB2E426D8B2FA0153534F5CA"/>
      <w:bookmarkEnd w:id="102"/>
    </w:p>
    <w:p w14:paraId="1E5C9B47" w:rsidR="00931910" w:rsidRDefault="00931910" w:rsidP="00931910">
      <w:pPr>
        <w:pStyle w:val="Screenshot"/>
      </w:pPr>
      <w:r>
        <w:pict w14:anchorId="761B0B19">
          <v:shape id="_x0000_i1153" type="#_x0000_t75" alt="Изменить сообщение ТОРО: Сообщ. о неисправ." style="width:403.5pt;height:214.5pt">
            <v:imagedata r:id="rId127" o:title="imb__273"/>
          </v:shape>
        </w:pict>
      </w:r>
      <w:bookmarkStart w:id="103" w:name="TS_2A4F2C8DA77A41A28EF025D5E142AB72"/>
      <w:bookmarkEnd w:id="103"/>
    </w:p>
    <w:p w14:paraId="62D82F0F" w:rsidR="00931910" w:rsidRDefault="00931910" w:rsidP="00931910">
      <w:pPr>
        <w:pStyle w:val="Screenshot"/>
      </w:pPr>
      <w:r>
        <w:lastRenderedPageBreak/>
        <w:pict w14:anchorId="7468CD5D">
          <v:shape id="_x0000_i1154" type="#_x0000_t75" alt="Изменить сообщение ТОРО: Сообщ. о неисправ." style="width:403.5pt;height:214.5pt">
            <v:imagedata r:id="rId128" o:title="imb__274"/>
          </v:shape>
        </w:pict>
      </w:r>
    </w:p>
    <w:p w14:paraId="054A9182" w:rsidR="00931910" w:rsidRDefault="00931910" w:rsidP="00931910">
      <w:pPr>
        <w:pStyle w:val="p"/>
      </w:pPr>
      <w:r>
        <w:t xml:space="preserve">[15] Нажмите </w:t>
      </w:r>
      <w:r w:rsidRPr="00931910">
        <w:rPr>
          <w:b/>
        </w:rPr>
        <w:t>Отдать в обработку </w:t>
      </w:r>
      <w:r>
        <w:pict w14:anchorId="183AB10E">
          <v:shape id="_x0000_i1155" type="#_x0000_t75" style="width:16.5pt;height:19.5pt">
            <v:imagedata r:id="rId69" o:title="fieldicon"/>
          </v:shape>
        </w:pict>
      </w:r>
      <w:r>
        <w:t>.</w:t>
      </w:r>
    </w:p>
    <w:p w14:paraId="5641BE4E" w:rsidR="00931910" w:rsidRDefault="00931910" w:rsidP="00931910">
      <w:pPr>
        <w:pStyle w:val="p"/>
      </w:pPr>
      <w:r>
        <w:br/>
      </w:r>
      <w:r>
        <w:t xml:space="preserve">Можно также нажать </w:t>
      </w:r>
      <w:r w:rsidRPr="00931910">
        <w:rPr>
          <w:b/>
        </w:rPr>
        <w:t>Shift+F1</w:t>
      </w:r>
      <w:r>
        <w:t>.</w:t>
      </w:r>
      <w:bookmarkStart w:id="104" w:name="TS_4337F5FFEDEB4A239DD7BCA9E82DB925"/>
      <w:bookmarkEnd w:id="104"/>
    </w:p>
    <w:p w14:paraId="6786B763" w:rsidR="00931910" w:rsidRDefault="00931910" w:rsidP="00931910">
      <w:pPr>
        <w:pStyle w:val="Screenshot"/>
      </w:pPr>
      <w:r>
        <w:pict w14:anchorId="1D176A5D">
          <v:shape id="_x0000_i1156" type="#_x0000_t75" alt="Изменить сообщение ТОРО: Сообщ. о неисправ." style="width:403.5pt;height:214.5pt">
            <v:imagedata r:id="rId129" o:title="imb__275"/>
          </v:shape>
        </w:pict>
      </w:r>
    </w:p>
    <w:p w14:paraId="4E8E3CAD" w:rsidR="00931910" w:rsidRDefault="00931910" w:rsidP="00931910">
      <w:pPr>
        <w:pStyle w:val="p"/>
      </w:pPr>
      <w:r>
        <w:t xml:space="preserve">[16] Нажмите </w:t>
      </w:r>
      <w:r w:rsidRPr="00931910">
        <w:rPr>
          <w:b/>
        </w:rPr>
        <w:t xml:space="preserve"> </w:t>
      </w:r>
      <w:r>
        <w:pict w14:anchorId="19C13131">
          <v:shape id="_x0000_i1157" type="#_x0000_t75" style="width:54pt;height:18pt">
            <v:imagedata r:id="rId130" o:title="fieldicon"/>
          </v:shape>
        </w:pict>
      </w:r>
      <w:r>
        <w:t>.</w:t>
      </w:r>
    </w:p>
    <w:p w14:paraId="0AB4D5D5" w:rsidR="00931910" w:rsidRDefault="00931910" w:rsidP="00931910">
      <w:pPr>
        <w:pStyle w:val="p"/>
      </w:pPr>
      <w:r>
        <w:br/>
      </w:r>
      <w:r>
        <w:t xml:space="preserve">Можно также нажать </w:t>
      </w:r>
      <w:r w:rsidRPr="00931910">
        <w:rPr>
          <w:b/>
        </w:rPr>
        <w:t>Ctrl+S</w:t>
      </w:r>
      <w:r>
        <w:t>.</w:t>
      </w:r>
      <w:bookmarkStart w:id="105" w:name="TS_FE747924DDDD499FB82C44E0EB308E09"/>
      <w:bookmarkEnd w:id="105"/>
    </w:p>
    <w:p w14:paraId="71D4AB9F" w:rsidR="00931910" w:rsidRDefault="00931910" w:rsidP="00931910">
      <w:pPr>
        <w:pStyle w:val="Screenshot"/>
      </w:pPr>
      <w:r>
        <w:lastRenderedPageBreak/>
        <w:pict w14:anchorId="24C18C54">
          <v:shape id="_x0000_i1158" type="#_x0000_t75" alt="Изменение сообщений: список сообщений" style="width:403.5pt;height:214.5pt">
            <v:imagedata r:id="rId131" o:title="imb__276"/>
          </v:shape>
        </w:pict>
      </w:r>
    </w:p>
    <w:p w14:paraId="641165EF" w:rsidR="00931910" w:rsidRDefault="00931910" w:rsidP="00931910">
      <w:pPr>
        <w:pStyle w:val="p"/>
      </w:pPr>
      <w:r>
        <w:t xml:space="preserve">[17] Нажмите </w:t>
      </w:r>
      <w:r w:rsidRPr="00931910">
        <w:rPr>
          <w:b/>
        </w:rPr>
        <w:t xml:space="preserve"> </w:t>
      </w:r>
      <w:r>
        <w:pict w14:anchorId="058BAA88">
          <v:shape id="_x0000_i1159" type="#_x0000_t75" style="width:33.75pt;height:19.5pt">
            <v:imagedata r:id="rId73" o:title="fieldicon"/>
          </v:shape>
        </w:pict>
      </w:r>
      <w:r>
        <w:t>.</w:t>
      </w:r>
    </w:p>
    <w:p w14:paraId="7842BA85" w:rsidR="00931910" w:rsidRDefault="00931910" w:rsidP="00931910">
      <w:pPr>
        <w:pStyle w:val="p"/>
      </w:pPr>
      <w:r>
        <w:br/>
      </w:r>
      <w:r>
        <w:t xml:space="preserve">Можно также нажать </w:t>
      </w:r>
      <w:r w:rsidRPr="00931910">
        <w:rPr>
          <w:b/>
        </w:rPr>
        <w:t>Shift+F3</w:t>
      </w:r>
      <w:r>
        <w:t>.</w:t>
      </w:r>
      <w:bookmarkStart w:id="106" w:name="TS_6F236E17C78E4F90B08AE167FB3C384C"/>
      <w:bookmarkEnd w:id="106"/>
    </w:p>
    <w:p w14:paraId="6C041B21" w:rsidR="00931910" w:rsidRDefault="00931910" w:rsidP="00931910">
      <w:pPr>
        <w:pStyle w:val="Screenshot"/>
      </w:pPr>
      <w:r>
        <w:pict w14:anchorId="0BF71C76">
          <v:shape id="_x0000_i1160" type="#_x0000_t75" alt="Изменение сообщений: выбор сообщений" style="width:403.5pt;height:214.5pt">
            <v:imagedata r:id="rId132" o:title="imb__277"/>
          </v:shape>
        </w:pict>
      </w:r>
    </w:p>
    <w:p w14:paraId="220F14BB" w:rsidR="00931910" w:rsidRDefault="00931910" w:rsidP="00931910">
      <w:pPr>
        <w:pStyle w:val="p"/>
      </w:pPr>
      <w:r>
        <w:t xml:space="preserve">[18] Нажмите </w:t>
      </w:r>
      <w:r w:rsidRPr="00931910">
        <w:rPr>
          <w:b/>
        </w:rPr>
        <w:t xml:space="preserve"> </w:t>
      </w:r>
      <w:r>
        <w:pict w14:anchorId="69081844">
          <v:shape id="_x0000_i1161" type="#_x0000_t75" style="width:33.75pt;height:19.5pt">
            <v:imagedata r:id="rId73" o:title="fieldicon"/>
          </v:shape>
        </w:pict>
      </w:r>
      <w:r>
        <w:t>.</w:t>
      </w:r>
    </w:p>
    <w:p w14:paraId="52A4E359" w:rsidR="00931910" w:rsidRDefault="00931910" w:rsidP="00931910">
      <w:pPr>
        <w:pStyle w:val="p"/>
      </w:pPr>
      <w:r>
        <w:br/>
      </w:r>
      <w:r>
        <w:t xml:space="preserve">Можно также нажать </w:t>
      </w:r>
      <w:r w:rsidRPr="00931910">
        <w:rPr>
          <w:b/>
        </w:rPr>
        <w:t>Shift+F3</w:t>
      </w:r>
      <w:r>
        <w:t>.</w:t>
      </w:r>
      <w:bookmarkStart w:id="107" w:name="TS_177B45308F70416F96347A6036A11E6E"/>
      <w:bookmarkEnd w:id="107"/>
    </w:p>
    <w:p w14:paraId="5D6B776A" w:rsidR="00931910" w:rsidRPr="00024063" w:rsidRDefault="00931910" w:rsidP="00931910">
      <w:pPr>
        <w:pStyle w:val="Screenshot"/>
      </w:pPr>
      <w:r>
        <w:lastRenderedPageBreak/>
        <w:pict w14:anchorId="7B585981">
          <v:shape id="_x0000_i1162" type="#_x0000_t75" alt="SAP Easy Access" style="width:403.5pt;height:214.5pt">
            <v:imagedata r:id="rId133" o:title="imb__278"/>
          </v:shape>
        </w:pict>
      </w:r>
    </w:p>
    <w:sectPr w:rsidR="00931910" w:rsidRPr="00024063" w:rsidSect="00C37BBA">
      <w:headerReference w:type="default" r:id="rId134"/>
      <w:footerReference w:type="default" r:id="rId135"/>
      <w:headerReference w:type="first" r:id="rId136"/>
      <w:pgSz w:w="11906" w:h="16838"/>
      <w:pgMar w:top="1985" w:right="1418" w:bottom="1418" w:left="1701" w:header="709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788730C" w:rsidR="00182152" w:rsidRDefault="00182152">
      <w:r>
        <w:separator/>
      </w:r>
    </w:p>
  </w:endnote>
  <w:endnote w:type="continuationSeparator" w:id="0">
    <w:p w14:paraId="2FCFB35E" w:rsidR="00182152" w:rsidRDefault="00182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31B924" w:rsidR="00C37BBA" w:rsidRDefault="00C37BBA">
    <w:pPr>
      <w:pStyle w:val="a8"/>
    </w:pPr>
    <w:r>
      <w:fldChar w:fldCharType="begin"/>
    </w:r>
    <w:r>
      <w:instrText>PAGE   \* MERGEFORMAT</w:instrText>
    </w:r>
    <w:r>
      <w:fldChar w:fldCharType="separate"/>
    </w:r>
    <w:r w:rsidR="0056640B" w:rsidRPr="0056640B">
      <w:rPr>
        <w:noProof/>
        <w:lang w:val="ru-RU"/>
      </w:rPr>
      <w:t>74</w:t>
    </w:r>
    <w:r>
      <w:fldChar w:fldCharType="end"/>
    </w:r>
  </w:p>
  <w:p w14:paraId="5381DFE3" w:rsidR="00A66055" w:rsidRDefault="00A66055" w:rsidP="008A2C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585981" w:rsidR="00182152" w:rsidRDefault="00182152">
      <w:r>
        <w:separator/>
      </w:r>
    </w:p>
  </w:footnote>
  <w:footnote w:type="continuationSeparator" w:id="0">
    <w:p w14:paraId="7A30EE44" w:rsidR="00182152" w:rsidRDefault="001821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14:paraId="6CD57CFF" w:rsidR="00D76201" w:rsidTr="00D76201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555236BD" w:rsidR="00D76201" w:rsidRDefault="00D76201" w:rsidP="00D76201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 w14:anchorId="7A30EE4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4" o:spid="_x0000_i1163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27A32204" w:rsidR="00D76201" w:rsidRPr="00D76201" w:rsidRDefault="00D76201" w:rsidP="00D76201">
          <w:pPr>
            <w:jc w:val="center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  <w:r w:rsidR="00C37BBA">
            <w:rPr>
              <w:rFonts w:eastAsia="Calibri"/>
              <w:b/>
              <w:bCs/>
              <w:szCs w:val="24"/>
              <w:lang w:val="ru-RU"/>
            </w:rPr>
            <w:t xml:space="preserve">. </w:t>
          </w:r>
          <w:r w:rsidR="00C37BBA" w:rsidRPr="0057091D">
            <w:fldChar w:fldCharType="begin"/>
          </w:r>
          <w:r w:rsidR="00C37BBA" w:rsidRPr="00D96D9D">
            <w:rPr>
              <w:lang w:val="en-GB"/>
            </w:rPr>
            <w:instrText xml:space="preserve"> TITLE   \* MERGEFORMAT </w:instrText>
          </w:r>
          <w:r w:rsidR="00C37BBA" w:rsidRPr="0057091D">
            <w:fldChar w:fldCharType="separate"/>
          </w:r>
          <w:r w:rsidR="0056640B">
            <w:rPr>
              <w:lang w:val="en-GB"/>
            </w:rPr>
            <w:t>Координатор ТОиР. 55_ТОиР</w:t>
          </w:r>
          <w:r w:rsidR="00C37BBA" w:rsidRPr="0057091D">
            <w:fldChar w:fldCharType="end"/>
          </w:r>
        </w:p>
      </w:tc>
    </w:tr>
    <w:tr w14:paraId="7E0B9167" w:rsidR="00D76201" w:rsidRPr="00DB4B2F" w:rsidTr="00D76201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79D6E65A" w:rsidR="00D76201" w:rsidRDefault="00D76201" w:rsidP="00D76201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26DBD7AF" w:rsidR="00D76201" w:rsidRPr="000B5B67" w:rsidRDefault="00D76201" w:rsidP="00D76201">
          <w:pPr>
            <w:jc w:val="center"/>
            <w:rPr>
              <w:b/>
              <w:bCs/>
            </w:rPr>
          </w:pPr>
        </w:p>
      </w:tc>
    </w:tr>
  </w:tbl>
  <w:p w14:paraId="46902A1B" w:rsidR="00D76201" w:rsidRDefault="00D76201" w:rsidP="00D76201">
    <w:pPr>
      <w:pStyle w:val="a6"/>
    </w:pPr>
  </w:p>
  <w:p w14:paraId="71B5E37F" w:rsidR="00A66055" w:rsidRPr="00D76201" w:rsidRDefault="00A66055" w:rsidP="00D76201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26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3505"/>
      <w:gridCol w:w="6755"/>
    </w:tblGrid>
    <w:tr w14:paraId="5B2601FE" w:rsidR="00C37BBA" w:rsidTr="00C2741D">
      <w:trPr>
        <w:cantSplit/>
        <w:trHeight w:val="557"/>
      </w:trPr>
      <w:tc>
        <w:tcPr>
          <w:tcW w:w="3505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4E29D83" w:rsidR="00C37BBA" w:rsidRDefault="00C37BBA" w:rsidP="00C37BBA">
          <w:pPr>
            <w:pStyle w:val="a6"/>
            <w:ind w:left="-241" w:hanging="1"/>
            <w:rPr>
              <w:b/>
              <w:bCs/>
            </w:rPr>
          </w:pPr>
          <w:r w:rsidRPr="00D76201">
            <w:rPr>
              <w:b/>
              <w:noProof/>
              <w:lang w:val="ru-RU" w:eastAsia="ru-RU"/>
            </w:rPr>
            <w:pict w14:anchorId="6CD57CFF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64" type="#_x0000_t75" style="width:176.25pt;height:39.75pt;visibility:visible">
                <v:imagedata r:id="rId1" o:title=""/>
              </v:shape>
            </w:pict>
          </w:r>
        </w:p>
      </w:tc>
      <w:tc>
        <w:tcPr>
          <w:tcW w:w="6755" w:type="dxa"/>
          <w:vMerge w:val="restart"/>
          <w:tcBorders>
            <w:top w:val="nil"/>
            <w:left w:val="nil"/>
            <w:bottom w:val="single" w:sz="8" w:space="0" w:color="FEC816"/>
            <w:right w:val="single" w:sz="8" w:space="0" w:color="FEC816"/>
          </w:tcBorders>
          <w:vAlign w:val="center"/>
        </w:tcPr>
        <w:p w14:paraId="5A687E8B" w:rsidR="00C37BBA" w:rsidRPr="00D76201" w:rsidRDefault="00C37BBA" w:rsidP="00C37BBA">
          <w:pPr>
            <w:jc w:val="right"/>
            <w:rPr>
              <w:lang w:val="ru-RU"/>
            </w:rPr>
          </w:pPr>
          <w:r w:rsidRPr="00D76201">
            <w:rPr>
              <w:rFonts w:eastAsia="Calibri"/>
              <w:b/>
              <w:bCs/>
              <w:szCs w:val="24"/>
            </w:rPr>
            <w:t xml:space="preserve">  </w:t>
          </w:r>
          <w:r>
            <w:rPr>
              <w:rFonts w:eastAsia="Calibri"/>
              <w:b/>
              <w:bCs/>
              <w:szCs w:val="24"/>
              <w:lang w:val="ru-RU"/>
            </w:rPr>
            <w:t>Инструкция пользователя</w:t>
          </w:r>
        </w:p>
      </w:tc>
    </w:tr>
    <w:tr w14:paraId="1A38344C" w:rsidR="00C37BBA" w:rsidRPr="00DB4B2F" w:rsidTr="00C2741D">
      <w:trPr>
        <w:cantSplit/>
        <w:trHeight w:val="557"/>
      </w:trPr>
      <w:tc>
        <w:tcPr>
          <w:tcW w:w="3505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082DEEB5" w:rsidR="00C37BBA" w:rsidRDefault="00C37BBA" w:rsidP="00C37BBA">
          <w:pPr>
            <w:pStyle w:val="a6"/>
            <w:jc w:val="center"/>
          </w:pPr>
        </w:p>
      </w:tc>
      <w:tc>
        <w:tcPr>
          <w:tcW w:w="6755" w:type="dxa"/>
          <w:vMerge/>
          <w:tcBorders>
            <w:top w:val="single" w:sz="8" w:space="0" w:color="auto"/>
            <w:left w:val="nil"/>
            <w:bottom w:val="single" w:sz="8" w:space="0" w:color="FEC816"/>
            <w:right w:val="single" w:sz="8" w:space="0" w:color="FEC816"/>
          </w:tcBorders>
        </w:tcPr>
        <w:p w14:paraId="740EF185" w:rsidR="00C37BBA" w:rsidRPr="000B5B67" w:rsidRDefault="00C37BBA" w:rsidP="00C37BBA">
          <w:pPr>
            <w:jc w:val="center"/>
            <w:rPr>
              <w:b/>
              <w:bCs/>
            </w:rPr>
          </w:pPr>
        </w:p>
      </w:tc>
    </w:tr>
  </w:tbl>
  <w:p w14:paraId="44E95C41" w:rsidR="00C37BBA" w:rsidRPr="00C37BBA" w:rsidRDefault="00C37BBA" w:rsidP="00C37BBA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B7744AD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D53046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24ECF2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0CE7C2E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BFA3E0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EAC6486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8A44F0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7C8304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6A6DF82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B3862AA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2EF1400"/>
    <w:multiLevelType w:val="hybridMultilevel"/>
    <w:tmpl w:val="7E54F8C0"/>
    <w:lvl w:ilvl="0" w:tplc="224E515A">
      <w:start w:val="1"/>
      <w:numFmt w:val="bullet"/>
      <w:pStyle w:val="a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6A051EC"/>
    <w:multiLevelType w:val="multilevel"/>
    <w:tmpl w:val="0407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7D7C4C20"/>
    <w:multiLevelType w:val="multilevel"/>
    <w:tmpl w:val="194CCA8E"/>
    <w:lvl w:ilvl="0">
      <w:start w:val="1"/>
      <w:numFmt w:val="decimal"/>
      <w:pStyle w:val="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21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>
    <w:abstractNumId w:val="12"/>
  </w:num>
  <w:num w:numId="2">
    <w:abstractNumId w:val="12"/>
  </w:num>
  <w:num w:numId="3">
    <w:abstractNumId w:val="12"/>
  </w:num>
  <w:num w:numId="4">
    <w:abstractNumId w:val="12"/>
  </w:num>
  <w:num w:numId="5">
    <w:abstractNumId w:val="12"/>
  </w:num>
  <w:num w:numId="6">
    <w:abstractNumId w:val="9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12"/>
  </w:num>
  <w:num w:numId="13">
    <w:abstractNumId w:val="12"/>
  </w:num>
  <w:num w:numId="14">
    <w:abstractNumId w:val="12"/>
  </w:num>
  <w:num w:numId="15">
    <w:abstractNumId w:val="11"/>
  </w:num>
  <w:num w:numId="16">
    <w:abstractNumId w:val="6"/>
  </w:num>
  <w:num w:numId="17">
    <w:abstractNumId w:val="5"/>
  </w:num>
  <w:num w:numId="18">
    <w:abstractNumId w:val="4"/>
  </w:num>
  <w:num w:numId="19">
    <w:abstractNumId w:val="2"/>
  </w:num>
  <w:num w:numId="20">
    <w:abstractNumId w:val="1"/>
  </w:num>
  <w:num w:numId="21">
    <w:abstractNumId w:val="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3074">
      <o:colormru v:ext="edit" colors="#369"/>
    </o:shapedefaults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B4B31"/>
    <w:rsid w:val="00002C92"/>
    <w:rsid w:val="000150E6"/>
    <w:rsid w:val="000151D4"/>
    <w:rsid w:val="000168B8"/>
    <w:rsid w:val="00024063"/>
    <w:rsid w:val="00035A16"/>
    <w:rsid w:val="000370E3"/>
    <w:rsid w:val="00040789"/>
    <w:rsid w:val="0005352B"/>
    <w:rsid w:val="00085462"/>
    <w:rsid w:val="000A2937"/>
    <w:rsid w:val="000A6C54"/>
    <w:rsid w:val="000C57AA"/>
    <w:rsid w:val="000D0B30"/>
    <w:rsid w:val="00106AB8"/>
    <w:rsid w:val="001172F2"/>
    <w:rsid w:val="0013662C"/>
    <w:rsid w:val="00142CA6"/>
    <w:rsid w:val="00146999"/>
    <w:rsid w:val="0015310F"/>
    <w:rsid w:val="00155E5A"/>
    <w:rsid w:val="00157A1B"/>
    <w:rsid w:val="00166727"/>
    <w:rsid w:val="00182152"/>
    <w:rsid w:val="00187033"/>
    <w:rsid w:val="00190C11"/>
    <w:rsid w:val="001932BB"/>
    <w:rsid w:val="001A432C"/>
    <w:rsid w:val="001C7F9E"/>
    <w:rsid w:val="001D0B04"/>
    <w:rsid w:val="00217E8E"/>
    <w:rsid w:val="00235A2A"/>
    <w:rsid w:val="002476DF"/>
    <w:rsid w:val="00250A5E"/>
    <w:rsid w:val="00250ED9"/>
    <w:rsid w:val="002573BD"/>
    <w:rsid w:val="00262D9F"/>
    <w:rsid w:val="00263783"/>
    <w:rsid w:val="00292154"/>
    <w:rsid w:val="002A6CCA"/>
    <w:rsid w:val="002B4B31"/>
    <w:rsid w:val="002B7FDF"/>
    <w:rsid w:val="002C36AE"/>
    <w:rsid w:val="002E7B1D"/>
    <w:rsid w:val="00352468"/>
    <w:rsid w:val="00367412"/>
    <w:rsid w:val="003676C1"/>
    <w:rsid w:val="0038108A"/>
    <w:rsid w:val="003860CE"/>
    <w:rsid w:val="003A71F5"/>
    <w:rsid w:val="003C0F6D"/>
    <w:rsid w:val="003D0684"/>
    <w:rsid w:val="003E1F2E"/>
    <w:rsid w:val="003E3E48"/>
    <w:rsid w:val="00405257"/>
    <w:rsid w:val="0040711E"/>
    <w:rsid w:val="00411B96"/>
    <w:rsid w:val="00415D3F"/>
    <w:rsid w:val="00427D6F"/>
    <w:rsid w:val="004717FC"/>
    <w:rsid w:val="004840AC"/>
    <w:rsid w:val="00495158"/>
    <w:rsid w:val="004C081E"/>
    <w:rsid w:val="004C68F3"/>
    <w:rsid w:val="004D59A5"/>
    <w:rsid w:val="004F0B32"/>
    <w:rsid w:val="00502ACB"/>
    <w:rsid w:val="005056A1"/>
    <w:rsid w:val="005074A8"/>
    <w:rsid w:val="005133D3"/>
    <w:rsid w:val="005358EA"/>
    <w:rsid w:val="00544101"/>
    <w:rsid w:val="00544AD9"/>
    <w:rsid w:val="00550A66"/>
    <w:rsid w:val="0056640B"/>
    <w:rsid w:val="0057088E"/>
    <w:rsid w:val="0057091D"/>
    <w:rsid w:val="005964EA"/>
    <w:rsid w:val="005C27AF"/>
    <w:rsid w:val="005C5D07"/>
    <w:rsid w:val="005D1306"/>
    <w:rsid w:val="005D3AD9"/>
    <w:rsid w:val="005D3CC8"/>
    <w:rsid w:val="005D44F4"/>
    <w:rsid w:val="005E33D4"/>
    <w:rsid w:val="006067F3"/>
    <w:rsid w:val="00606C1D"/>
    <w:rsid w:val="006109E5"/>
    <w:rsid w:val="0061445C"/>
    <w:rsid w:val="00637ECC"/>
    <w:rsid w:val="00667A04"/>
    <w:rsid w:val="00674658"/>
    <w:rsid w:val="00683645"/>
    <w:rsid w:val="00685E55"/>
    <w:rsid w:val="00686256"/>
    <w:rsid w:val="006D5552"/>
    <w:rsid w:val="00702797"/>
    <w:rsid w:val="00702F3B"/>
    <w:rsid w:val="00706F1C"/>
    <w:rsid w:val="0071743B"/>
    <w:rsid w:val="007332EC"/>
    <w:rsid w:val="0073342C"/>
    <w:rsid w:val="007341E3"/>
    <w:rsid w:val="00737FBC"/>
    <w:rsid w:val="00745D5B"/>
    <w:rsid w:val="00756C4B"/>
    <w:rsid w:val="00770336"/>
    <w:rsid w:val="00773C7F"/>
    <w:rsid w:val="0079440D"/>
    <w:rsid w:val="007B63B8"/>
    <w:rsid w:val="007C52DF"/>
    <w:rsid w:val="007D3216"/>
    <w:rsid w:val="007D49D8"/>
    <w:rsid w:val="007D6E31"/>
    <w:rsid w:val="007E2CA9"/>
    <w:rsid w:val="007F11DA"/>
    <w:rsid w:val="007F3919"/>
    <w:rsid w:val="00804355"/>
    <w:rsid w:val="008216DF"/>
    <w:rsid w:val="00826DC1"/>
    <w:rsid w:val="00862C02"/>
    <w:rsid w:val="008A2CF6"/>
    <w:rsid w:val="008E6344"/>
    <w:rsid w:val="00926CD9"/>
    <w:rsid w:val="00931910"/>
    <w:rsid w:val="00975A58"/>
    <w:rsid w:val="00976DB2"/>
    <w:rsid w:val="00982B11"/>
    <w:rsid w:val="009B19C8"/>
    <w:rsid w:val="009B3EBF"/>
    <w:rsid w:val="009B7A2C"/>
    <w:rsid w:val="009F478B"/>
    <w:rsid w:val="009F74DE"/>
    <w:rsid w:val="00A053EC"/>
    <w:rsid w:val="00A22C6E"/>
    <w:rsid w:val="00A31A37"/>
    <w:rsid w:val="00A34EDE"/>
    <w:rsid w:val="00A40C4B"/>
    <w:rsid w:val="00A41AA0"/>
    <w:rsid w:val="00A43471"/>
    <w:rsid w:val="00A5245C"/>
    <w:rsid w:val="00A56EE8"/>
    <w:rsid w:val="00A66055"/>
    <w:rsid w:val="00A77D5E"/>
    <w:rsid w:val="00A900E7"/>
    <w:rsid w:val="00AA1F94"/>
    <w:rsid w:val="00AA274B"/>
    <w:rsid w:val="00AA2F84"/>
    <w:rsid w:val="00AB2213"/>
    <w:rsid w:val="00AC0EE1"/>
    <w:rsid w:val="00AE292A"/>
    <w:rsid w:val="00AF6283"/>
    <w:rsid w:val="00AF76B3"/>
    <w:rsid w:val="00B03A4E"/>
    <w:rsid w:val="00B10C35"/>
    <w:rsid w:val="00B15DF0"/>
    <w:rsid w:val="00B4153C"/>
    <w:rsid w:val="00B465CD"/>
    <w:rsid w:val="00B634FB"/>
    <w:rsid w:val="00B665BF"/>
    <w:rsid w:val="00B718A9"/>
    <w:rsid w:val="00B73CD8"/>
    <w:rsid w:val="00B75BE7"/>
    <w:rsid w:val="00BB4586"/>
    <w:rsid w:val="00BB59EC"/>
    <w:rsid w:val="00BC708A"/>
    <w:rsid w:val="00C13424"/>
    <w:rsid w:val="00C24C1C"/>
    <w:rsid w:val="00C2741D"/>
    <w:rsid w:val="00C33DB4"/>
    <w:rsid w:val="00C37BBA"/>
    <w:rsid w:val="00C45F03"/>
    <w:rsid w:val="00C528EF"/>
    <w:rsid w:val="00C54286"/>
    <w:rsid w:val="00C63567"/>
    <w:rsid w:val="00C72A35"/>
    <w:rsid w:val="00C801B9"/>
    <w:rsid w:val="00C80D4C"/>
    <w:rsid w:val="00C82A09"/>
    <w:rsid w:val="00CA7861"/>
    <w:rsid w:val="00CB7DEA"/>
    <w:rsid w:val="00CD2106"/>
    <w:rsid w:val="00D0788A"/>
    <w:rsid w:val="00D20E3E"/>
    <w:rsid w:val="00D23927"/>
    <w:rsid w:val="00D247DC"/>
    <w:rsid w:val="00D40CFB"/>
    <w:rsid w:val="00D4651C"/>
    <w:rsid w:val="00D654B7"/>
    <w:rsid w:val="00D74AB8"/>
    <w:rsid w:val="00D76201"/>
    <w:rsid w:val="00D96D9D"/>
    <w:rsid w:val="00DA5172"/>
    <w:rsid w:val="00DC1B79"/>
    <w:rsid w:val="00E041AA"/>
    <w:rsid w:val="00E1522A"/>
    <w:rsid w:val="00E17A8D"/>
    <w:rsid w:val="00E41F0B"/>
    <w:rsid w:val="00E7174B"/>
    <w:rsid w:val="00E71E8E"/>
    <w:rsid w:val="00E842E3"/>
    <w:rsid w:val="00E86847"/>
    <w:rsid w:val="00E970EB"/>
    <w:rsid w:val="00EA3E80"/>
    <w:rsid w:val="00EB2041"/>
    <w:rsid w:val="00EB6FB6"/>
    <w:rsid w:val="00EC1677"/>
    <w:rsid w:val="00EC1B21"/>
    <w:rsid w:val="00EC230D"/>
    <w:rsid w:val="00EC3F3E"/>
    <w:rsid w:val="00ED54D3"/>
    <w:rsid w:val="00F21FAF"/>
    <w:rsid w:val="00F320AA"/>
    <w:rsid w:val="00F3568D"/>
    <w:rsid w:val="00F43C60"/>
    <w:rsid w:val="00F61E15"/>
    <w:rsid w:val="00F66368"/>
    <w:rsid w:val="00FA005B"/>
    <w:rsid w:val="00FC67A1"/>
    <w:rsid w:val="00FF2A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>
      <o:colormru v:ext="edit" colors="#369"/>
    </o:shapedefaults>
    <o:shapelayout v:ext="edit">
      <o:idmap v:ext="edit" data="1"/>
    </o:shapelayout>
  </w:shapeDefaults>
  <w:decimalSymbol w:val=","/>
  <w:listSeparator w:val=";"/>
  <w15:chartTrackingRefBased/>
  <w15:docId w15:val="{B3E32017-0B55-45D3-A965-50C945CCBA5E}"/>
  <w14:docId w14:val="19371676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foot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702797"/>
    <w:rPr>
      <w:rFonts w:ascii="Verdana" w:hAnsi="Verdana" w:cs="Arial"/>
      <w:color w:val="000000"/>
      <w:szCs w:val="14"/>
      <w:lang w:val="de-DE" w:eastAsia="de-DE"/>
    </w:rPr>
  </w:style>
  <w:style w:type="paragraph" w:styleId="1">
    <w:name w:val="heading 1"/>
    <w:basedOn w:val="a2"/>
    <w:next w:val="a2"/>
    <w:qFormat/>
    <w:rsid w:val="00C33DB4"/>
    <w:pPr>
      <w:keepNext/>
      <w:keepLines/>
      <w:pageBreakBefore/>
      <w:numPr>
        <w:numId w:val="11"/>
      </w:numPr>
      <w:spacing w:before="400" w:after="600"/>
      <w:ind w:left="431" w:hanging="431"/>
      <w:outlineLvl w:val="0"/>
    </w:pPr>
    <w:rPr>
      <w:bCs/>
      <w:color w:val="4D4D4D"/>
      <w:sz w:val="52"/>
    </w:rPr>
  </w:style>
  <w:style w:type="paragraph" w:styleId="21">
    <w:name w:val="heading 2"/>
    <w:basedOn w:val="a2"/>
    <w:next w:val="a2"/>
    <w:autoRedefine/>
    <w:qFormat/>
    <w:rsid w:val="007F11DA"/>
    <w:pPr>
      <w:keepNext/>
      <w:pageBreakBefore/>
      <w:numPr>
        <w:ilvl w:val="1"/>
        <w:numId w:val="12"/>
      </w:numPr>
      <w:spacing w:before="360" w:after="120"/>
      <w:ind w:left="578" w:hanging="578"/>
      <w:outlineLvl w:val="1"/>
    </w:pPr>
    <w:rPr>
      <w:bCs/>
      <w:color w:val="4D4D4D"/>
      <w:sz w:val="36"/>
      <w:lang w:val="en-US"/>
    </w:rPr>
  </w:style>
  <w:style w:type="paragraph" w:styleId="3">
    <w:name w:val="heading 3"/>
    <w:basedOn w:val="a2"/>
    <w:next w:val="a2"/>
    <w:qFormat/>
    <w:rsid w:val="00C33DB4"/>
    <w:pPr>
      <w:keepNext/>
      <w:numPr>
        <w:ilvl w:val="2"/>
        <w:numId w:val="13"/>
      </w:numPr>
      <w:spacing w:before="240" w:after="60"/>
      <w:outlineLvl w:val="2"/>
    </w:pPr>
    <w:rPr>
      <w:bCs/>
      <w:color w:val="4D4D4D"/>
      <w:sz w:val="28"/>
      <w:szCs w:val="26"/>
    </w:rPr>
  </w:style>
  <w:style w:type="paragraph" w:styleId="4">
    <w:name w:val="heading 4"/>
    <w:basedOn w:val="a2"/>
    <w:next w:val="a2"/>
    <w:qFormat/>
    <w:rsid w:val="00C33DB4"/>
    <w:pPr>
      <w:keepNext/>
      <w:numPr>
        <w:ilvl w:val="3"/>
        <w:numId w:val="14"/>
      </w:numPr>
      <w:jc w:val="both"/>
      <w:outlineLvl w:val="3"/>
    </w:pPr>
    <w:rPr>
      <w:rFonts w:cs="Times New Roman"/>
      <w:b/>
      <w:color w:val="4D4D4D"/>
      <w:sz w:val="24"/>
      <w:szCs w:val="20"/>
    </w:rPr>
  </w:style>
  <w:style w:type="paragraph" w:styleId="5">
    <w:name w:val="heading 5"/>
    <w:basedOn w:val="a2"/>
    <w:next w:val="a2"/>
    <w:qFormat/>
    <w:rsid w:val="00C33DB4"/>
    <w:pPr>
      <w:keepNext/>
      <w:numPr>
        <w:ilvl w:val="4"/>
        <w:numId w:val="1"/>
      </w:numPr>
      <w:outlineLvl w:val="4"/>
    </w:pPr>
    <w:rPr>
      <w:rFonts w:ascii="Times New Roman" w:hAnsi="Times New Roman" w:cs="Times New Roman"/>
      <w:b/>
      <w:color w:val="4D4D4D"/>
      <w:sz w:val="44"/>
      <w:szCs w:val="20"/>
    </w:rPr>
  </w:style>
  <w:style w:type="paragraph" w:styleId="6">
    <w:name w:val="heading 6"/>
    <w:basedOn w:val="a2"/>
    <w:next w:val="a2"/>
    <w:qFormat/>
    <w:rsid w:val="00C33DB4"/>
    <w:pPr>
      <w:keepNext/>
      <w:numPr>
        <w:ilvl w:val="5"/>
        <w:numId w:val="2"/>
      </w:numPr>
      <w:outlineLvl w:val="5"/>
    </w:pPr>
    <w:rPr>
      <w:rFonts w:ascii="Times New Roman" w:hAnsi="Times New Roman" w:cs="Times New Roman"/>
      <w:color w:val="4D4D4D"/>
      <w:sz w:val="80"/>
      <w:szCs w:val="20"/>
    </w:rPr>
  </w:style>
  <w:style w:type="paragraph" w:styleId="7">
    <w:name w:val="heading 7"/>
    <w:basedOn w:val="a2"/>
    <w:next w:val="a2"/>
    <w:qFormat/>
    <w:rsid w:val="00C33DB4"/>
    <w:pPr>
      <w:keepNext/>
      <w:numPr>
        <w:ilvl w:val="6"/>
        <w:numId w:val="3"/>
      </w:numPr>
      <w:outlineLvl w:val="6"/>
    </w:pPr>
    <w:rPr>
      <w:rFonts w:ascii="Times New Roman" w:hAnsi="Times New Roman" w:cs="Times New Roman"/>
      <w:color w:val="4D4D4D"/>
      <w:sz w:val="24"/>
      <w:szCs w:val="20"/>
    </w:rPr>
  </w:style>
  <w:style w:type="paragraph" w:styleId="8">
    <w:name w:val="heading 8"/>
    <w:basedOn w:val="a2"/>
    <w:next w:val="a2"/>
    <w:qFormat/>
    <w:rsid w:val="00C33DB4"/>
    <w:pPr>
      <w:keepNext/>
      <w:numPr>
        <w:ilvl w:val="7"/>
        <w:numId w:val="4"/>
      </w:numPr>
      <w:outlineLvl w:val="7"/>
    </w:pPr>
    <w:rPr>
      <w:rFonts w:ascii="Times New Roman" w:hAnsi="Times New Roman" w:cs="Times New Roman"/>
      <w:b/>
      <w:color w:val="4D4D4D"/>
      <w:sz w:val="28"/>
      <w:szCs w:val="20"/>
    </w:rPr>
  </w:style>
  <w:style w:type="paragraph" w:styleId="9">
    <w:name w:val="heading 9"/>
    <w:basedOn w:val="a2"/>
    <w:next w:val="a2"/>
    <w:qFormat/>
    <w:rsid w:val="00C33DB4"/>
    <w:pPr>
      <w:keepNext/>
      <w:numPr>
        <w:ilvl w:val="8"/>
        <w:numId w:val="5"/>
      </w:numPr>
      <w:jc w:val="center"/>
      <w:outlineLvl w:val="8"/>
    </w:pPr>
    <w:rPr>
      <w:rFonts w:ascii="Times New Roman" w:hAnsi="Times New Roman" w:cs="Times New Roman"/>
      <w:b/>
      <w:color w:val="4D4D4D"/>
      <w:sz w:val="16"/>
      <w:szCs w:val="20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paragraph" w:styleId="a6">
    <w:name w:val="header"/>
    <w:basedOn w:val="a2"/>
    <w:link w:val="a7"/>
    <w:rsid w:val="0038108A"/>
    <w:pPr>
      <w:tabs>
        <w:tab w:val="center" w:pos="4536"/>
        <w:tab w:val="right" w:pos="9072"/>
      </w:tabs>
    </w:pPr>
  </w:style>
  <w:style w:type="paragraph" w:styleId="a8">
    <w:name w:val="footer"/>
    <w:basedOn w:val="a2"/>
    <w:link w:val="a9"/>
    <w:autoRedefine/>
    <w:uiPriority w:val="99"/>
    <w:rsid w:val="008A2CF6"/>
    <w:pPr>
      <w:tabs>
        <w:tab w:val="left" w:pos="180"/>
        <w:tab w:val="left" w:pos="1800"/>
        <w:tab w:val="left" w:pos="2880"/>
        <w:tab w:val="left" w:pos="4680"/>
        <w:tab w:val="left" w:pos="6480"/>
        <w:tab w:val="left" w:pos="7380"/>
        <w:tab w:val="right" w:pos="9072"/>
      </w:tabs>
      <w:spacing w:line="240" w:lineRule="atLeast"/>
      <w:jc w:val="center"/>
    </w:pPr>
    <w:rPr>
      <w:rFonts w:ascii="Arial" w:hAnsi="Arial"/>
      <w:sz w:val="16"/>
    </w:rPr>
  </w:style>
  <w:style w:type="character" w:styleId="aa">
    <w:name w:val="Hyperlink"/>
    <w:uiPriority w:val="99"/>
    <w:rPr>
      <w:color w:val="0000FF"/>
      <w:u w:val="single"/>
    </w:rPr>
  </w:style>
  <w:style w:type="paragraph" w:styleId="10">
    <w:name w:val="toc 1"/>
    <w:basedOn w:val="a2"/>
    <w:next w:val="a2"/>
    <w:autoRedefine/>
    <w:uiPriority w:val="39"/>
    <w:rsid w:val="00D20E3E"/>
    <w:pPr>
      <w:spacing w:before="360" w:after="360"/>
    </w:pPr>
    <w:rPr>
      <w:rFonts w:cs="Times New Roman"/>
      <w:b/>
      <w:bCs/>
      <w:caps/>
      <w:sz w:val="22"/>
      <w:szCs w:val="22"/>
      <w:u w:val="single"/>
    </w:rPr>
  </w:style>
  <w:style w:type="paragraph" w:styleId="22">
    <w:name w:val="toc 2"/>
    <w:basedOn w:val="10"/>
    <w:next w:val="a2"/>
    <w:autoRedefine/>
    <w:uiPriority w:val="39"/>
    <w:rsid w:val="00D20E3E"/>
    <w:pPr>
      <w:spacing w:before="0" w:after="0"/>
    </w:pPr>
    <w:rPr>
      <w:caps w:val="0"/>
      <w:smallCaps/>
      <w:u w:val="none"/>
    </w:rPr>
  </w:style>
  <w:style w:type="paragraph" w:styleId="30">
    <w:name w:val="toc 3"/>
    <w:basedOn w:val="22"/>
    <w:next w:val="a2"/>
    <w:autoRedefine/>
    <w:semiHidden/>
    <w:rPr>
      <w:b w:val="0"/>
      <w:bCs w:val="0"/>
    </w:rPr>
  </w:style>
  <w:style w:type="paragraph" w:styleId="20">
    <w:name w:val="List Bullet 2"/>
    <w:basedOn w:val="a2"/>
    <w:autoRedefine/>
    <w:rsid w:val="00AA274B"/>
    <w:pPr>
      <w:numPr>
        <w:numId w:val="7"/>
      </w:numPr>
      <w:jc w:val="both"/>
    </w:pPr>
    <w:rPr>
      <w:rFonts w:cs="Times New Roman"/>
      <w:color w:val="auto"/>
      <w:szCs w:val="24"/>
    </w:rPr>
  </w:style>
  <w:style w:type="paragraph" w:styleId="40">
    <w:name w:val="toc 4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50">
    <w:name w:val="toc 5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60">
    <w:name w:val="toc 6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70">
    <w:name w:val="toc 7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80">
    <w:name w:val="toc 8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90">
    <w:name w:val="toc 9"/>
    <w:basedOn w:val="a2"/>
    <w:next w:val="a2"/>
    <w:autoRedefine/>
    <w:semiHidden/>
    <w:rPr>
      <w:rFonts w:ascii="Times New Roman" w:hAnsi="Times New Roman" w:cs="Times New Roman"/>
      <w:sz w:val="22"/>
      <w:szCs w:val="22"/>
    </w:rPr>
  </w:style>
  <w:style w:type="paragraph" w:styleId="ab">
    <w:name w:val="table of figures"/>
    <w:basedOn w:val="a2"/>
    <w:next w:val="a2"/>
    <w:semiHidden/>
    <w:pPr>
      <w:ind w:left="400" w:hanging="400"/>
    </w:pPr>
    <w:rPr>
      <w:rFonts w:cs="Times New Roman"/>
      <w:color w:val="auto"/>
      <w:szCs w:val="20"/>
    </w:rPr>
  </w:style>
  <w:style w:type="paragraph" w:styleId="a0">
    <w:name w:val="List Bullet"/>
    <w:basedOn w:val="a2"/>
    <w:autoRedefine/>
    <w:pPr>
      <w:numPr>
        <w:numId w:val="6"/>
      </w:numPr>
    </w:pPr>
    <w:rPr>
      <w:rFonts w:cs="Times New Roman"/>
      <w:color w:val="auto"/>
      <w:szCs w:val="20"/>
    </w:rPr>
  </w:style>
  <w:style w:type="paragraph" w:styleId="ac">
    <w:name w:val="caption"/>
    <w:basedOn w:val="a2"/>
    <w:next w:val="a2"/>
    <w:autoRedefine/>
    <w:qFormat/>
    <w:pPr>
      <w:spacing w:before="60" w:after="120"/>
    </w:pPr>
    <w:rPr>
      <w:rFonts w:cs="Times New Roman"/>
      <w:color w:val="auto"/>
      <w:sz w:val="16"/>
      <w:szCs w:val="20"/>
    </w:rPr>
  </w:style>
  <w:style w:type="paragraph" w:styleId="ad">
    <w:name w:val="Date"/>
    <w:basedOn w:val="a2"/>
    <w:next w:val="a2"/>
    <w:rPr>
      <w:rFonts w:cs="Times New Roman"/>
      <w:color w:val="auto"/>
      <w:szCs w:val="20"/>
    </w:rPr>
  </w:style>
  <w:style w:type="paragraph" w:customStyle="1" w:styleId="Hinweis">
    <w:name w:val="Hinweis"/>
    <w:basedOn w:val="a2"/>
    <w:autoRedefine/>
    <w:rPr>
      <w:b/>
      <w:bCs/>
    </w:rPr>
  </w:style>
  <w:style w:type="paragraph" w:styleId="ae">
    <w:name w:val="endnote text"/>
    <w:basedOn w:val="a2"/>
    <w:semiHidden/>
    <w:rPr>
      <w:rFonts w:cs="Times New Roman"/>
      <w:color w:val="auto"/>
      <w:szCs w:val="20"/>
    </w:rPr>
  </w:style>
  <w:style w:type="paragraph" w:styleId="af">
    <w:name w:val="footnote text"/>
    <w:basedOn w:val="a2"/>
    <w:semiHidden/>
    <w:rPr>
      <w:rFonts w:cs="Times New Roman"/>
      <w:color w:val="auto"/>
      <w:szCs w:val="20"/>
    </w:rPr>
  </w:style>
  <w:style w:type="paragraph" w:styleId="af0">
    <w:name w:val="Closing"/>
    <w:basedOn w:val="a2"/>
    <w:pPr>
      <w:ind w:left="4252"/>
    </w:pPr>
    <w:rPr>
      <w:rFonts w:cs="Times New Roman"/>
      <w:color w:val="auto"/>
      <w:szCs w:val="20"/>
    </w:rPr>
  </w:style>
  <w:style w:type="paragraph" w:styleId="11">
    <w:name w:val="index 1"/>
    <w:basedOn w:val="a2"/>
    <w:next w:val="a2"/>
    <w:autoRedefine/>
    <w:semiHidden/>
    <w:pPr>
      <w:ind w:left="200" w:hanging="200"/>
    </w:pPr>
    <w:rPr>
      <w:rFonts w:cs="Times New Roman"/>
      <w:color w:val="auto"/>
      <w:szCs w:val="20"/>
    </w:rPr>
  </w:style>
  <w:style w:type="paragraph" w:styleId="23">
    <w:name w:val="index 2"/>
    <w:basedOn w:val="a2"/>
    <w:next w:val="a2"/>
    <w:autoRedefine/>
    <w:semiHidden/>
    <w:pPr>
      <w:ind w:left="400" w:hanging="200"/>
    </w:pPr>
    <w:rPr>
      <w:rFonts w:cs="Times New Roman"/>
      <w:color w:val="auto"/>
      <w:szCs w:val="20"/>
    </w:rPr>
  </w:style>
  <w:style w:type="paragraph" w:styleId="31">
    <w:name w:val="index 3"/>
    <w:basedOn w:val="a2"/>
    <w:next w:val="a2"/>
    <w:autoRedefine/>
    <w:semiHidden/>
    <w:pPr>
      <w:ind w:left="600" w:hanging="200"/>
    </w:pPr>
    <w:rPr>
      <w:rFonts w:cs="Times New Roman"/>
      <w:color w:val="auto"/>
      <w:szCs w:val="20"/>
    </w:rPr>
  </w:style>
  <w:style w:type="paragraph" w:styleId="41">
    <w:name w:val="index 4"/>
    <w:basedOn w:val="a2"/>
    <w:next w:val="a2"/>
    <w:autoRedefine/>
    <w:semiHidden/>
    <w:pPr>
      <w:ind w:left="800" w:hanging="200"/>
    </w:pPr>
    <w:rPr>
      <w:rFonts w:cs="Times New Roman"/>
      <w:color w:val="auto"/>
      <w:szCs w:val="20"/>
    </w:rPr>
  </w:style>
  <w:style w:type="paragraph" w:styleId="51">
    <w:name w:val="index 5"/>
    <w:basedOn w:val="a2"/>
    <w:next w:val="a2"/>
    <w:autoRedefine/>
    <w:semiHidden/>
    <w:pPr>
      <w:ind w:left="1000" w:hanging="200"/>
    </w:pPr>
    <w:rPr>
      <w:rFonts w:cs="Times New Roman"/>
      <w:color w:val="auto"/>
      <w:szCs w:val="20"/>
    </w:rPr>
  </w:style>
  <w:style w:type="paragraph" w:styleId="61">
    <w:name w:val="index 6"/>
    <w:basedOn w:val="a2"/>
    <w:next w:val="a2"/>
    <w:autoRedefine/>
    <w:semiHidden/>
    <w:pPr>
      <w:ind w:left="1200" w:hanging="200"/>
    </w:pPr>
    <w:rPr>
      <w:rFonts w:cs="Times New Roman"/>
      <w:color w:val="auto"/>
      <w:szCs w:val="20"/>
    </w:rPr>
  </w:style>
  <w:style w:type="paragraph" w:styleId="71">
    <w:name w:val="index 7"/>
    <w:basedOn w:val="a2"/>
    <w:next w:val="a2"/>
    <w:autoRedefine/>
    <w:semiHidden/>
    <w:pPr>
      <w:ind w:left="1400" w:hanging="200"/>
    </w:pPr>
    <w:rPr>
      <w:rFonts w:cs="Times New Roman"/>
      <w:color w:val="auto"/>
      <w:szCs w:val="20"/>
    </w:rPr>
  </w:style>
  <w:style w:type="paragraph" w:styleId="81">
    <w:name w:val="index 8"/>
    <w:basedOn w:val="a2"/>
    <w:next w:val="a2"/>
    <w:autoRedefine/>
    <w:semiHidden/>
    <w:pPr>
      <w:ind w:left="1600" w:hanging="200"/>
    </w:pPr>
    <w:rPr>
      <w:rFonts w:cs="Times New Roman"/>
      <w:color w:val="auto"/>
      <w:szCs w:val="20"/>
    </w:rPr>
  </w:style>
  <w:style w:type="paragraph" w:styleId="91">
    <w:name w:val="index 9"/>
    <w:basedOn w:val="a2"/>
    <w:next w:val="a2"/>
    <w:autoRedefine/>
    <w:semiHidden/>
    <w:pPr>
      <w:ind w:left="1800" w:hanging="200"/>
    </w:pPr>
    <w:rPr>
      <w:rFonts w:cs="Times New Roman"/>
      <w:color w:val="auto"/>
      <w:szCs w:val="20"/>
    </w:rPr>
  </w:style>
  <w:style w:type="paragraph" w:styleId="af1">
    <w:name w:val="index heading"/>
    <w:basedOn w:val="21"/>
    <w:next w:val="11"/>
    <w:autoRedefine/>
    <w:semiHidden/>
    <w:rsid w:val="001932BB"/>
    <w:pPr>
      <w:numPr>
        <w:ilvl w:val="0"/>
        <w:numId w:val="0"/>
      </w:numPr>
      <w:outlineLvl w:val="9"/>
    </w:pPr>
    <w:rPr>
      <w:sz w:val="40"/>
      <w:szCs w:val="20"/>
      <w:lang w:val="de-DE"/>
    </w:rPr>
  </w:style>
  <w:style w:type="paragraph" w:styleId="a1">
    <w:name w:val="List"/>
    <w:basedOn w:val="a2"/>
    <w:rsid w:val="00085462"/>
    <w:pPr>
      <w:numPr>
        <w:numId w:val="10"/>
      </w:numPr>
    </w:pPr>
    <w:rPr>
      <w:rFonts w:cs="Times New Roman"/>
      <w:color w:val="auto"/>
      <w:szCs w:val="20"/>
    </w:rPr>
  </w:style>
  <w:style w:type="paragraph" w:styleId="24">
    <w:name w:val="List 2"/>
    <w:basedOn w:val="a2"/>
    <w:pPr>
      <w:ind w:left="566" w:hanging="283"/>
    </w:pPr>
    <w:rPr>
      <w:rFonts w:cs="Times New Roman"/>
      <w:color w:val="auto"/>
      <w:szCs w:val="20"/>
    </w:rPr>
  </w:style>
  <w:style w:type="paragraph" w:styleId="af2">
    <w:name w:val="List Continue"/>
    <w:basedOn w:val="a2"/>
    <w:pPr>
      <w:spacing w:after="120"/>
      <w:ind w:left="283"/>
    </w:pPr>
    <w:rPr>
      <w:rFonts w:cs="Times New Roman"/>
      <w:color w:val="auto"/>
      <w:szCs w:val="20"/>
    </w:rPr>
  </w:style>
  <w:style w:type="paragraph" w:styleId="25">
    <w:name w:val="List Continue 2"/>
    <w:basedOn w:val="a2"/>
    <w:pPr>
      <w:spacing w:after="120"/>
      <w:ind w:left="566"/>
    </w:pPr>
    <w:rPr>
      <w:rFonts w:cs="Times New Roman"/>
      <w:color w:val="auto"/>
      <w:szCs w:val="20"/>
    </w:rPr>
  </w:style>
  <w:style w:type="paragraph" w:styleId="a">
    <w:name w:val="List Number"/>
    <w:basedOn w:val="a2"/>
    <w:pPr>
      <w:numPr>
        <w:numId w:val="8"/>
      </w:numPr>
    </w:pPr>
    <w:rPr>
      <w:rFonts w:cs="Times New Roman"/>
      <w:color w:val="auto"/>
      <w:szCs w:val="20"/>
    </w:rPr>
  </w:style>
  <w:style w:type="paragraph" w:styleId="2">
    <w:name w:val="List Number 2"/>
    <w:basedOn w:val="a2"/>
    <w:pPr>
      <w:numPr>
        <w:numId w:val="9"/>
      </w:numPr>
    </w:pPr>
    <w:rPr>
      <w:rFonts w:cs="Times New Roman"/>
      <w:color w:val="auto"/>
      <w:szCs w:val="20"/>
    </w:rPr>
  </w:style>
  <w:style w:type="paragraph" w:styleId="af3">
    <w:name w:val="Plain Text"/>
    <w:basedOn w:val="a2"/>
    <w:rPr>
      <w:rFonts w:ascii="Courier New" w:hAnsi="Courier New" w:cs="Courier New"/>
      <w:color w:val="auto"/>
      <w:szCs w:val="20"/>
    </w:rPr>
  </w:style>
  <w:style w:type="paragraph" w:styleId="af4">
    <w:name w:val="table of authorities"/>
    <w:basedOn w:val="a2"/>
    <w:next w:val="a2"/>
    <w:semiHidden/>
    <w:pPr>
      <w:ind w:left="200" w:hanging="200"/>
    </w:pPr>
    <w:rPr>
      <w:rFonts w:cs="Times New Roman"/>
      <w:color w:val="auto"/>
      <w:szCs w:val="20"/>
    </w:rPr>
  </w:style>
  <w:style w:type="paragraph" w:styleId="af5">
    <w:name w:val="toa heading"/>
    <w:basedOn w:val="a2"/>
    <w:next w:val="a2"/>
    <w:semiHidden/>
    <w:pPr>
      <w:spacing w:before="120"/>
    </w:pPr>
    <w:rPr>
      <w:b/>
      <w:bCs/>
      <w:color w:val="auto"/>
      <w:sz w:val="24"/>
      <w:szCs w:val="24"/>
    </w:rPr>
  </w:style>
  <w:style w:type="paragraph" w:styleId="af6">
    <w:name w:val="Title"/>
    <w:basedOn w:val="a2"/>
    <w:next w:val="a2"/>
    <w:qFormat/>
    <w:rsid w:val="00002C92"/>
    <w:pPr>
      <w:spacing w:before="240" w:after="60"/>
      <w:outlineLvl w:val="0"/>
    </w:pPr>
    <w:rPr>
      <w:bCs/>
      <w:color w:val="4D4D4D"/>
      <w:kern w:val="28"/>
      <w:sz w:val="52"/>
      <w:szCs w:val="32"/>
    </w:rPr>
  </w:style>
  <w:style w:type="paragraph" w:styleId="af7">
    <w:name w:val="Subtitle"/>
    <w:basedOn w:val="a2"/>
    <w:autoRedefine/>
    <w:qFormat/>
    <w:rsid w:val="004D59A5"/>
    <w:pPr>
      <w:spacing w:after="60"/>
    </w:pPr>
    <w:rPr>
      <w:b/>
      <w:color w:val="auto"/>
      <w:szCs w:val="24"/>
    </w:rPr>
  </w:style>
  <w:style w:type="paragraph" w:customStyle="1" w:styleId="FooterCentered">
    <w:name w:val="FooterCentered"/>
    <w:basedOn w:val="a8"/>
    <w:autoRedefine/>
    <w:rsid w:val="001172F2"/>
    <w:pPr>
      <w:tabs>
        <w:tab w:val="clear" w:pos="180"/>
        <w:tab w:val="clear" w:pos="1800"/>
        <w:tab w:val="clear" w:pos="2880"/>
        <w:tab w:val="clear" w:pos="4680"/>
        <w:tab w:val="clear" w:pos="6480"/>
        <w:tab w:val="clear" w:pos="7380"/>
        <w:tab w:val="center" w:pos="4140"/>
      </w:tabs>
    </w:pPr>
  </w:style>
  <w:style w:type="paragraph" w:customStyle="1" w:styleId="Screenshot">
    <w:name w:val="Screenshot"/>
    <w:basedOn w:val="a2"/>
    <w:link w:val="Screenshot0"/>
    <w:autoRedefine/>
    <w:rsid w:val="00217E8E"/>
    <w:pPr>
      <w:spacing w:before="240" w:after="240"/>
    </w:pPr>
    <w:rPr>
      <w:lang w:val="en-US"/>
    </w:rPr>
  </w:style>
  <w:style w:type="paragraph" w:customStyle="1" w:styleId="NormalCentered">
    <w:name w:val="NormalCentered"/>
    <w:basedOn w:val="a2"/>
    <w:rsid w:val="00367412"/>
    <w:pPr>
      <w:jc w:val="center"/>
    </w:pPr>
  </w:style>
  <w:style w:type="paragraph" w:customStyle="1" w:styleId="documenttitle">
    <w:name w:val="document title"/>
    <w:basedOn w:val="a2"/>
    <w:next w:val="a2"/>
    <w:rsid w:val="00002C92"/>
    <w:pPr>
      <w:spacing w:before="240" w:after="60"/>
    </w:pPr>
    <w:rPr>
      <w:color w:val="4D4D4D"/>
      <w:sz w:val="60"/>
    </w:rPr>
  </w:style>
  <w:style w:type="table" w:styleId="af8">
    <w:name w:val="Table Theme"/>
    <w:basedOn w:val="a4"/>
    <w:rsid w:val="00AB2213"/>
    <w:rPr>
      <w:rFonts w:ascii="Verdana" w:hAnsi="Verdana"/>
    </w:rPr>
    <w:tblPr>
      <w:tblBorders>
        <w:top w:val="single" w:color="C0C0C0" w:sz="4" w:space="0"/>
        <w:left w:val="single" w:color="C0C0C0" w:sz="4" w:space="0"/>
        <w:bottom w:val="single" w:color="C0C0C0" w:sz="4" w:space="0"/>
        <w:right w:val="single" w:color="C0C0C0" w:sz="4" w:space="0"/>
        <w:insideH w:val="single" w:color="C0C0C0" w:sz="4" w:space="0"/>
        <w:insideV w:val="single" w:color="C0C0C0" w:sz="4" w:space="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table" w:styleId="af9">
    <w:name w:val="Table Grid"/>
    <w:basedOn w:val="a4"/>
    <w:rsid w:val="00E86847"/>
    <w:rPr>
      <w:rFonts w:ascii="Verdana" w:hAnsi="Verdana"/>
    </w:rPr>
    <w:tblPr>
      <w:tblBorders>
        <w:top w:val="single" w:color="999999" w:sz="4" w:space="0"/>
        <w:left w:val="single" w:color="999999" w:sz="4" w:space="0"/>
        <w:bottom w:val="single" w:color="999999" w:sz="4" w:space="0"/>
        <w:right w:val="single" w:color="999999" w:sz="4" w:space="0"/>
        <w:insideH w:val="single" w:color="999999" w:sz="4" w:space="0"/>
        <w:insideV w:val="single" w:color="999999" w:sz="4" w:space="0"/>
      </w:tblBorders>
    </w:tblPr>
    <w:tblStylePr w:type="firstRow">
      <w:rPr>
        <w:rFonts w:ascii="DengXian" w:hAnsi="DengXian"/>
        <w:b/>
        <w:sz w:val="20"/>
      </w:rPr>
      <w:tblPr/>
      <w:tcPr>
        <w:shd w:val="clear" w:color="auto" w:fill="D9D9D9"/>
      </w:tcPr>
    </w:tblStylePr>
  </w:style>
  <w:style w:type="character" w:customStyle="1" w:styleId="a7">
    <w:name w:val="Верхний колонтитул Знак"/>
    <w:link w:val="a6"/>
    <w:rsid w:val="00D76201"/>
    <w:rPr>
      <w:rFonts w:ascii="Verdana" w:hAnsi="Verdana" w:cs="Arial"/>
      <w:color w:val="000000"/>
      <w:szCs w:val="14"/>
      <w:lang w:val="de-DE" w:eastAsia="de-DE"/>
    </w:rPr>
  </w:style>
  <w:style w:type="character" w:customStyle="1" w:styleId="a9">
    <w:name w:val="Нижний колонтитул Знак"/>
    <w:link w:val="a8"/>
    <w:uiPriority w:val="99"/>
    <w:rsid w:val="00C37BBA"/>
    <w:rPr>
      <w:rFonts w:ascii="Arial" w:hAnsi="Arial" w:cs="Arial"/>
      <w:color w:val="000000"/>
      <w:sz w:val="16"/>
      <w:szCs w:val="14"/>
      <w:lang w:val="de-DE" w:eastAsia="de-DE"/>
    </w:rPr>
  </w:style>
  <w:style w:type="paragraph" w:customStyle="1" w:styleId="h1">
    <w:name w:val="h1"/>
    <w:basedOn w:val="1"/>
    <w:link w:val="h10"/>
    <w:rsid w:val="00975A58"/>
    <w:rPr>
      <w:rFonts w:ascii="Arial" w:hAnsi="Arial"/>
      <w:b/>
      <w:sz w:val="48"/>
    </w:rPr>
  </w:style>
  <w:style w:type="character" w:customStyle="1" w:styleId="h10">
    <w:name w:val="h1 Знак"/>
    <w:link w:val="h1"/>
    <w:rsid w:val="00975A58"/>
    <w:rPr>
      <w:rFonts w:ascii="Arial" w:hAnsi="Arial" w:cs="Arial"/>
      <w:b/>
      <w:bCs/>
      <w:color w:val="4D4D4D"/>
      <w:sz w:val="48"/>
      <w:szCs w:val="14"/>
      <w:lang w:val="de-DE" w:eastAsia="de-DE"/>
    </w:rPr>
  </w:style>
  <w:style w:type="paragraph" w:customStyle="1" w:styleId="h2">
    <w:name w:val="h2"/>
    <w:basedOn w:val="21"/>
    <w:link w:val="h20"/>
    <w:rsid w:val="00C528EF"/>
    <w:rPr>
      <w:rFonts w:ascii="Arial" w:hAnsi="Arial"/>
      <w:b/>
    </w:rPr>
  </w:style>
  <w:style w:type="character" w:customStyle="1" w:styleId="h20">
    <w:name w:val="h2 Знак"/>
    <w:link w:val="h2"/>
    <w:rsid w:val="00C528EF"/>
    <w:rPr>
      <w:rFonts w:ascii="Arial" w:hAnsi="Arial" w:cs="Arial"/>
      <w:b/>
      <w:bCs/>
      <w:color w:val="4D4D4D"/>
      <w:sz w:val="36"/>
      <w:szCs w:val="14"/>
      <w:lang w:val="en-US" w:eastAsia="de-DE"/>
    </w:rPr>
  </w:style>
  <w:style w:type="paragraph" w:customStyle="1" w:styleId="p">
    <w:name w:val="p"/>
    <w:basedOn w:val="a2"/>
    <w:link w:val="p0"/>
    <w:rsid w:val="00C528EF"/>
    <w:rPr>
      <w:rFonts w:ascii="Arial" w:hAnsi="Arial"/>
    </w:rPr>
  </w:style>
  <w:style w:type="character" w:customStyle="1" w:styleId="p0">
    <w:name w:val="p Знак"/>
    <w:link w:val="p"/>
    <w:rsid w:val="00C528EF"/>
    <w:rPr>
      <w:rFonts w:ascii="Arial" w:hAnsi="Arial" w:cs="Arial"/>
      <w:color w:val="000000"/>
      <w:szCs w:val="14"/>
      <w:lang w:val="de-DE" w:eastAsia="de-DE"/>
    </w:rPr>
  </w:style>
  <w:style w:type="paragraph" w:customStyle="1" w:styleId="phintbox">
    <w:name w:val="p.hint_box"/>
    <w:basedOn w:val="p"/>
    <w:link w:val="phintbox0"/>
    <w:rsid w:val="004C081E"/>
  </w:style>
  <w:style w:type="character" w:customStyle="1" w:styleId="Screenshot0">
    <w:name w:val="Screenshot Знак"/>
    <w:link w:val="Screenshot"/>
    <w:rsid w:val="004C081E"/>
    <w:rPr>
      <w:rFonts w:ascii="Verdana" w:hAnsi="Verdana" w:cs="Arial"/>
      <w:color w:val="000000"/>
      <w:szCs w:val="14"/>
      <w:lang w:val="en-US" w:eastAsia="de-DE"/>
    </w:rPr>
  </w:style>
  <w:style w:type="character" w:customStyle="1" w:styleId="phintbox0">
    <w:name w:val="p.hint_box Знак"/>
    <w:link w:val="phintbox"/>
    <w:rsid w:val="004C081E"/>
    <w:rPr>
      <w:rFonts w:ascii="Arial" w:hAnsi="Arial" w:cs="Arial"/>
      <w:color w:val="000000"/>
      <w:szCs w:val="1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1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theme" Target="theme/theme1.xml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28" Type="http://schemas.openxmlformats.org/officeDocument/2006/relationships/image" Target="media/image122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header" Target="header1.xml"/><Relationship Id="rId139" Type="http://schemas.openxmlformats.org/officeDocument/2006/relationships/customXml" Target="../customXml/item1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footer" Target="footer1.xm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customXml" Target="../customXml/item3.xml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header" Target="header2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6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03329750A3B44499F5D2E787C86944" ma:contentTypeVersion="0" ma:contentTypeDescription="Создание документа." ma:contentTypeScope="" ma:versionID="bb8435fbffccf5a4c924888fb1f4e1b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76d57dbf9a77af284536b0872d26941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7546E52-7A69-4D1E-8F69-76BA974DF0E9}"/>
</file>

<file path=customXml/itemProps2.xml><?xml version="1.0" encoding="utf-8"?>
<ds:datastoreItem xmlns:ds="http://schemas.openxmlformats.org/officeDocument/2006/customXml" ds:itemID="{9F1199FB-FA18-479C-8D7F-D0BC9D5139B9}"/>
</file>

<file path=customXml/itemProps3.xml><?xml version="1.0" encoding="utf-8"?>
<ds:datastoreItem xmlns:ds="http://schemas.openxmlformats.org/officeDocument/2006/customXml" ds:itemID="{525E478F-05EC-4DA6-A3E6-B1C5A8E3B655}"/>
</file>

<file path=docProps/app.xml><?xml version="1.0" encoding="utf-8"?>
<Properties xmlns="http://schemas.openxmlformats.org/officeDocument/2006/extended-properties" xmlns:vt="http://schemas.openxmlformats.org/officeDocument/2006/docPropsVTypes">
  <Template>ADD0BA8A</Template>
  <TotalTime>0</TotalTime>
  <Pages>2</Pages>
  <Words>949</Words>
  <Characters>7008</Characters>
  <Application>Microsoft Office Word</Application>
  <DocSecurity>0</DocSecurity>
  <Lines>1401</Lines>
  <Paragraphs>318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Координатор ТОиР. 55_ТОиР</vt:lpstr>
      <vt:lpstr>Documentation</vt:lpstr>
    </vt:vector>
  </TitlesOfParts>
  <Company>Company Name</Company>
  <LinksUpToDate>false</LinksUpToDate>
  <CharactersWithSpaces>7639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Координатор ТОиР. 55_ТОиР</dc:title>
  <dc:subject/>
  <dc:creator>KovtunDV</dc:creator>
  <cp:keywords/>
  <dc:description/>
  <cp:lastModifiedBy>KovtunDV</cp:lastModifiedBy>
  <cp:revision>2</cp:revision>
  <cp:lastPrinted>2009-03-31T09:35:00Z</cp:lastPrinted>
  <dcterms:created xsi:type="dcterms:W3CDTF">2019-12-05T08:38:00Z</dcterms:created>
  <dcterms:modified xsi:type="dcterms:W3CDTF">2019-12-05T08:38:00Z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0x0101009903329750A3B44499F5D2E787C86944</vt:lpwstr>
  </property>
</Properties>
</file>