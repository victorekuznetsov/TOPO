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347341">
        <w:rPr>
          <w:lang w:val="en-GB"/>
        </w:rPr>
        <w:t>Главный специалист ТОиР. 60_ТОиР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347341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347341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54518" w:history="1">
        <w:r w:rsidR="00347341" w:rsidRPr="002F4544">
          <w:rPr>
            <w:rStyle w:val="aa"/>
            <w:noProof/>
            <w:lang w:val="en-GB"/>
          </w:rPr>
          <w:t>1</w:t>
        </w:r>
        <w:r w:rsidR="0034734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347341" w:rsidRPr="002F4544">
          <w:rPr>
            <w:rStyle w:val="aa"/>
            <w:noProof/>
            <w:lang w:val="en-GB"/>
          </w:rPr>
          <w:t>60_ТОиР_Годовое планирование воздействий на ПА</w:t>
        </w:r>
        <w:r w:rsidR="00347341">
          <w:rPr>
            <w:noProof/>
            <w:webHidden/>
          </w:rPr>
          <w:tab/>
        </w:r>
        <w:r w:rsidR="00347341">
          <w:rPr>
            <w:noProof/>
            <w:webHidden/>
          </w:rPr>
          <w:fldChar w:fldCharType="begin"/>
        </w:r>
        <w:r w:rsidR="00347341">
          <w:rPr>
            <w:noProof/>
            <w:webHidden/>
          </w:rPr>
          <w:instrText xml:space="preserve"> PAGEREF _Toc26454518 \h </w:instrText>
        </w:r>
        <w:r w:rsidR="00347341">
          <w:rPr>
            <w:noProof/>
            <w:webHidden/>
          </w:rPr>
        </w:r>
        <w:r w:rsidR="00347341">
          <w:rPr>
            <w:noProof/>
            <w:webHidden/>
          </w:rPr>
          <w:fldChar w:fldCharType="separate"/>
        </w:r>
        <w:r w:rsidR="00347341">
          <w:rPr>
            <w:noProof/>
            <w:webHidden/>
          </w:rPr>
          <w:t>4</w:t>
        </w:r>
        <w:r w:rsidR="00347341"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19" w:history="1">
        <w:r w:rsidRPr="002F4544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0" w:history="1">
        <w:r w:rsidRPr="002F4544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1" w:history="1">
        <w:r w:rsidRPr="002F4544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2" w:history="1">
        <w:r w:rsidRPr="002F4544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3" w:history="1">
        <w:r w:rsidRPr="002F4544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4" w:history="1">
        <w:r w:rsidRPr="002F4544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5" w:history="1">
        <w:r w:rsidRPr="002F4544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6" w:history="1">
        <w:r w:rsidRPr="002F4544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7" w:history="1">
        <w:r w:rsidRPr="002F4544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8" w:history="1">
        <w:r w:rsidRPr="002F4544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29" w:history="1">
        <w:r w:rsidRPr="002F4544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0" w:history="1">
        <w:r w:rsidRPr="002F4544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1" w:history="1">
        <w:r w:rsidRPr="002F4544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2" w:history="1">
        <w:r w:rsidRPr="002F4544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3" w:history="1">
        <w:r w:rsidRPr="002F4544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4" w:history="1">
        <w:r w:rsidRPr="002F4544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5" w:history="1">
        <w:r w:rsidRPr="002F4544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6" w:history="1">
        <w:r w:rsidRPr="002F4544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7" w:history="1">
        <w:r w:rsidRPr="002F4544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8" w:history="1">
        <w:r w:rsidRPr="002F4544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39" w:history="1">
        <w:r w:rsidRPr="002F4544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0" w:history="1">
        <w:r w:rsidRPr="002F4544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1" w:history="1">
        <w:r w:rsidRPr="002F4544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2" w:history="1">
        <w:r w:rsidRPr="002F4544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3" w:history="1">
        <w:r w:rsidRPr="002F4544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4" w:history="1">
        <w:r w:rsidRPr="002F4544">
          <w:rPr>
            <w:rStyle w:val="aa"/>
            <w:noProof/>
          </w:rPr>
          <w:t>1.26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5" w:history="1">
        <w:r w:rsidRPr="002F4544">
          <w:rPr>
            <w:rStyle w:val="aa"/>
            <w:noProof/>
          </w:rPr>
          <w:t>1.27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6" w:history="1">
        <w:r w:rsidRPr="002F4544">
          <w:rPr>
            <w:rStyle w:val="aa"/>
            <w:noProof/>
          </w:rPr>
          <w:t>1.28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7" w:history="1">
        <w:r w:rsidRPr="002F4544">
          <w:rPr>
            <w:rStyle w:val="aa"/>
            <w:noProof/>
          </w:rPr>
          <w:t>1.29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8" w:history="1">
        <w:r w:rsidRPr="002F4544">
          <w:rPr>
            <w:rStyle w:val="aa"/>
            <w:noProof/>
          </w:rPr>
          <w:t>1.30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49" w:history="1">
        <w:r w:rsidRPr="002F4544">
          <w:rPr>
            <w:rStyle w:val="aa"/>
            <w:noProof/>
          </w:rPr>
          <w:t>1.31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0" w:history="1">
        <w:r w:rsidRPr="002F4544">
          <w:rPr>
            <w:rStyle w:val="aa"/>
            <w:noProof/>
          </w:rPr>
          <w:t>1.32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1" w:history="1">
        <w:r w:rsidRPr="002F4544">
          <w:rPr>
            <w:rStyle w:val="aa"/>
            <w:noProof/>
          </w:rPr>
          <w:t>1.33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2" w:history="1">
        <w:r w:rsidRPr="002F4544">
          <w:rPr>
            <w:rStyle w:val="aa"/>
            <w:noProof/>
          </w:rPr>
          <w:t>1.34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3" w:history="1">
        <w:r w:rsidRPr="002F4544">
          <w:rPr>
            <w:rStyle w:val="aa"/>
            <w:noProof/>
          </w:rPr>
          <w:t>1.35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4" w:history="1">
        <w:r w:rsidRPr="002F4544">
          <w:rPr>
            <w:rStyle w:val="aa"/>
            <w:noProof/>
          </w:rPr>
          <w:t>1.36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5" w:history="1">
        <w:r w:rsidRPr="002F4544">
          <w:rPr>
            <w:rStyle w:val="aa"/>
            <w:noProof/>
          </w:rPr>
          <w:t>1.37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6" w:history="1">
        <w:r w:rsidRPr="002F4544">
          <w:rPr>
            <w:rStyle w:val="aa"/>
            <w:noProof/>
          </w:rPr>
          <w:t>1.38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7" w:history="1">
        <w:r w:rsidRPr="002F4544">
          <w:rPr>
            <w:rStyle w:val="aa"/>
            <w:noProof/>
          </w:rPr>
          <w:t>1.39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8" w:history="1">
        <w:r w:rsidRPr="002F4544">
          <w:rPr>
            <w:rStyle w:val="aa"/>
            <w:noProof/>
          </w:rPr>
          <w:t>1.40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59" w:history="1">
        <w:r w:rsidRPr="002F4544">
          <w:rPr>
            <w:rStyle w:val="aa"/>
            <w:noProof/>
          </w:rPr>
          <w:t>1.41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0" w:history="1">
        <w:r w:rsidRPr="002F4544">
          <w:rPr>
            <w:rStyle w:val="aa"/>
            <w:noProof/>
          </w:rPr>
          <w:t>1.42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1" w:history="1">
        <w:r w:rsidRPr="002F4544">
          <w:rPr>
            <w:rStyle w:val="aa"/>
            <w:noProof/>
          </w:rPr>
          <w:t>1.43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Slide1469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2" w:history="1">
        <w:r w:rsidRPr="002F4544">
          <w:rPr>
            <w:rStyle w:val="aa"/>
            <w:noProof/>
          </w:rPr>
          <w:t>1.44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3" w:history="1">
        <w:r w:rsidRPr="002F4544">
          <w:rPr>
            <w:rStyle w:val="aa"/>
            <w:noProof/>
          </w:rPr>
          <w:t>1.45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4" w:history="1">
        <w:r w:rsidRPr="002F4544">
          <w:rPr>
            <w:rStyle w:val="aa"/>
            <w:noProof/>
          </w:rPr>
          <w:t>1.46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Slide1472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565" w:history="1">
        <w:r w:rsidRPr="002F4544">
          <w:rPr>
            <w:rStyle w:val="aa"/>
            <w:noProof/>
          </w:rPr>
          <w:t>1.47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2F4544">
          <w:rPr>
            <w:rStyle w:val="aa"/>
            <w:noProof/>
          </w:rPr>
          <w:t>Slide1418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347341" w:rsidRDefault="00347341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4566" w:history="1">
        <w:r w:rsidRPr="002F4544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2F4544">
          <w:rPr>
            <w:rStyle w:val="aa"/>
            <w:noProof/>
          </w:rPr>
          <w:t>Согласование заказов ТОРО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1F75DA" w:rsidP="001F75DA">
      <w:pPr>
        <w:pStyle w:val="h1"/>
        <w:rPr>
          <w:lang w:val="en-GB"/>
        </w:rPr>
      </w:pPr>
      <w:bookmarkStart w:id="5" w:name="_Toc26454518"/>
      <w:r>
        <w:rPr>
          <w:lang w:val="en-GB"/>
        </w:rPr>
        <w:lastRenderedPageBreak/>
        <w:t>60_ТОиР_Годовое планирование воздействий на ПА</w:t>
      </w:r>
      <w:bookmarkEnd w:id="5"/>
    </w:p>
    <w:p w:rsidR="00712D90" w:rsidRDefault="00712D90" w:rsidP="00712D90">
      <w:pPr>
        <w:pStyle w:val="h2"/>
      </w:pPr>
      <w:bookmarkStart w:id="6" w:name="_Toc26454519"/>
      <w:r>
        <w:lastRenderedPageBreak/>
        <w:t>Инструктаж по функциональному направлению «ТОиР»</w:t>
      </w:r>
      <w:bookmarkEnd w:id="6"/>
    </w:p>
    <w:p w:rsidR="00712D90" w:rsidRDefault="00712D90" w:rsidP="00712D90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2"/>
          </v:shape>
        </w:pict>
      </w:r>
    </w:p>
    <w:p w:rsidR="00337C09" w:rsidRDefault="00337C09" w:rsidP="00337C09">
      <w:pPr>
        <w:pStyle w:val="h2"/>
      </w:pPr>
      <w:bookmarkStart w:id="7" w:name="_Toc26454520"/>
      <w:r>
        <w:lastRenderedPageBreak/>
        <w:t>Внедрение пилота и стабилизация</w:t>
      </w:r>
      <w:bookmarkEnd w:id="7"/>
    </w:p>
    <w:p w:rsidR="00337C09" w:rsidRDefault="00337C09" w:rsidP="00337C09">
      <w:pPr>
        <w:pStyle w:val="p"/>
      </w:pPr>
      <w:r>
        <w:pict>
          <v:shape id="_x0000_i1026" type="#_x0000_t75" style="width:435pt;height:326.25pt">
            <v:imagedata r:id="rId8" o:title="imb__3"/>
          </v:shape>
        </w:pict>
      </w:r>
    </w:p>
    <w:p w:rsidR="004442DA" w:rsidRDefault="004442DA" w:rsidP="004442DA">
      <w:pPr>
        <w:pStyle w:val="h2"/>
      </w:pPr>
      <w:bookmarkStart w:id="8" w:name="_Toc26454521"/>
      <w:r>
        <w:lastRenderedPageBreak/>
        <w:t>Slide1326</w:t>
      </w:r>
      <w:bookmarkEnd w:id="8"/>
    </w:p>
    <w:p w:rsidR="004442DA" w:rsidRDefault="004442DA" w:rsidP="004442DA">
      <w:pPr>
        <w:pStyle w:val="p"/>
      </w:pPr>
      <w:r>
        <w:pict>
          <v:shape id="_x0000_i1027" type="#_x0000_t75" style="width:435pt;height:326.25pt">
            <v:imagedata r:id="rId9" o:title="imb__4"/>
          </v:shape>
        </w:pict>
      </w:r>
    </w:p>
    <w:p w:rsidR="003B0756" w:rsidRDefault="003B0756" w:rsidP="003B0756">
      <w:pPr>
        <w:pStyle w:val="h2"/>
      </w:pPr>
      <w:bookmarkStart w:id="9" w:name="_Toc26454522"/>
      <w:r>
        <w:lastRenderedPageBreak/>
        <w:t>Slide1327</w:t>
      </w:r>
      <w:bookmarkEnd w:id="9"/>
    </w:p>
    <w:p w:rsidR="003B0756" w:rsidRDefault="003B0756" w:rsidP="003B0756">
      <w:pPr>
        <w:pStyle w:val="p"/>
      </w:pPr>
      <w:r>
        <w:pict>
          <v:shape id="_x0000_i1028" type="#_x0000_t75" style="width:435pt;height:326.25pt">
            <v:imagedata r:id="rId10" o:title="imb__5"/>
          </v:shape>
        </w:pict>
      </w:r>
    </w:p>
    <w:p w:rsidR="002F70FF" w:rsidRDefault="002F70FF" w:rsidP="002F70FF">
      <w:pPr>
        <w:pStyle w:val="h2"/>
      </w:pPr>
      <w:bookmarkStart w:id="10" w:name="_Toc26454523"/>
      <w:r>
        <w:lastRenderedPageBreak/>
        <w:t>Slide1328</w:t>
      </w:r>
      <w:bookmarkEnd w:id="10"/>
    </w:p>
    <w:p w:rsidR="002F70FF" w:rsidRDefault="002F70FF" w:rsidP="002F70FF">
      <w:pPr>
        <w:pStyle w:val="p"/>
      </w:pPr>
      <w:r>
        <w:pict>
          <v:shape id="_x0000_i1029" type="#_x0000_t75" style="width:435pt;height:326.25pt">
            <v:imagedata r:id="rId11" o:title="imb__6"/>
          </v:shape>
        </w:pict>
      </w:r>
    </w:p>
    <w:p w:rsidR="00EB2161" w:rsidRDefault="00EB2161" w:rsidP="00EB2161">
      <w:pPr>
        <w:pStyle w:val="h2"/>
      </w:pPr>
      <w:bookmarkStart w:id="11" w:name="_Toc26454524"/>
      <w:r>
        <w:lastRenderedPageBreak/>
        <w:t>Внедрение пилота и стабилизация</w:t>
      </w:r>
      <w:bookmarkEnd w:id="11"/>
    </w:p>
    <w:p w:rsidR="00EB2161" w:rsidRDefault="00EB2161" w:rsidP="00EB2161">
      <w:pPr>
        <w:pStyle w:val="p"/>
      </w:pPr>
      <w:r>
        <w:pict>
          <v:shape id="_x0000_i1030" type="#_x0000_t75" style="width:435pt;height:326.25pt">
            <v:imagedata r:id="rId12" o:title="imb__7"/>
          </v:shape>
        </w:pict>
      </w:r>
    </w:p>
    <w:p w:rsidR="00791B94" w:rsidRDefault="00791B94" w:rsidP="00791B94">
      <w:pPr>
        <w:pStyle w:val="h2"/>
      </w:pPr>
      <w:bookmarkStart w:id="12" w:name="_Toc26454525"/>
      <w:r>
        <w:lastRenderedPageBreak/>
        <w:t>Slide1473</w:t>
      </w:r>
      <w:bookmarkEnd w:id="12"/>
    </w:p>
    <w:p w:rsidR="00791B94" w:rsidRDefault="00791B94" w:rsidP="00791B94">
      <w:pPr>
        <w:pStyle w:val="p"/>
      </w:pPr>
      <w:r>
        <w:pict>
          <v:shape id="_x0000_i1031" type="#_x0000_t75" style="width:435pt;height:326.25pt">
            <v:imagedata r:id="rId13" o:title="imb__8"/>
          </v:shape>
        </w:pict>
      </w:r>
    </w:p>
    <w:p w:rsidR="00BF1B10" w:rsidRDefault="00BF1B10" w:rsidP="00BF1B10">
      <w:pPr>
        <w:pStyle w:val="h2"/>
      </w:pPr>
      <w:bookmarkStart w:id="13" w:name="_Toc26454526"/>
      <w:r>
        <w:lastRenderedPageBreak/>
        <w:t>Slide1474</w:t>
      </w:r>
      <w:bookmarkEnd w:id="13"/>
    </w:p>
    <w:p w:rsidR="00BF1B10" w:rsidRDefault="00BF1B10" w:rsidP="00BF1B10">
      <w:pPr>
        <w:pStyle w:val="p"/>
      </w:pPr>
      <w:r>
        <w:pict>
          <v:shape id="_x0000_i1032" type="#_x0000_t75" style="width:435pt;height:326.25pt">
            <v:imagedata r:id="rId14" o:title="imb__9"/>
          </v:shape>
        </w:pict>
      </w:r>
    </w:p>
    <w:p w:rsidR="00967FC4" w:rsidRDefault="00967FC4" w:rsidP="00967FC4">
      <w:pPr>
        <w:pStyle w:val="h2"/>
      </w:pPr>
      <w:bookmarkStart w:id="14" w:name="_Toc26454527"/>
      <w:r>
        <w:lastRenderedPageBreak/>
        <w:t>Slide1475</w:t>
      </w:r>
      <w:bookmarkEnd w:id="14"/>
    </w:p>
    <w:p w:rsidR="00967FC4" w:rsidRDefault="00967FC4" w:rsidP="00967FC4">
      <w:pPr>
        <w:pStyle w:val="p"/>
      </w:pPr>
      <w:r>
        <w:pict>
          <v:shape id="_x0000_i1033" type="#_x0000_t75" style="width:435pt;height:326.25pt">
            <v:imagedata r:id="rId15" o:title="imb__10"/>
          </v:shape>
        </w:pict>
      </w:r>
    </w:p>
    <w:p w:rsidR="001A0FC8" w:rsidRDefault="001A0FC8" w:rsidP="001A0FC8">
      <w:pPr>
        <w:pStyle w:val="h2"/>
      </w:pPr>
      <w:bookmarkStart w:id="15" w:name="_Toc26454528"/>
      <w:r>
        <w:lastRenderedPageBreak/>
        <w:t>Slide1426</w:t>
      </w:r>
      <w:bookmarkEnd w:id="15"/>
    </w:p>
    <w:p w:rsidR="001A0FC8" w:rsidRDefault="001A0FC8" w:rsidP="001A0FC8">
      <w:pPr>
        <w:pStyle w:val="p"/>
      </w:pPr>
      <w:r>
        <w:pict>
          <v:shape id="_x0000_i1034" type="#_x0000_t75" style="width:435pt;height:326.25pt">
            <v:imagedata r:id="rId16" o:title="imb__11"/>
          </v:shape>
        </w:pict>
      </w:r>
    </w:p>
    <w:p w:rsidR="009012A4" w:rsidRDefault="009012A4" w:rsidP="009012A4">
      <w:pPr>
        <w:pStyle w:val="h2"/>
      </w:pPr>
      <w:bookmarkStart w:id="16" w:name="_Toc26454529"/>
      <w:r>
        <w:lastRenderedPageBreak/>
        <w:t>Slide1427</w:t>
      </w:r>
      <w:bookmarkEnd w:id="16"/>
    </w:p>
    <w:p w:rsidR="009012A4" w:rsidRDefault="009012A4" w:rsidP="009012A4">
      <w:pPr>
        <w:pStyle w:val="p"/>
      </w:pPr>
      <w:r>
        <w:pict>
          <v:shape id="_x0000_i1035" type="#_x0000_t75" style="width:435pt;height:326.25pt">
            <v:imagedata r:id="rId17" o:title="imb__12"/>
          </v:shape>
        </w:pict>
      </w:r>
    </w:p>
    <w:p w:rsidR="00A21DDB" w:rsidRDefault="00A21DDB" w:rsidP="00A21DDB">
      <w:pPr>
        <w:pStyle w:val="h2"/>
      </w:pPr>
      <w:bookmarkStart w:id="17" w:name="_Toc26454530"/>
      <w:r>
        <w:lastRenderedPageBreak/>
        <w:t>Slide1413</w:t>
      </w:r>
      <w:bookmarkEnd w:id="17"/>
    </w:p>
    <w:p w:rsidR="00A21DDB" w:rsidRDefault="00A21DDB" w:rsidP="00A21DDB">
      <w:pPr>
        <w:pStyle w:val="p"/>
      </w:pPr>
      <w:r>
        <w:pict>
          <v:shape id="_x0000_i1036" type="#_x0000_t75" style="width:435pt;height:326.25pt">
            <v:imagedata r:id="rId18" o:title="imb__13"/>
          </v:shape>
        </w:pict>
      </w:r>
    </w:p>
    <w:p w:rsidR="004D19F2" w:rsidRDefault="004D19F2" w:rsidP="004D19F2">
      <w:pPr>
        <w:pStyle w:val="h2"/>
      </w:pPr>
      <w:bookmarkStart w:id="18" w:name="_Toc26454531"/>
      <w:r>
        <w:lastRenderedPageBreak/>
        <w:t>Slide1434</w:t>
      </w:r>
      <w:bookmarkEnd w:id="18"/>
    </w:p>
    <w:p w:rsidR="004D19F2" w:rsidRDefault="004D19F2" w:rsidP="004D19F2">
      <w:pPr>
        <w:pStyle w:val="p"/>
      </w:pPr>
      <w:r>
        <w:pict>
          <v:shape id="_x0000_i1037" type="#_x0000_t75" style="width:435pt;height:326.25pt">
            <v:imagedata r:id="rId19" o:title="imb__14"/>
          </v:shape>
        </w:pict>
      </w:r>
    </w:p>
    <w:p w:rsidR="0043451B" w:rsidRDefault="0043451B" w:rsidP="0043451B">
      <w:pPr>
        <w:pStyle w:val="h2"/>
      </w:pPr>
      <w:bookmarkStart w:id="19" w:name="_Toc26454532"/>
      <w:r>
        <w:lastRenderedPageBreak/>
        <w:t>Slide1435</w:t>
      </w:r>
      <w:bookmarkEnd w:id="19"/>
    </w:p>
    <w:p w:rsidR="0043451B" w:rsidRDefault="0043451B" w:rsidP="0043451B">
      <w:pPr>
        <w:pStyle w:val="p"/>
      </w:pPr>
      <w:r>
        <w:pict>
          <v:shape id="_x0000_i1038" type="#_x0000_t75" style="width:435pt;height:326.25pt">
            <v:imagedata r:id="rId20" o:title="imb__15"/>
          </v:shape>
        </w:pict>
      </w:r>
    </w:p>
    <w:p w:rsidR="002219D8" w:rsidRDefault="002219D8" w:rsidP="002219D8">
      <w:pPr>
        <w:pStyle w:val="h2"/>
      </w:pPr>
      <w:bookmarkStart w:id="20" w:name="_Toc26454533"/>
      <w:r>
        <w:lastRenderedPageBreak/>
        <w:t>Slide1436</w:t>
      </w:r>
      <w:bookmarkEnd w:id="20"/>
    </w:p>
    <w:p w:rsidR="002219D8" w:rsidRDefault="002219D8" w:rsidP="002219D8">
      <w:pPr>
        <w:pStyle w:val="p"/>
      </w:pPr>
      <w:r>
        <w:pict>
          <v:shape id="_x0000_i1039" type="#_x0000_t75" style="width:435pt;height:326.25pt">
            <v:imagedata r:id="rId21" o:title="imb__16"/>
          </v:shape>
        </w:pict>
      </w:r>
    </w:p>
    <w:p w:rsidR="00D4078D" w:rsidRDefault="00D4078D" w:rsidP="00D4078D">
      <w:pPr>
        <w:pStyle w:val="h2"/>
      </w:pPr>
      <w:bookmarkStart w:id="21" w:name="_Toc26454534"/>
      <w:r>
        <w:lastRenderedPageBreak/>
        <w:t>Slide1437</w:t>
      </w:r>
      <w:bookmarkEnd w:id="21"/>
    </w:p>
    <w:p w:rsidR="00D4078D" w:rsidRDefault="00D4078D" w:rsidP="00D4078D">
      <w:pPr>
        <w:pStyle w:val="p"/>
      </w:pPr>
      <w:r>
        <w:pict>
          <v:shape id="_x0000_i1040" type="#_x0000_t75" style="width:435pt;height:326.25pt">
            <v:imagedata r:id="rId22" o:title="imb__17"/>
          </v:shape>
        </w:pict>
      </w:r>
    </w:p>
    <w:p w:rsidR="00B85D61" w:rsidRDefault="00B85D61" w:rsidP="00B85D61">
      <w:pPr>
        <w:pStyle w:val="h2"/>
      </w:pPr>
      <w:bookmarkStart w:id="22" w:name="_Toc26454535"/>
      <w:r>
        <w:lastRenderedPageBreak/>
        <w:t>Slide1428</w:t>
      </w:r>
      <w:bookmarkEnd w:id="22"/>
    </w:p>
    <w:p w:rsidR="00B85D61" w:rsidRDefault="00B85D61" w:rsidP="00B85D61">
      <w:pPr>
        <w:pStyle w:val="p"/>
      </w:pPr>
      <w:r>
        <w:pict>
          <v:shape id="_x0000_i1041" type="#_x0000_t75" style="width:435pt;height:326.25pt">
            <v:imagedata r:id="rId23" o:title="imb__18"/>
          </v:shape>
        </w:pict>
      </w:r>
    </w:p>
    <w:p w:rsidR="002C5FD3" w:rsidRDefault="002C5FD3" w:rsidP="002C5FD3">
      <w:pPr>
        <w:pStyle w:val="h2"/>
      </w:pPr>
      <w:bookmarkStart w:id="23" w:name="_Toc26454536"/>
      <w:r>
        <w:lastRenderedPageBreak/>
        <w:t>Slide1438</w:t>
      </w:r>
      <w:bookmarkEnd w:id="23"/>
    </w:p>
    <w:p w:rsidR="002C5FD3" w:rsidRDefault="002C5FD3" w:rsidP="002C5FD3">
      <w:pPr>
        <w:pStyle w:val="p"/>
      </w:pPr>
      <w:r>
        <w:pict>
          <v:shape id="_x0000_i1042" type="#_x0000_t75" style="width:435pt;height:326.25pt">
            <v:imagedata r:id="rId24" o:title="imb__19"/>
          </v:shape>
        </w:pict>
      </w:r>
    </w:p>
    <w:p w:rsidR="00DB29FF" w:rsidRDefault="00DB29FF" w:rsidP="00DB29FF">
      <w:pPr>
        <w:pStyle w:val="h2"/>
      </w:pPr>
      <w:bookmarkStart w:id="24" w:name="_Toc26454537"/>
      <w:r>
        <w:lastRenderedPageBreak/>
        <w:t>Slide1439</w:t>
      </w:r>
      <w:bookmarkEnd w:id="24"/>
    </w:p>
    <w:p w:rsidR="00DB29FF" w:rsidRDefault="00DB29FF" w:rsidP="00DB29FF">
      <w:pPr>
        <w:pStyle w:val="p"/>
      </w:pPr>
      <w:r>
        <w:pict>
          <v:shape id="_x0000_i1043" type="#_x0000_t75" style="width:435pt;height:326.25pt">
            <v:imagedata r:id="rId25" o:title="imb__20"/>
          </v:shape>
        </w:pict>
      </w:r>
    </w:p>
    <w:p w:rsidR="009A3BCA" w:rsidRDefault="009A3BCA" w:rsidP="009A3BCA">
      <w:pPr>
        <w:pStyle w:val="h2"/>
      </w:pPr>
      <w:bookmarkStart w:id="25" w:name="_Toc26454538"/>
      <w:r>
        <w:lastRenderedPageBreak/>
        <w:t>Slide1440</w:t>
      </w:r>
      <w:bookmarkEnd w:id="25"/>
    </w:p>
    <w:p w:rsidR="009A3BCA" w:rsidRDefault="009A3BCA" w:rsidP="009A3BCA">
      <w:pPr>
        <w:pStyle w:val="p"/>
      </w:pPr>
      <w:r>
        <w:pict>
          <v:shape id="_x0000_i1044" type="#_x0000_t75" style="width:435pt;height:326.25pt">
            <v:imagedata r:id="rId26" o:title="imb__21"/>
          </v:shape>
        </w:pict>
      </w:r>
    </w:p>
    <w:p w:rsidR="00CF4C56" w:rsidRDefault="00CF4C56" w:rsidP="00CF4C56">
      <w:pPr>
        <w:pStyle w:val="h2"/>
      </w:pPr>
      <w:bookmarkStart w:id="26" w:name="_Toc26454539"/>
      <w:r>
        <w:lastRenderedPageBreak/>
        <w:t>Slide1441</w:t>
      </w:r>
      <w:bookmarkEnd w:id="26"/>
    </w:p>
    <w:p w:rsidR="00CF4C56" w:rsidRDefault="00CF4C56" w:rsidP="00CF4C56">
      <w:pPr>
        <w:pStyle w:val="p"/>
      </w:pPr>
      <w:r>
        <w:pict>
          <v:shape id="_x0000_i1045" type="#_x0000_t75" style="width:435pt;height:326.25pt">
            <v:imagedata r:id="rId27" o:title="imb__22"/>
          </v:shape>
        </w:pict>
      </w:r>
    </w:p>
    <w:p w:rsidR="00BA4810" w:rsidRDefault="00BA4810" w:rsidP="00BA4810">
      <w:pPr>
        <w:pStyle w:val="h2"/>
      </w:pPr>
      <w:bookmarkStart w:id="27" w:name="_Toc26454540"/>
      <w:r>
        <w:lastRenderedPageBreak/>
        <w:t>Slide1442</w:t>
      </w:r>
      <w:bookmarkEnd w:id="27"/>
    </w:p>
    <w:p w:rsidR="00BA4810" w:rsidRDefault="00BA4810" w:rsidP="00BA4810">
      <w:pPr>
        <w:pStyle w:val="p"/>
      </w:pPr>
      <w:r>
        <w:pict>
          <v:shape id="_x0000_i1046" type="#_x0000_t75" style="width:435pt;height:326.25pt">
            <v:imagedata r:id="rId28" o:title="imb__23"/>
          </v:shape>
        </w:pict>
      </w:r>
    </w:p>
    <w:p w:rsidR="00FA35B2" w:rsidRDefault="00FA35B2" w:rsidP="00FA35B2">
      <w:pPr>
        <w:pStyle w:val="h2"/>
      </w:pPr>
      <w:bookmarkStart w:id="28" w:name="_Toc26454541"/>
      <w:r>
        <w:lastRenderedPageBreak/>
        <w:t>Slide1443</w:t>
      </w:r>
      <w:bookmarkEnd w:id="28"/>
    </w:p>
    <w:p w:rsidR="00FA35B2" w:rsidRDefault="00FA35B2" w:rsidP="00FA35B2">
      <w:pPr>
        <w:pStyle w:val="p"/>
      </w:pPr>
      <w:r>
        <w:pict>
          <v:shape id="_x0000_i1047" type="#_x0000_t75" style="width:435pt;height:326.25pt">
            <v:imagedata r:id="rId29" o:title="imb__24"/>
          </v:shape>
        </w:pict>
      </w:r>
    </w:p>
    <w:p w:rsidR="00450ADC" w:rsidRDefault="00450ADC" w:rsidP="00450ADC">
      <w:pPr>
        <w:pStyle w:val="h2"/>
      </w:pPr>
      <w:bookmarkStart w:id="29" w:name="_Toc26454542"/>
      <w:r>
        <w:lastRenderedPageBreak/>
        <w:t>Slide1444</w:t>
      </w:r>
      <w:bookmarkEnd w:id="29"/>
    </w:p>
    <w:p w:rsidR="00450ADC" w:rsidRDefault="00450ADC" w:rsidP="00450ADC">
      <w:pPr>
        <w:pStyle w:val="p"/>
      </w:pPr>
      <w:r>
        <w:pict>
          <v:shape id="_x0000_i1048" type="#_x0000_t75" style="width:435pt;height:326.25pt">
            <v:imagedata r:id="rId30" o:title="imb__25"/>
          </v:shape>
        </w:pict>
      </w:r>
    </w:p>
    <w:p w:rsidR="00F072DA" w:rsidRDefault="00F072DA" w:rsidP="00F072DA">
      <w:pPr>
        <w:pStyle w:val="h2"/>
      </w:pPr>
      <w:bookmarkStart w:id="30" w:name="_Toc26454543"/>
      <w:r>
        <w:lastRenderedPageBreak/>
        <w:t>Slide1429</w:t>
      </w:r>
      <w:bookmarkEnd w:id="30"/>
    </w:p>
    <w:p w:rsidR="00F072DA" w:rsidRDefault="00F072DA" w:rsidP="00F072DA">
      <w:pPr>
        <w:pStyle w:val="p"/>
      </w:pPr>
      <w:r>
        <w:pict>
          <v:shape id="_x0000_i1049" type="#_x0000_t75" style="width:435pt;height:326.25pt">
            <v:imagedata r:id="rId31" o:title="imb__26"/>
          </v:shape>
        </w:pict>
      </w:r>
    </w:p>
    <w:p w:rsidR="005146AC" w:rsidRDefault="005146AC" w:rsidP="005146AC">
      <w:pPr>
        <w:pStyle w:val="h2"/>
      </w:pPr>
      <w:bookmarkStart w:id="31" w:name="_Toc26454544"/>
      <w:r>
        <w:lastRenderedPageBreak/>
        <w:t>Slide1445</w:t>
      </w:r>
      <w:bookmarkEnd w:id="31"/>
    </w:p>
    <w:p w:rsidR="005146AC" w:rsidRDefault="005146AC" w:rsidP="005146AC">
      <w:pPr>
        <w:pStyle w:val="p"/>
      </w:pPr>
      <w:r>
        <w:pict>
          <v:shape id="_x0000_i1050" type="#_x0000_t75" style="width:435pt;height:326.25pt">
            <v:imagedata r:id="rId32" o:title="imb__27"/>
          </v:shape>
        </w:pict>
      </w:r>
    </w:p>
    <w:p w:rsidR="007B26EA" w:rsidRDefault="007B26EA" w:rsidP="007B26EA">
      <w:pPr>
        <w:pStyle w:val="h2"/>
      </w:pPr>
      <w:bookmarkStart w:id="32" w:name="_Toc26454545"/>
      <w:r>
        <w:lastRenderedPageBreak/>
        <w:t>Slide1447</w:t>
      </w:r>
      <w:bookmarkEnd w:id="32"/>
    </w:p>
    <w:p w:rsidR="007B26EA" w:rsidRDefault="007B26EA" w:rsidP="007B26EA">
      <w:pPr>
        <w:pStyle w:val="p"/>
      </w:pPr>
      <w:r>
        <w:pict>
          <v:shape id="_x0000_i1051" type="#_x0000_t75" style="width:435pt;height:326.25pt">
            <v:imagedata r:id="rId33" o:title="imb__28"/>
          </v:shape>
        </w:pict>
      </w:r>
    </w:p>
    <w:p w:rsidR="00031452" w:rsidRDefault="00031452" w:rsidP="00031452">
      <w:pPr>
        <w:pStyle w:val="h2"/>
      </w:pPr>
      <w:bookmarkStart w:id="33" w:name="_Toc26454546"/>
      <w:r>
        <w:lastRenderedPageBreak/>
        <w:t>Slide1448</w:t>
      </w:r>
      <w:bookmarkEnd w:id="33"/>
    </w:p>
    <w:p w:rsidR="00031452" w:rsidRDefault="00031452" w:rsidP="00031452">
      <w:pPr>
        <w:pStyle w:val="p"/>
      </w:pPr>
      <w:r>
        <w:pict>
          <v:shape id="_x0000_i1052" type="#_x0000_t75" style="width:435pt;height:326.25pt">
            <v:imagedata r:id="rId34" o:title="imb__29"/>
          </v:shape>
        </w:pict>
      </w:r>
    </w:p>
    <w:p w:rsidR="004A6700" w:rsidRDefault="004A6700" w:rsidP="004A6700">
      <w:pPr>
        <w:pStyle w:val="h2"/>
      </w:pPr>
      <w:bookmarkStart w:id="34" w:name="_Toc26454547"/>
      <w:r>
        <w:lastRenderedPageBreak/>
        <w:t>Slide1430</w:t>
      </w:r>
      <w:bookmarkEnd w:id="34"/>
    </w:p>
    <w:p w:rsidR="004A6700" w:rsidRDefault="004A6700" w:rsidP="004A6700">
      <w:pPr>
        <w:pStyle w:val="p"/>
      </w:pPr>
      <w:r>
        <w:pict>
          <v:shape id="_x0000_i1053" type="#_x0000_t75" style="width:435pt;height:326.25pt">
            <v:imagedata r:id="rId35" o:title="imb__30"/>
          </v:shape>
        </w:pict>
      </w:r>
    </w:p>
    <w:p w:rsidR="00F1462C" w:rsidRDefault="00F1462C" w:rsidP="00F1462C">
      <w:pPr>
        <w:pStyle w:val="h2"/>
      </w:pPr>
      <w:bookmarkStart w:id="35" w:name="_Toc26454548"/>
      <w:r>
        <w:lastRenderedPageBreak/>
        <w:t>Slide1449</w:t>
      </w:r>
      <w:bookmarkEnd w:id="35"/>
    </w:p>
    <w:p w:rsidR="00F1462C" w:rsidRDefault="00F1462C" w:rsidP="00F1462C">
      <w:pPr>
        <w:pStyle w:val="p"/>
      </w:pPr>
      <w:r>
        <w:pict>
          <v:shape id="_x0000_i1054" type="#_x0000_t75" style="width:435pt;height:326.25pt">
            <v:imagedata r:id="rId36" o:title="imb__31"/>
          </v:shape>
        </w:pict>
      </w:r>
    </w:p>
    <w:p w:rsidR="00CC130D" w:rsidRDefault="00CC130D" w:rsidP="00CC130D">
      <w:pPr>
        <w:pStyle w:val="h2"/>
      </w:pPr>
      <w:bookmarkStart w:id="36" w:name="_Toc26454549"/>
      <w:r>
        <w:lastRenderedPageBreak/>
        <w:t>Slide1450</w:t>
      </w:r>
      <w:bookmarkEnd w:id="36"/>
    </w:p>
    <w:p w:rsidR="00CC130D" w:rsidRDefault="00CC130D" w:rsidP="00CC130D">
      <w:pPr>
        <w:pStyle w:val="p"/>
      </w:pPr>
      <w:r>
        <w:pict>
          <v:shape id="_x0000_i1055" type="#_x0000_t75" style="width:435pt;height:326.25pt">
            <v:imagedata r:id="rId37" o:title="imb__32"/>
          </v:shape>
        </w:pict>
      </w:r>
    </w:p>
    <w:p w:rsidR="009D394D" w:rsidRDefault="009D394D" w:rsidP="009D394D">
      <w:pPr>
        <w:pStyle w:val="h2"/>
      </w:pPr>
      <w:bookmarkStart w:id="37" w:name="_Toc26454550"/>
      <w:r>
        <w:lastRenderedPageBreak/>
        <w:t>Slide1451</w:t>
      </w:r>
      <w:bookmarkEnd w:id="37"/>
    </w:p>
    <w:p w:rsidR="009D394D" w:rsidRDefault="009D394D" w:rsidP="009D394D">
      <w:pPr>
        <w:pStyle w:val="p"/>
      </w:pPr>
      <w:r>
        <w:pict>
          <v:shape id="_x0000_i1056" type="#_x0000_t75" style="width:435pt;height:326.25pt">
            <v:imagedata r:id="rId38" o:title="imb__33"/>
          </v:shape>
        </w:pict>
      </w:r>
    </w:p>
    <w:p w:rsidR="00C02EDB" w:rsidRDefault="00C02EDB" w:rsidP="00C02EDB">
      <w:pPr>
        <w:pStyle w:val="h2"/>
      </w:pPr>
      <w:bookmarkStart w:id="38" w:name="_Toc26454551"/>
      <w:r>
        <w:lastRenderedPageBreak/>
        <w:t>Slide1453</w:t>
      </w:r>
      <w:bookmarkEnd w:id="38"/>
    </w:p>
    <w:p w:rsidR="00C02EDB" w:rsidRDefault="00C02EDB" w:rsidP="00C02EDB">
      <w:pPr>
        <w:pStyle w:val="p"/>
      </w:pPr>
      <w:r>
        <w:pict>
          <v:shape id="_x0000_i1057" type="#_x0000_t75" style="width:435pt;height:326.25pt">
            <v:imagedata r:id="rId39" o:title="imb__34"/>
          </v:shape>
        </w:pict>
      </w:r>
    </w:p>
    <w:p w:rsidR="003263C1" w:rsidRDefault="003263C1" w:rsidP="003263C1">
      <w:pPr>
        <w:pStyle w:val="h2"/>
      </w:pPr>
      <w:bookmarkStart w:id="39" w:name="_Toc26454552"/>
      <w:r>
        <w:lastRenderedPageBreak/>
        <w:t>Slide1454</w:t>
      </w:r>
      <w:bookmarkEnd w:id="39"/>
    </w:p>
    <w:p w:rsidR="003263C1" w:rsidRDefault="003263C1" w:rsidP="003263C1">
      <w:pPr>
        <w:pStyle w:val="p"/>
      </w:pPr>
      <w:r>
        <w:pict>
          <v:shape id="_x0000_i1058" type="#_x0000_t75" style="width:435pt;height:326.25pt">
            <v:imagedata r:id="rId40" o:title="imb__35"/>
          </v:shape>
        </w:pict>
      </w:r>
    </w:p>
    <w:p w:rsidR="0002394E" w:rsidRDefault="0002394E" w:rsidP="0002394E">
      <w:pPr>
        <w:pStyle w:val="h2"/>
      </w:pPr>
      <w:bookmarkStart w:id="40" w:name="_Toc26454553"/>
      <w:r>
        <w:lastRenderedPageBreak/>
        <w:t>Slide1432</w:t>
      </w:r>
      <w:bookmarkEnd w:id="40"/>
    </w:p>
    <w:p w:rsidR="0002394E" w:rsidRDefault="0002394E" w:rsidP="0002394E">
      <w:pPr>
        <w:pStyle w:val="p"/>
      </w:pPr>
      <w:r>
        <w:pict>
          <v:shape id="_x0000_i1059" type="#_x0000_t75" style="width:435pt;height:326.25pt">
            <v:imagedata r:id="rId41" o:title="imb__36"/>
          </v:shape>
        </w:pict>
      </w:r>
    </w:p>
    <w:p w:rsidR="00F95C61" w:rsidRDefault="00F95C61" w:rsidP="00F95C61">
      <w:pPr>
        <w:pStyle w:val="h2"/>
      </w:pPr>
      <w:bookmarkStart w:id="41" w:name="_Toc26454554"/>
      <w:r>
        <w:lastRenderedPageBreak/>
        <w:t>Slide1460</w:t>
      </w:r>
      <w:bookmarkEnd w:id="41"/>
    </w:p>
    <w:p w:rsidR="00F95C61" w:rsidRDefault="00F95C61" w:rsidP="00F95C61">
      <w:pPr>
        <w:pStyle w:val="p"/>
      </w:pPr>
      <w:r>
        <w:pict>
          <v:shape id="_x0000_i1060" type="#_x0000_t75" style="width:435pt;height:326.25pt">
            <v:imagedata r:id="rId42" o:title="imb__37"/>
          </v:shape>
        </w:pict>
      </w:r>
    </w:p>
    <w:p w:rsidR="00CC6DD8" w:rsidRDefault="00CC6DD8" w:rsidP="00CC6DD8">
      <w:pPr>
        <w:pStyle w:val="h2"/>
      </w:pPr>
      <w:bookmarkStart w:id="42" w:name="_Toc26454555"/>
      <w:r>
        <w:lastRenderedPageBreak/>
        <w:t>Slide1462</w:t>
      </w:r>
      <w:bookmarkEnd w:id="42"/>
    </w:p>
    <w:p w:rsidR="00CC6DD8" w:rsidRDefault="00CC6DD8" w:rsidP="00CC6DD8">
      <w:pPr>
        <w:pStyle w:val="p"/>
      </w:pPr>
      <w:r>
        <w:pict>
          <v:shape id="_x0000_i1061" type="#_x0000_t75" style="width:435pt;height:326.25pt">
            <v:imagedata r:id="rId43" o:title="imb__38"/>
          </v:shape>
        </w:pict>
      </w:r>
    </w:p>
    <w:p w:rsidR="00AF27A8" w:rsidRDefault="00AF27A8" w:rsidP="00AF27A8">
      <w:pPr>
        <w:pStyle w:val="h2"/>
      </w:pPr>
      <w:bookmarkStart w:id="43" w:name="_Toc26454556"/>
      <w:r>
        <w:lastRenderedPageBreak/>
        <w:t>Slide1463</w:t>
      </w:r>
      <w:bookmarkEnd w:id="43"/>
    </w:p>
    <w:p w:rsidR="00AF27A8" w:rsidRDefault="00AF27A8" w:rsidP="00AF27A8">
      <w:pPr>
        <w:pStyle w:val="p"/>
      </w:pPr>
      <w:r>
        <w:pict>
          <v:shape id="_x0000_i1062" type="#_x0000_t75" style="width:435pt;height:326.25pt">
            <v:imagedata r:id="rId44" o:title="imb__39"/>
          </v:shape>
        </w:pict>
      </w:r>
    </w:p>
    <w:p w:rsidR="007D7E1E" w:rsidRDefault="007D7E1E" w:rsidP="007D7E1E">
      <w:pPr>
        <w:pStyle w:val="h2"/>
      </w:pPr>
      <w:bookmarkStart w:id="44" w:name="_Toc26454557"/>
      <w:r>
        <w:lastRenderedPageBreak/>
        <w:t>Slide1433</w:t>
      </w:r>
      <w:bookmarkEnd w:id="44"/>
    </w:p>
    <w:p w:rsidR="007D7E1E" w:rsidRDefault="007D7E1E" w:rsidP="007D7E1E">
      <w:pPr>
        <w:pStyle w:val="p"/>
      </w:pPr>
      <w:r>
        <w:pict>
          <v:shape id="_x0000_i1063" type="#_x0000_t75" style="width:435pt;height:326.25pt">
            <v:imagedata r:id="rId45" o:title="imb__40"/>
          </v:shape>
        </w:pict>
      </w:r>
    </w:p>
    <w:p w:rsidR="00434CA7" w:rsidRDefault="00434CA7" w:rsidP="00434CA7">
      <w:pPr>
        <w:pStyle w:val="h2"/>
      </w:pPr>
      <w:bookmarkStart w:id="45" w:name="_Toc26454558"/>
      <w:r>
        <w:lastRenderedPageBreak/>
        <w:t>Slide1466</w:t>
      </w:r>
      <w:bookmarkEnd w:id="45"/>
    </w:p>
    <w:p w:rsidR="00434CA7" w:rsidRDefault="00434CA7" w:rsidP="00434CA7">
      <w:pPr>
        <w:pStyle w:val="p"/>
      </w:pPr>
      <w:r>
        <w:pict>
          <v:shape id="_x0000_i1064" type="#_x0000_t75" style="width:435pt;height:326.25pt">
            <v:imagedata r:id="rId46" o:title="imb__41"/>
          </v:shape>
        </w:pict>
      </w:r>
    </w:p>
    <w:p w:rsidR="00A557B7" w:rsidRDefault="00A557B7" w:rsidP="00A557B7">
      <w:pPr>
        <w:pStyle w:val="h2"/>
      </w:pPr>
      <w:bookmarkStart w:id="46" w:name="_Toc26454559"/>
      <w:r>
        <w:lastRenderedPageBreak/>
        <w:t>Slide1467</w:t>
      </w:r>
      <w:bookmarkEnd w:id="46"/>
    </w:p>
    <w:p w:rsidR="00A557B7" w:rsidRDefault="00A557B7" w:rsidP="00A557B7">
      <w:pPr>
        <w:pStyle w:val="p"/>
      </w:pPr>
      <w:r>
        <w:pict>
          <v:shape id="_x0000_i1065" type="#_x0000_t75" style="width:435pt;height:326.25pt">
            <v:imagedata r:id="rId47" o:title="imb__42"/>
          </v:shape>
        </w:pict>
      </w:r>
    </w:p>
    <w:p w:rsidR="004C6D9D" w:rsidRDefault="004C6D9D" w:rsidP="004C6D9D">
      <w:pPr>
        <w:pStyle w:val="h2"/>
      </w:pPr>
      <w:bookmarkStart w:id="47" w:name="_Toc26454560"/>
      <w:r>
        <w:lastRenderedPageBreak/>
        <w:t>Slide1468</w:t>
      </w:r>
      <w:bookmarkEnd w:id="47"/>
    </w:p>
    <w:p w:rsidR="004C6D9D" w:rsidRDefault="004C6D9D" w:rsidP="004C6D9D">
      <w:pPr>
        <w:pStyle w:val="p"/>
      </w:pPr>
      <w:r>
        <w:pict>
          <v:shape id="_x0000_i1066" type="#_x0000_t75" style="width:435pt;height:326.25pt">
            <v:imagedata r:id="rId48" o:title="imb__43"/>
          </v:shape>
        </w:pict>
      </w:r>
    </w:p>
    <w:p w:rsidR="001A51B1" w:rsidRDefault="001A51B1" w:rsidP="001A51B1">
      <w:pPr>
        <w:pStyle w:val="h2"/>
      </w:pPr>
      <w:bookmarkStart w:id="48" w:name="_Toc26454561"/>
      <w:r>
        <w:lastRenderedPageBreak/>
        <w:t>Slide1469</w:t>
      </w:r>
      <w:bookmarkEnd w:id="48"/>
    </w:p>
    <w:p w:rsidR="001A51B1" w:rsidRDefault="001A51B1" w:rsidP="001A51B1">
      <w:pPr>
        <w:pStyle w:val="p"/>
      </w:pPr>
      <w:r>
        <w:pict>
          <v:shape id="_x0000_i1067" type="#_x0000_t75" style="width:435pt;height:326.25pt">
            <v:imagedata r:id="rId49" o:title="imb__44"/>
          </v:shape>
        </w:pict>
      </w:r>
    </w:p>
    <w:p w:rsidR="007F05C5" w:rsidRDefault="007F05C5" w:rsidP="007F05C5">
      <w:pPr>
        <w:pStyle w:val="h2"/>
      </w:pPr>
      <w:bookmarkStart w:id="49" w:name="_Toc26454562"/>
      <w:r>
        <w:lastRenderedPageBreak/>
        <w:t>Slide1470</w:t>
      </w:r>
      <w:bookmarkEnd w:id="49"/>
    </w:p>
    <w:p w:rsidR="007F05C5" w:rsidRDefault="007F05C5" w:rsidP="007F05C5">
      <w:pPr>
        <w:pStyle w:val="p"/>
      </w:pPr>
      <w:r>
        <w:pict>
          <v:shape id="_x0000_i1068" type="#_x0000_t75" style="width:435pt;height:326.25pt">
            <v:imagedata r:id="rId50" o:title="imb__45"/>
          </v:shape>
        </w:pict>
      </w:r>
    </w:p>
    <w:p w:rsidR="008C0819" w:rsidRDefault="008C0819" w:rsidP="008C0819">
      <w:pPr>
        <w:pStyle w:val="h2"/>
      </w:pPr>
      <w:bookmarkStart w:id="50" w:name="_Toc26454563"/>
      <w:r>
        <w:lastRenderedPageBreak/>
        <w:t>Slide1471</w:t>
      </w:r>
      <w:bookmarkEnd w:id="50"/>
    </w:p>
    <w:p w:rsidR="008C0819" w:rsidRDefault="008C0819" w:rsidP="008C0819">
      <w:pPr>
        <w:pStyle w:val="p"/>
      </w:pPr>
      <w:r>
        <w:pict>
          <v:shape id="_x0000_i1069" type="#_x0000_t75" style="width:435pt;height:326.25pt">
            <v:imagedata r:id="rId51" o:title="imb__46"/>
          </v:shape>
        </w:pict>
      </w:r>
    </w:p>
    <w:p w:rsidR="00006F62" w:rsidRDefault="00006F62" w:rsidP="00006F62">
      <w:pPr>
        <w:pStyle w:val="h2"/>
      </w:pPr>
      <w:bookmarkStart w:id="51" w:name="_Toc26454564"/>
      <w:r>
        <w:lastRenderedPageBreak/>
        <w:t>Slide1472</w:t>
      </w:r>
      <w:bookmarkEnd w:id="51"/>
    </w:p>
    <w:p w:rsidR="00006F62" w:rsidRDefault="00006F62" w:rsidP="00006F62">
      <w:pPr>
        <w:pStyle w:val="p"/>
      </w:pPr>
      <w:r>
        <w:pict>
          <v:shape id="_x0000_i1070" type="#_x0000_t75" style="width:435pt;height:326.25pt">
            <v:imagedata r:id="rId52" o:title="imb__47"/>
          </v:shape>
        </w:pict>
      </w:r>
    </w:p>
    <w:p w:rsidR="00791D91" w:rsidRDefault="00791D91" w:rsidP="00791D91">
      <w:pPr>
        <w:pStyle w:val="h2"/>
      </w:pPr>
      <w:bookmarkStart w:id="52" w:name="_Toc26454565"/>
      <w:r>
        <w:lastRenderedPageBreak/>
        <w:t>Slide1418</w:t>
      </w:r>
      <w:bookmarkEnd w:id="52"/>
    </w:p>
    <w:p w:rsidR="00791D91" w:rsidRDefault="00791D91" w:rsidP="00791D91">
      <w:pPr>
        <w:pStyle w:val="p"/>
      </w:pPr>
      <w:r>
        <w:pict>
          <v:shape id="_x0000_i1071" type="#_x0000_t75" style="width:435pt;height:326.25pt">
            <v:imagedata r:id="rId53" o:title="imb__48"/>
          </v:shape>
        </w:pict>
      </w:r>
    </w:p>
    <w:p w:rsidR="0084777B" w:rsidRDefault="0084777B" w:rsidP="0084777B">
      <w:pPr>
        <w:pStyle w:val="h1"/>
      </w:pPr>
      <w:bookmarkStart w:id="53" w:name="_Toc26454566"/>
      <w:r>
        <w:lastRenderedPageBreak/>
        <w:t>Согласование заказов ТОРО</w:t>
      </w:r>
      <w:bookmarkStart w:id="54" w:name="TS_0DDFC610DC6F43CEB0433477F0675E46"/>
      <w:bookmarkEnd w:id="54"/>
      <w:bookmarkEnd w:id="53"/>
    </w:p>
    <w:p w:rsidR="0084777B" w:rsidRDefault="0084777B" w:rsidP="0084777B">
      <w:pPr>
        <w:pStyle w:val="Screenshot"/>
      </w:pPr>
      <w:r>
        <w:pict>
          <v:shape id="_x0000_i1072" type="#_x0000_t75" alt="SAP Easy Access  -  Меню польз. для Максим Сергеевич Медведев" style="width:403.5pt;height:213.75pt">
            <v:imagedata r:id="rId54" o:title="imb__49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4777B" w:rsidTr="0084777B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4777B" w:rsidRDefault="0084777B" w:rsidP="0084777B">
            <w:pPr>
              <w:pStyle w:val="phintbox"/>
            </w:pPr>
            <w:bookmarkStart w:id="55" w:name="class_extra_1"/>
            <w:r>
              <w:pict>
                <v:shape id="_x0000_i1073" type="#_x0000_t75" style="width:38.25pt;height:38.25pt">
                  <v:imagedata r:id="rId55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4777B" w:rsidRDefault="0084777B" w:rsidP="0084777B">
            <w:pPr>
              <w:pStyle w:val="p"/>
            </w:pPr>
            <w:r>
              <w:t>Согласование заказов ТОРО может происходить как через транзакцию zpm_plan (Курс 67_ТОиР Согласование заказов ТОРО), так и через транзакцию iw38. Рассмотрим второй вариант.</w:t>
            </w:r>
          </w:p>
        </w:tc>
      </w:tr>
    </w:tbl>
    <w:bookmarkEnd w:id="55"/>
    <w:p w:rsidR="0084777B" w:rsidRDefault="0084777B" w:rsidP="0084777B">
      <w:pPr>
        <w:pStyle w:val="p"/>
      </w:pPr>
      <w:r>
        <w:t> </w:t>
      </w:r>
    </w:p>
    <w:p w:rsidR="0084777B" w:rsidRDefault="0084777B" w:rsidP="0084777B">
      <w:pPr>
        <w:pStyle w:val="p"/>
      </w:pPr>
      <w:r>
        <w:t>[1] </w:t>
      </w:r>
      <w:r w:rsidRPr="0084777B">
        <w:rPr>
          <w:b/>
        </w:rPr>
        <w:t>zpm_plan</w:t>
      </w:r>
      <w:r>
        <w:t xml:space="preserve"> вводится в </w:t>
      </w:r>
      <w:r w:rsidRPr="0084777B">
        <w:rPr>
          <w:b/>
        </w:rPr>
        <w:t>поле транзакции</w:t>
      </w:r>
      <w:r>
        <w:t>.</w:t>
      </w:r>
      <w:bookmarkStart w:id="56" w:name="TS_9573977FAE81420285850E596017AA8C"/>
      <w:bookmarkEnd w:id="56"/>
    </w:p>
    <w:p w:rsidR="0084777B" w:rsidRDefault="0084777B" w:rsidP="0084777B">
      <w:pPr>
        <w:pStyle w:val="Screenshot"/>
      </w:pPr>
      <w:r>
        <w:pict>
          <v:shape id="_x0000_i1074" type="#_x0000_t75" alt="АРМ планировщика ТОиР" style="width:403.5pt;height:213.75pt">
            <v:imagedata r:id="rId56" o:title="imb__50"/>
          </v:shape>
        </w:pict>
      </w:r>
    </w:p>
    <w:p w:rsidR="0084777B" w:rsidRDefault="0084777B" w:rsidP="0084777B">
      <w:pPr>
        <w:pStyle w:val="p"/>
      </w:pPr>
      <w:r>
        <w:t xml:space="preserve">[2] Выбирается </w:t>
      </w:r>
      <w:r w:rsidRPr="0084777B">
        <w:rPr>
          <w:b/>
        </w:rPr>
        <w:t>Формирование годового графика ремонтов</w:t>
      </w:r>
      <w:r>
        <w:t>.</w:t>
      </w:r>
      <w:bookmarkStart w:id="57" w:name="TS_4F4195B2950B44CE9DB2A2DAA6DDFBC6"/>
      <w:bookmarkEnd w:id="57"/>
    </w:p>
    <w:p w:rsidR="0084777B" w:rsidRDefault="0084777B" w:rsidP="0084777B">
      <w:pPr>
        <w:pStyle w:val="Screenshot"/>
      </w:pPr>
      <w:r>
        <w:lastRenderedPageBreak/>
        <w:pict>
          <v:shape id="_x0000_i1075" type="#_x0000_t75" alt="АРМ планировщика ТОиР" style="width:403.5pt;height:213.75pt">
            <v:imagedata r:id="rId57" o:title="imb__51"/>
          </v:shape>
        </w:pict>
      </w:r>
    </w:p>
    <w:p w:rsidR="0084777B" w:rsidRDefault="0084777B" w:rsidP="0084777B">
      <w:pPr>
        <w:pStyle w:val="p"/>
      </w:pPr>
      <w:r>
        <w:t xml:space="preserve">[3] Заполняется поле </w:t>
      </w:r>
      <w:r w:rsidRPr="0084777B">
        <w:rPr>
          <w:b/>
        </w:rPr>
        <w:t>*Планирующий завод</w:t>
      </w:r>
      <w:r>
        <w:t>.</w:t>
      </w:r>
      <w:bookmarkStart w:id="58" w:name="TS_6123182538264BB2883C3E1FE8BEB65B"/>
      <w:bookmarkEnd w:id="58"/>
    </w:p>
    <w:p w:rsidR="0084777B" w:rsidRDefault="0084777B" w:rsidP="0084777B">
      <w:pPr>
        <w:pStyle w:val="Screenshot"/>
      </w:pPr>
      <w:r>
        <w:pict>
          <v:shape id="_x0000_i1076" type="#_x0000_t75" alt="АРМ планировщика ТОиР" style="width:403.5pt;height:213.75pt">
            <v:imagedata r:id="rId58" o:title="imb__52"/>
          </v:shape>
        </w:pict>
      </w:r>
    </w:p>
    <w:p w:rsidR="0084777B" w:rsidRDefault="0084777B" w:rsidP="0084777B">
      <w:pPr>
        <w:pStyle w:val="p"/>
      </w:pPr>
      <w:r>
        <w:t xml:space="preserve">[4] Заполняется поле </w:t>
      </w:r>
      <w:r w:rsidRPr="0084777B">
        <w:rPr>
          <w:b/>
        </w:rPr>
        <w:t>*Группа плановиков</w:t>
      </w:r>
      <w:r>
        <w:t>.</w:t>
      </w:r>
    </w:p>
    <w:p w:rsidR="0084777B" w:rsidRDefault="0084777B" w:rsidP="0084777B">
      <w:pPr>
        <w:pStyle w:val="p"/>
      </w:pPr>
      <w:r>
        <w:t xml:space="preserve">[5] Заполняется поле </w:t>
      </w:r>
      <w:r w:rsidRPr="0084777B">
        <w:rPr>
          <w:b/>
        </w:rPr>
        <w:t>*Год планирования</w:t>
      </w:r>
      <w:r>
        <w:t>.</w:t>
      </w:r>
    </w:p>
    <w:p w:rsidR="0084777B" w:rsidRDefault="0084777B" w:rsidP="0084777B">
      <w:pPr>
        <w:pStyle w:val="p"/>
      </w:pPr>
      <w:r>
        <w:t xml:space="preserve">[6] Заполняется поле </w:t>
      </w:r>
      <w:r w:rsidRPr="0084777B">
        <w:rPr>
          <w:b/>
        </w:rPr>
        <w:t>*Техническое место</w:t>
      </w:r>
      <w:r>
        <w:t>.</w:t>
      </w:r>
    </w:p>
    <w:p w:rsidR="0084777B" w:rsidRDefault="0084777B" w:rsidP="0084777B">
      <w:pPr>
        <w:pStyle w:val="p"/>
      </w:pPr>
      <w:r>
        <w:t>[7] </w:t>
      </w:r>
      <w:r w:rsidRPr="0084777B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84777B" w:rsidRDefault="0084777B" w:rsidP="0084777B">
      <w:pPr>
        <w:pStyle w:val="p"/>
      </w:pPr>
      <w:r>
        <w:t>[8] Спустите на .</w:t>
      </w:r>
      <w:bookmarkStart w:id="59" w:name="TS_BDE19F269174439899654F2B64D9F306"/>
      <w:bookmarkEnd w:id="59"/>
    </w:p>
    <w:p w:rsidR="0084777B" w:rsidRDefault="0084777B" w:rsidP="0084777B">
      <w:pPr>
        <w:pStyle w:val="Screenshot"/>
      </w:pPr>
      <w:r>
        <w:lastRenderedPageBreak/>
        <w:pict>
          <v:shape id="_x0000_i1077" type="#_x0000_t75" alt="АРМ планировщика ТОиР" style="width:403.5pt;height:213.75pt">
            <v:imagedata r:id="rId59" o:title="imb__53"/>
          </v:shape>
        </w:pict>
      </w:r>
    </w:p>
    <w:p w:rsidR="0084777B" w:rsidRDefault="0084777B" w:rsidP="0084777B">
      <w:pPr>
        <w:pStyle w:val="p"/>
      </w:pPr>
      <w:r>
        <w:t xml:space="preserve">[9] Заполняется поле </w:t>
      </w:r>
      <w:r w:rsidRPr="0084777B">
        <w:rPr>
          <w:b/>
        </w:rPr>
        <w:t xml:space="preserve">Группировка         </w:t>
      </w:r>
      <w:r>
        <w:t>.</w:t>
      </w:r>
    </w:p>
    <w:p w:rsidR="0084777B" w:rsidRDefault="0084777B" w:rsidP="0084777B">
      <w:pPr>
        <w:pStyle w:val="p"/>
      </w:pPr>
      <w:r>
        <w:t xml:space="preserve">[10] Нажмите </w:t>
      </w:r>
      <w:r w:rsidRPr="0084777B">
        <w:rPr>
          <w:b/>
        </w:rPr>
        <w:t>Выполнить </w:t>
      </w:r>
      <w:r>
        <w:pict>
          <v:shape id="_x0000_i1078" type="#_x0000_t75" style="width:63pt;height:19.5pt">
            <v:imagedata r:id="rId60" o:title="fieldicon"/>
          </v:shape>
        </w:pict>
      </w:r>
      <w:r>
        <w:t>.</w:t>
      </w:r>
    </w:p>
    <w:p w:rsidR="0084777B" w:rsidRDefault="0084777B" w:rsidP="0084777B">
      <w:pPr>
        <w:pStyle w:val="p"/>
      </w:pPr>
      <w:r>
        <w:br/>
        <w:t xml:space="preserve">Можно также нажать </w:t>
      </w:r>
      <w:r w:rsidRPr="0084777B">
        <w:rPr>
          <w:b/>
        </w:rPr>
        <w:t>F8</w:t>
      </w:r>
      <w:r>
        <w:t>.</w:t>
      </w:r>
      <w:bookmarkStart w:id="60" w:name="TS_0DA9F224AC694BBC8789CB21DD823A3F"/>
      <w:bookmarkEnd w:id="60"/>
    </w:p>
    <w:p w:rsidR="0084777B" w:rsidRDefault="0084777B" w:rsidP="0084777B">
      <w:pPr>
        <w:pStyle w:val="Screenshot"/>
      </w:pPr>
      <w:r>
        <w:pict>
          <v:shape id="_x0000_i1079" type="#_x0000_t75" alt="Годовой график ремонтов [2020]" style="width:403.5pt;height:213.75pt">
            <v:imagedata r:id="rId61" o:title="imb__54"/>
          </v:shape>
        </w:pict>
      </w:r>
    </w:p>
    <w:p w:rsidR="0084777B" w:rsidRDefault="0084777B" w:rsidP="0084777B">
      <w:pPr>
        <w:pStyle w:val="p"/>
      </w:pPr>
      <w:r>
        <w:t xml:space="preserve">[11] Нажмите </w:t>
      </w:r>
      <w:r>
        <w:pict>
          <v:shape id="_x0000_i1080" type="#_x0000_t75" style="width:15.75pt;height:14.25pt">
            <v:imagedata r:id="rId62" o:title="fieldicon"/>
          </v:shape>
        </w:pict>
      </w:r>
      <w:r>
        <w:t>.</w:t>
      </w:r>
      <w:bookmarkStart w:id="61" w:name="TS_9DEDBD519291409F85F9968C2AF8E800"/>
      <w:bookmarkEnd w:id="61"/>
    </w:p>
    <w:p w:rsidR="0084777B" w:rsidRDefault="0084777B" w:rsidP="0084777B">
      <w:pPr>
        <w:pStyle w:val="Screenshot"/>
      </w:pPr>
      <w:r>
        <w:lastRenderedPageBreak/>
        <w:pict>
          <v:shape id="_x0000_i1081" type="#_x0000_t75" alt="Годовой график ремонтов [2020]" style="width:403.5pt;height:213.75pt">
            <v:imagedata r:id="rId63" o:title="imb__55"/>
          </v:shape>
        </w:pict>
      </w:r>
    </w:p>
    <w:p w:rsidR="0084777B" w:rsidRDefault="0084777B" w:rsidP="0084777B">
      <w:pPr>
        <w:pStyle w:val="p"/>
      </w:pPr>
      <w:r>
        <w:t xml:space="preserve">[12] Нажмите </w:t>
      </w:r>
      <w:r w:rsidRPr="0084777B">
        <w:rPr>
          <w:b/>
        </w:rPr>
        <w:t>Изменить заказы </w:t>
      </w:r>
      <w:r>
        <w:pict>
          <v:shape id="_x0000_i1082" type="#_x0000_t75" style="width:102pt;height:19.5pt">
            <v:imagedata r:id="rId64" o:title="fieldicon"/>
          </v:shape>
        </w:pict>
      </w:r>
      <w:r>
        <w:t>.</w:t>
      </w:r>
      <w:bookmarkStart w:id="62" w:name="TS_3282C9BF2D254E2E92D37F02DC8C047E"/>
      <w:bookmarkEnd w:id="62"/>
    </w:p>
    <w:p w:rsidR="0084777B" w:rsidRDefault="0084777B" w:rsidP="0084777B">
      <w:pPr>
        <w:pStyle w:val="Screenshot"/>
      </w:pPr>
      <w:r>
        <w:pict>
          <v:shape id="_x0000_i1083" type="#_x0000_t75" alt="Изменение заказов ТОРО: список заказов" style="width:322.5pt;height:166.5pt">
            <v:imagedata r:id="rId65" o:title="imb__56"/>
          </v:shape>
        </w:pict>
      </w:r>
    </w:p>
    <w:p w:rsidR="0084777B" w:rsidRDefault="0084777B" w:rsidP="0084777B">
      <w:pPr>
        <w:pStyle w:val="p"/>
      </w:pPr>
      <w:r>
        <w:t xml:space="preserve">[13] Флажок </w:t>
      </w:r>
      <w:r>
        <w:pict>
          <v:shape id="_x0000_i1084" type="#_x0000_t75" style="width:20.25pt;height:24.75pt">
            <v:imagedata r:id="rId66" o:title="fieldicon"/>
          </v:shape>
        </w:pict>
      </w:r>
      <w:r>
        <w:t xml:space="preserve"> выбирается.</w:t>
      </w:r>
      <w:bookmarkStart w:id="63" w:name="TS_AE10E33B5AD24BC2BD9E11256A5AE9EB"/>
      <w:bookmarkEnd w:id="63"/>
    </w:p>
    <w:p w:rsidR="0084777B" w:rsidRDefault="0084777B" w:rsidP="0084777B">
      <w:pPr>
        <w:pStyle w:val="Screenshot"/>
      </w:pPr>
      <w:r>
        <w:pict>
          <v:shape id="_x0000_i1085" type="#_x0000_t75" alt="Изменение заказов ТОРО: список заказов" style="width:322.5pt;height:166.5pt">
            <v:imagedata r:id="rId67" o:title="imb__57"/>
          </v:shape>
        </w:pict>
      </w:r>
    </w:p>
    <w:p w:rsidR="0084777B" w:rsidRDefault="0084777B" w:rsidP="0084777B">
      <w:pPr>
        <w:pStyle w:val="p"/>
      </w:pPr>
      <w:r>
        <w:lastRenderedPageBreak/>
        <w:t xml:space="preserve">[14] Нажмите </w:t>
      </w:r>
      <w:r w:rsidRPr="0084777B">
        <w:rPr>
          <w:b/>
        </w:rPr>
        <w:t>Больше </w:t>
      </w:r>
      <w:r>
        <w:pict>
          <v:shape id="_x0000_i1086" type="#_x0000_t75" style="width:57.75pt;height:19.5pt">
            <v:imagedata r:id="rId68" o:title="fieldicon"/>
          </v:shape>
        </w:pict>
      </w:r>
      <w:r>
        <w:t>.</w:t>
      </w:r>
    </w:p>
    <w:p w:rsidR="0084777B" w:rsidRDefault="0084777B" w:rsidP="0084777B">
      <w:pPr>
        <w:pStyle w:val="p"/>
      </w:pPr>
      <w:r>
        <w:br/>
        <w:t xml:space="preserve">Можно также нажать </w:t>
      </w:r>
      <w:r w:rsidRPr="0084777B">
        <w:rPr>
          <w:b/>
        </w:rPr>
        <w:t>Alt + F12</w:t>
      </w:r>
      <w:r>
        <w:t>.</w:t>
      </w:r>
      <w:bookmarkStart w:id="64" w:name="TS_31F90C71FF5446B9900EBB2E09F0206C"/>
      <w:bookmarkEnd w:id="64"/>
    </w:p>
    <w:p w:rsidR="0084777B" w:rsidRDefault="0084777B" w:rsidP="0084777B">
      <w:pPr>
        <w:pStyle w:val="Screenshot"/>
      </w:pPr>
      <w:r>
        <w:pict>
          <v:shape id="_x0000_i1087" type="#_x0000_t75" alt="Изменение заказов ТОРО: список заказов" style="width:322.5pt;height:166.5pt">
            <v:imagedata r:id="rId69" o:title="imb__58"/>
          </v:shape>
        </w:pict>
      </w:r>
    </w:p>
    <w:p w:rsidR="0084777B" w:rsidRDefault="0084777B" w:rsidP="0084777B">
      <w:pPr>
        <w:pStyle w:val="p"/>
      </w:pPr>
      <w:r>
        <w:t xml:space="preserve">[15] Щелчком выполняется пункт меню </w:t>
      </w:r>
      <w:r w:rsidRPr="0084777B">
        <w:rPr>
          <w:b/>
        </w:rPr>
        <w:t>Заказ </w:t>
      </w:r>
      <w:r>
        <w:pict>
          <v:shape id="_x0000_i1088" type="#_x0000_t75" style="width:199.5pt;height:24pt">
            <v:imagedata r:id="rId70" o:title="fieldicon"/>
          </v:shape>
        </w:pict>
      </w:r>
      <w:r>
        <w:t>.</w:t>
      </w:r>
    </w:p>
    <w:p w:rsidR="0084777B" w:rsidRDefault="0084777B" w:rsidP="0084777B">
      <w:pPr>
        <w:pStyle w:val="p"/>
      </w:pPr>
      <w:r>
        <w:br/>
        <w:t xml:space="preserve">Можно также нажать </w:t>
      </w:r>
      <w:r w:rsidRPr="0084777B">
        <w:rPr>
          <w:b/>
        </w:rPr>
        <w:t>з</w:t>
      </w:r>
      <w:r>
        <w:t>.</w:t>
      </w:r>
      <w:bookmarkStart w:id="65" w:name="TS_89178715A9474953A057DB50ABB4DC32"/>
      <w:bookmarkEnd w:id="65"/>
    </w:p>
    <w:p w:rsidR="0084777B" w:rsidRDefault="0084777B" w:rsidP="0084777B">
      <w:pPr>
        <w:pStyle w:val="Screenshot"/>
      </w:pPr>
      <w:r>
        <w:pict>
          <v:shape id="_x0000_i1089" type="#_x0000_t75" alt="Изменение заказов ТОРО: список заказов" style="width:322.5pt;height:166.5pt">
            <v:imagedata r:id="rId71" o:title="imb__59"/>
          </v:shape>
        </w:pict>
      </w:r>
    </w:p>
    <w:p w:rsidR="0084777B" w:rsidRDefault="0084777B" w:rsidP="0084777B">
      <w:pPr>
        <w:pStyle w:val="p"/>
      </w:pPr>
      <w:r>
        <w:t xml:space="preserve">[16] Щелчком выполняется пункт меню </w:t>
      </w:r>
      <w:r w:rsidRPr="0084777B">
        <w:rPr>
          <w:b/>
        </w:rPr>
        <w:t>Выполнение массового изменения Ctrl+F11 </w:t>
      </w:r>
      <w:r>
        <w:pict>
          <v:shape id="_x0000_i1090" type="#_x0000_t75" style="width:255.75pt;height:24pt">
            <v:imagedata r:id="rId72" o:title="fieldicon"/>
          </v:shape>
        </w:pict>
      </w:r>
      <w:r>
        <w:t>.</w:t>
      </w:r>
    </w:p>
    <w:p w:rsidR="0084777B" w:rsidRDefault="0084777B" w:rsidP="0084777B">
      <w:pPr>
        <w:pStyle w:val="p"/>
      </w:pPr>
      <w:r>
        <w:br/>
        <w:t xml:space="preserve">Можно также нажать </w:t>
      </w:r>
      <w:r w:rsidRPr="0084777B">
        <w:rPr>
          <w:b/>
        </w:rPr>
        <w:t>ы</w:t>
      </w:r>
      <w:r>
        <w:t>.</w:t>
      </w:r>
      <w:bookmarkStart w:id="66" w:name="TS_A27D11F8CC844135B2396E15E2B357F3"/>
      <w:bookmarkEnd w:id="66"/>
    </w:p>
    <w:p w:rsidR="0084777B" w:rsidRDefault="0084777B" w:rsidP="0084777B">
      <w:pPr>
        <w:pStyle w:val="Screenshot"/>
      </w:pPr>
      <w:r>
        <w:lastRenderedPageBreak/>
        <w:pict>
          <v:shape id="_x0000_i1091" type="#_x0000_t75" alt="Массовое ведение: ракурс полей" style="width:322.5pt;height:166.5pt">
            <v:imagedata r:id="rId73" o:title="imb__60"/>
          </v:shape>
        </w:pict>
      </w:r>
    </w:p>
    <w:p w:rsidR="006279FC" w:rsidRDefault="006279FC" w:rsidP="006279FC">
      <w:pPr>
        <w:pStyle w:val="p"/>
      </w:pPr>
      <w:r>
        <w:t xml:space="preserve">[17] Нажмите </w:t>
      </w:r>
      <w:r w:rsidRPr="006279FC">
        <w:rPr>
          <w:b/>
        </w:rPr>
        <w:t>Выбрать поля </w:t>
      </w:r>
      <w:r>
        <w:pict>
          <v:shape id="_x0000_i1092" type="#_x0000_t75" style="width:19.5pt;height:19.5pt">
            <v:imagedata r:id="rId74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F5</w:t>
      </w:r>
      <w:r>
        <w:t>.</w:t>
      </w:r>
      <w:bookmarkStart w:id="67" w:name="TS_3E8C918125054799930D868B15F50C23"/>
      <w:bookmarkEnd w:id="67"/>
    </w:p>
    <w:p w:rsidR="006279FC" w:rsidRDefault="006279FC" w:rsidP="006279FC">
      <w:pPr>
        <w:pStyle w:val="Screenshot"/>
      </w:pPr>
      <w:r>
        <w:pict>
          <v:shape id="_x0000_i1093" type="#_x0000_t75" alt="Выбрать поля" style="width:322.5pt;height:166.5pt">
            <v:imagedata r:id="rId75" o:title="imb__61"/>
          </v:shape>
        </w:pict>
      </w:r>
    </w:p>
    <w:p w:rsidR="006279FC" w:rsidRDefault="006279FC" w:rsidP="006279FC">
      <w:pPr>
        <w:pStyle w:val="p"/>
      </w:pPr>
      <w:r>
        <w:t xml:space="preserve">[18] Флажок </w:t>
      </w:r>
      <w:r>
        <w:pict>
          <v:shape id="_x0000_i1094" type="#_x0000_t75" style="width:20.25pt;height:24.75pt">
            <v:imagedata r:id="rId76" o:title="fieldicon"/>
          </v:shape>
        </w:pict>
      </w:r>
      <w:r>
        <w:t xml:space="preserve"> выбирается.</w:t>
      </w:r>
      <w:bookmarkStart w:id="68" w:name="TS_06F6E0DFA03245B18D374A1A075C2865"/>
      <w:bookmarkEnd w:id="68"/>
    </w:p>
    <w:p w:rsidR="006279FC" w:rsidRDefault="006279FC" w:rsidP="006279FC">
      <w:pPr>
        <w:pStyle w:val="Screenshot"/>
      </w:pPr>
      <w:r>
        <w:pict>
          <v:shape id="_x0000_i1095" type="#_x0000_t75" alt="Выбрать поля" style="width:322.5pt;height:166.5pt">
            <v:imagedata r:id="rId77" o:title="imb__62"/>
          </v:shape>
        </w:pict>
      </w:r>
    </w:p>
    <w:p w:rsidR="006279FC" w:rsidRDefault="006279FC" w:rsidP="006279FC">
      <w:pPr>
        <w:pStyle w:val="p"/>
      </w:pPr>
      <w:r>
        <w:lastRenderedPageBreak/>
        <w:t xml:space="preserve">[19] Нажмите </w:t>
      </w:r>
      <w:r w:rsidRPr="006279FC">
        <w:rPr>
          <w:b/>
        </w:rPr>
        <w:t>Выбрать выделенное </w:t>
      </w:r>
      <w:r>
        <w:pict>
          <v:shape id="_x0000_i1096" type="#_x0000_t75" style="width:21.75pt;height:20.25pt">
            <v:imagedata r:id="rId78" o:title="fieldicon"/>
          </v:shape>
        </w:pict>
      </w:r>
      <w:r>
        <w:t>.</w:t>
      </w:r>
      <w:bookmarkStart w:id="69" w:name="TS_6CABE95B735A4EDF9B73AE4A9B707D34"/>
      <w:bookmarkEnd w:id="69"/>
    </w:p>
    <w:p w:rsidR="006279FC" w:rsidRDefault="006279FC" w:rsidP="006279FC">
      <w:pPr>
        <w:pStyle w:val="Screenshot"/>
      </w:pPr>
      <w:r>
        <w:pict>
          <v:shape id="_x0000_i1097" type="#_x0000_t75" alt="Выбрать поля" style="width:322.5pt;height:166.5pt">
            <v:imagedata r:id="rId79" o:title="imb__63"/>
          </v:shape>
        </w:pict>
      </w:r>
    </w:p>
    <w:p w:rsidR="006279FC" w:rsidRDefault="006279FC" w:rsidP="006279FC">
      <w:pPr>
        <w:pStyle w:val="p"/>
      </w:pPr>
      <w:r>
        <w:t xml:space="preserve">[20] Нажмите </w:t>
      </w:r>
      <w:r w:rsidRPr="006279FC">
        <w:rPr>
          <w:b/>
        </w:rPr>
        <w:t>Дальше </w:t>
      </w:r>
      <w:r>
        <w:pict>
          <v:shape id="_x0000_i1098" type="#_x0000_t75" style="width:19.5pt;height:19.5pt">
            <v:imagedata r:id="rId80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Enter</w:t>
      </w:r>
      <w:r>
        <w:t>.</w:t>
      </w:r>
      <w:bookmarkStart w:id="70" w:name="TS_469A329BE8BA4EE183A8532C61D7C4C3"/>
      <w:bookmarkEnd w:id="70"/>
    </w:p>
    <w:p w:rsidR="006279FC" w:rsidRDefault="006279FC" w:rsidP="006279FC">
      <w:pPr>
        <w:pStyle w:val="Screenshot"/>
      </w:pPr>
      <w:r>
        <w:pict>
          <v:shape id="_x0000_i1099" type="#_x0000_t75" alt="Массовое ведение: ракурс полей" style="width:322.5pt;height:166.5pt">
            <v:imagedata r:id="rId81" o:title="imb__6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279FC" w:rsidTr="006279FC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79FC" w:rsidRDefault="006279FC" w:rsidP="006279FC">
            <w:pPr>
              <w:pStyle w:val="phintbox"/>
            </w:pPr>
            <w:bookmarkStart w:id="71" w:name="class_extra_2"/>
            <w:r>
              <w:pict>
                <v:shape id="_x0000_i1100" type="#_x0000_t75" style="width:38.25pt;height:38.25pt">
                  <v:imagedata r:id="rId55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79FC" w:rsidRDefault="006279FC" w:rsidP="006279FC">
            <w:pPr>
              <w:pStyle w:val="p"/>
            </w:pPr>
            <w:r>
              <w:t>В качестве значения статуса может использоваться любой пользовательский статус согласно процессу, в данном случае рассматривается пример с простановкой статуса СГПЛ - Согласовано Планировщиком ТОиР.</w:t>
            </w:r>
          </w:p>
        </w:tc>
      </w:tr>
    </w:tbl>
    <w:bookmarkEnd w:id="71"/>
    <w:p w:rsidR="006279FC" w:rsidRDefault="006279FC" w:rsidP="006279FC">
      <w:pPr>
        <w:pStyle w:val="p"/>
      </w:pPr>
      <w:r>
        <w:t> </w:t>
      </w:r>
    </w:p>
    <w:p w:rsidR="006279FC" w:rsidRDefault="006279FC" w:rsidP="006279FC">
      <w:pPr>
        <w:pStyle w:val="p"/>
      </w:pPr>
      <w:r>
        <w:t>[21] Заполняется поле .</w:t>
      </w:r>
    </w:p>
    <w:p w:rsidR="006279FC" w:rsidRDefault="006279FC" w:rsidP="006279FC">
      <w:pPr>
        <w:pStyle w:val="p"/>
      </w:pPr>
      <w:r>
        <w:t xml:space="preserve">[22] Флажок </w:t>
      </w:r>
      <w:r w:rsidRPr="006279FC">
        <w:rPr>
          <w:b/>
        </w:rPr>
        <w:t>Замена только</w:t>
      </w:r>
      <w:r>
        <w:t xml:space="preserve"> выбирается.</w:t>
      </w:r>
    </w:p>
    <w:p w:rsidR="006279FC" w:rsidRDefault="006279FC" w:rsidP="006279FC">
      <w:pPr>
        <w:pStyle w:val="p"/>
      </w:pPr>
      <w:r>
        <w:t xml:space="preserve">[23] Заполняется поле </w:t>
      </w:r>
      <w:r w:rsidRPr="006279FC">
        <w:rPr>
          <w:b/>
        </w:rPr>
        <w:t>Замена только</w:t>
      </w:r>
      <w:r>
        <w:t>.</w:t>
      </w:r>
    </w:p>
    <w:p w:rsidR="006279FC" w:rsidRDefault="006279FC" w:rsidP="006279FC">
      <w:pPr>
        <w:pStyle w:val="p"/>
      </w:pPr>
      <w:r>
        <w:t xml:space="preserve">[24] Нажмите </w:t>
      </w:r>
      <w:r w:rsidRPr="006279FC">
        <w:rPr>
          <w:b/>
        </w:rPr>
        <w:t>Выполнить </w:t>
      </w:r>
      <w:r>
        <w:pict>
          <v:shape id="_x0000_i1101" type="#_x0000_t75" style="width:19.5pt;height:19.5pt">
            <v:imagedata r:id="rId82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F8</w:t>
      </w:r>
      <w:r>
        <w:t>.</w:t>
      </w:r>
      <w:bookmarkStart w:id="72" w:name="TS_F4249B5DEB15473F91ED82DE3D35A04D"/>
      <w:bookmarkEnd w:id="72"/>
    </w:p>
    <w:p w:rsidR="006279FC" w:rsidRDefault="006279FC" w:rsidP="006279FC">
      <w:pPr>
        <w:pStyle w:val="Screenshot"/>
      </w:pPr>
      <w:r>
        <w:lastRenderedPageBreak/>
        <w:pict>
          <v:shape id="_x0000_i1102" type="#_x0000_t75" alt="Просмотреть журналы" style="width:322.5pt;height:166.5pt">
            <v:imagedata r:id="rId83" o:title="imb__65"/>
          </v:shape>
        </w:pict>
      </w:r>
    </w:p>
    <w:p w:rsidR="006279FC" w:rsidRDefault="006279FC" w:rsidP="006279FC">
      <w:pPr>
        <w:pStyle w:val="p"/>
      </w:pPr>
      <w:r>
        <w:t xml:space="preserve">[25] Нажмите </w:t>
      </w:r>
      <w:r w:rsidRPr="006279FC">
        <w:rPr>
          <w:b/>
        </w:rPr>
        <w:t>Дальше </w:t>
      </w:r>
      <w:r>
        <w:pict>
          <v:shape id="_x0000_i1103" type="#_x0000_t75" style="width:19.5pt;height:19.5pt">
            <v:imagedata r:id="rId84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Enter</w:t>
      </w:r>
      <w:r>
        <w:t>.</w:t>
      </w:r>
      <w:bookmarkStart w:id="73" w:name="TS_4B0ED99656C6457499526A829142AE20"/>
      <w:bookmarkEnd w:id="73"/>
    </w:p>
    <w:p w:rsidR="006279FC" w:rsidRDefault="006279FC" w:rsidP="006279FC">
      <w:pPr>
        <w:pStyle w:val="Screenshot"/>
      </w:pPr>
      <w:r>
        <w:pict>
          <v:shape id="_x0000_i1104" type="#_x0000_t75" alt="Изменение заказов ТОРО: список заказов" style="width:322.5pt;height:166.5pt">
            <v:imagedata r:id="rId85" o:title="imb__66"/>
          </v:shape>
        </w:pict>
      </w:r>
    </w:p>
    <w:p w:rsidR="006279FC" w:rsidRDefault="006279FC" w:rsidP="006279FC">
      <w:pPr>
        <w:pStyle w:val="p"/>
      </w:pPr>
      <w:r>
        <w:t xml:space="preserve">[26] Нажмите </w:t>
      </w:r>
      <w:r w:rsidRPr="006279FC">
        <w:rPr>
          <w:b/>
        </w:rPr>
        <w:t>выход </w:t>
      </w:r>
      <w:r>
        <w:pict>
          <v:shape id="_x0000_i1105" type="#_x0000_t75" style="width:36.75pt;height:19.5pt">
            <v:imagedata r:id="rId86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Shift+F3</w:t>
      </w:r>
      <w:r>
        <w:t>.</w:t>
      </w:r>
      <w:bookmarkStart w:id="74" w:name="TS_A098ECB808D94300B27307D54EC30F79"/>
      <w:bookmarkEnd w:id="74"/>
    </w:p>
    <w:p w:rsidR="006279FC" w:rsidRDefault="006279FC" w:rsidP="006279FC">
      <w:pPr>
        <w:pStyle w:val="Screenshot"/>
      </w:pPr>
      <w:r>
        <w:pict>
          <v:shape id="_x0000_i1106" type="#_x0000_t75" alt="Изменение заказов ТОРО: выбор заказов" style="width:322.5pt;height:166.5pt">
            <v:imagedata r:id="rId87" o:title="imb__67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279FC" w:rsidTr="006279FC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79FC" w:rsidRDefault="006279FC" w:rsidP="006279FC">
            <w:pPr>
              <w:pStyle w:val="phintbox"/>
            </w:pPr>
            <w:bookmarkStart w:id="75" w:name="class_extra_3"/>
            <w:r>
              <w:lastRenderedPageBreak/>
              <w:pict>
                <v:shape id="_x0000_i1107" type="#_x0000_t75" style="width:38.25pt;height:38.25pt">
                  <v:imagedata r:id="rId55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279FC" w:rsidRDefault="006279FC" w:rsidP="006279FC">
            <w:pPr>
              <w:pStyle w:val="p"/>
            </w:pPr>
            <w:r>
              <w:t>Существует также возможность согласования заказа ТОРО непосредственно из заказа. Для этого также запускаем транзакцию iw38 и вводим данные селекционного экрана.</w:t>
            </w:r>
          </w:p>
        </w:tc>
      </w:tr>
    </w:tbl>
    <w:bookmarkEnd w:id="75"/>
    <w:p w:rsidR="006279FC" w:rsidRDefault="006279FC" w:rsidP="006279FC">
      <w:pPr>
        <w:pStyle w:val="p"/>
      </w:pPr>
      <w:r>
        <w:t> </w:t>
      </w:r>
    </w:p>
    <w:p w:rsidR="006279FC" w:rsidRDefault="006279FC" w:rsidP="006279FC">
      <w:pPr>
        <w:pStyle w:val="p"/>
      </w:pPr>
      <w:r>
        <w:t xml:space="preserve">[27] Нажмите </w:t>
      </w:r>
      <w:r w:rsidRPr="006279FC">
        <w:rPr>
          <w:b/>
        </w:rPr>
        <w:t>Выполнить </w:t>
      </w:r>
      <w:r>
        <w:pict>
          <v:shape id="_x0000_i1108" type="#_x0000_t75" style="width:63pt;height:19.5pt">
            <v:imagedata r:id="rId88" o:title="fieldicon"/>
          </v:shape>
        </w:pict>
      </w:r>
      <w:r>
        <w:t>.</w:t>
      </w:r>
    </w:p>
    <w:p w:rsidR="006279FC" w:rsidRDefault="006279FC" w:rsidP="006279FC">
      <w:pPr>
        <w:pStyle w:val="p"/>
      </w:pPr>
      <w:r>
        <w:br/>
        <w:t xml:space="preserve">Можно также нажать </w:t>
      </w:r>
      <w:r w:rsidRPr="006279FC">
        <w:rPr>
          <w:b/>
        </w:rPr>
        <w:t>F8</w:t>
      </w:r>
      <w:r>
        <w:t>.</w:t>
      </w:r>
      <w:bookmarkStart w:id="76" w:name="TS_FF60752344084AE9860522088B54DD02"/>
      <w:bookmarkEnd w:id="76"/>
    </w:p>
    <w:p w:rsidR="006279FC" w:rsidRDefault="006279FC" w:rsidP="006279FC">
      <w:pPr>
        <w:pStyle w:val="Screenshot"/>
      </w:pPr>
      <w:r>
        <w:pict>
          <v:shape id="_x0000_i1109" type="#_x0000_t75" alt="Изменение заказов ТОРО: список заказов" style="width:322.5pt;height:166.5pt">
            <v:imagedata r:id="rId89" o:title="imb__68"/>
          </v:shape>
        </w:pict>
      </w:r>
    </w:p>
    <w:p w:rsidR="006279FC" w:rsidRDefault="006279FC" w:rsidP="006279FC">
      <w:pPr>
        <w:pStyle w:val="p"/>
      </w:pPr>
      <w:r>
        <w:t xml:space="preserve">[28] Выполняется двойной щелчок по </w:t>
      </w:r>
      <w:r w:rsidRPr="006279FC">
        <w:rPr>
          <w:b/>
        </w:rPr>
        <w:t>Заказ </w:t>
      </w:r>
      <w:r>
        <w:pict>
          <v:shape id="_x0000_i1110" type="#_x0000_t75" style="width:77.25pt;height:19.5pt">
            <v:imagedata r:id="rId90" o:title="fieldicon"/>
          </v:shape>
        </w:pict>
      </w:r>
      <w:r>
        <w:t>.</w:t>
      </w:r>
      <w:bookmarkStart w:id="77" w:name="TS_23DC8290BE4646FDB67C503681E59D50"/>
      <w:bookmarkEnd w:id="77"/>
    </w:p>
    <w:p w:rsidR="006279FC" w:rsidRDefault="006279FC" w:rsidP="006279FC">
      <w:pPr>
        <w:pStyle w:val="Screenshot"/>
      </w:pPr>
      <w:r>
        <w:pict>
          <v:shape id="_x0000_i1111" type="#_x0000_t75" alt="ТОРО по ППР 1100000699: изменение: заголовок/общее" style="width:322.5pt;height:166.5pt">
            <v:imagedata r:id="rId91" o:title="imb__69"/>
          </v:shape>
        </w:pict>
      </w:r>
    </w:p>
    <w:p w:rsidR="006279FC" w:rsidRDefault="006279FC" w:rsidP="006279FC">
      <w:pPr>
        <w:pStyle w:val="p"/>
      </w:pPr>
      <w:r>
        <w:t xml:space="preserve">[29] Нажмите </w:t>
      </w:r>
      <w:r w:rsidRPr="006279FC">
        <w:rPr>
          <w:b/>
        </w:rPr>
        <w:t>УстановитьПользСтатус </w:t>
      </w:r>
      <w:r>
        <w:pict>
          <v:shape id="_x0000_i1112" type="#_x0000_t75" style="width:21.75pt;height:20.25pt">
            <v:imagedata r:id="rId92" o:title="fieldicon"/>
          </v:shape>
        </w:pict>
      </w:r>
      <w:r>
        <w:t>.</w:t>
      </w:r>
      <w:bookmarkStart w:id="78" w:name="TS_D3ACD96C4C6540A884E76194F61D877D"/>
      <w:bookmarkEnd w:id="78"/>
    </w:p>
    <w:p w:rsidR="006279FC" w:rsidRDefault="006279FC" w:rsidP="006279FC">
      <w:pPr>
        <w:pStyle w:val="Screenshot"/>
      </w:pPr>
      <w:r>
        <w:lastRenderedPageBreak/>
        <w:pict>
          <v:shape id="_x0000_i1113" type="#_x0000_t75" alt="Установка пользовательского статуса" style="width:322.5pt;height:166.5pt">
            <v:imagedata r:id="rId93" o:title="imb__70"/>
          </v:shape>
        </w:pict>
      </w:r>
    </w:p>
    <w:p w:rsidR="00C82238" w:rsidRDefault="00C82238" w:rsidP="00C82238">
      <w:pPr>
        <w:pStyle w:val="p"/>
        <w:rPr>
          <w:b/>
        </w:rPr>
      </w:pPr>
      <w:r>
        <w:t xml:space="preserve">[30] Выбирается </w:t>
      </w:r>
      <w:r w:rsidRPr="00C82238">
        <w:rPr>
          <w:b/>
        </w:rPr>
        <w:t>необходимый статус.</w:t>
      </w:r>
    </w:p>
    <w:p w:rsidR="00C82238" w:rsidRDefault="00C82238" w:rsidP="00C82238">
      <w:pPr>
        <w:pStyle w:val="p"/>
      </w:pPr>
      <w:r>
        <w:t xml:space="preserve">[31] Нажмите </w:t>
      </w:r>
      <w:r w:rsidRPr="00C82238">
        <w:rPr>
          <w:b/>
        </w:rPr>
        <w:t>Назад </w:t>
      </w:r>
      <w:r>
        <w:pict>
          <v:shape id="_x0000_i1114" type="#_x0000_t75" style="width:19.5pt;height:19.5pt">
            <v:imagedata r:id="rId80" o:title="fieldicon"/>
          </v:shape>
        </w:pict>
      </w:r>
      <w:r>
        <w:t>.</w:t>
      </w:r>
    </w:p>
    <w:p w:rsidR="00C82238" w:rsidRDefault="00C82238" w:rsidP="00C82238">
      <w:pPr>
        <w:pStyle w:val="p"/>
      </w:pPr>
      <w:r>
        <w:br/>
        <w:t xml:space="preserve">Можно также нажать </w:t>
      </w:r>
      <w:r w:rsidRPr="00C82238">
        <w:rPr>
          <w:b/>
        </w:rPr>
        <w:t>Enter</w:t>
      </w:r>
      <w:r>
        <w:t>.</w:t>
      </w:r>
      <w:bookmarkStart w:id="79" w:name="TS_C3DDF01811114B8EAA77769BF6FDAD1B"/>
      <w:bookmarkEnd w:id="79"/>
    </w:p>
    <w:p w:rsidR="00C82238" w:rsidRDefault="00C82238" w:rsidP="00C82238">
      <w:pPr>
        <w:pStyle w:val="Screenshot"/>
      </w:pPr>
      <w:r>
        <w:pict>
          <v:shape id="_x0000_i1115" type="#_x0000_t75" alt="ТОРО по ППР 1100000699: изменение: заголовок/общее" style="width:322.5pt;height:166.5pt">
            <v:imagedata r:id="rId94" o:title="imb__71"/>
          </v:shape>
        </w:pict>
      </w:r>
    </w:p>
    <w:p w:rsidR="00C82238" w:rsidRDefault="00C82238" w:rsidP="00C82238">
      <w:pPr>
        <w:pStyle w:val="p"/>
      </w:pPr>
      <w:r>
        <w:t xml:space="preserve">[32] Нажмите </w:t>
      </w:r>
      <w:r w:rsidRPr="00C82238">
        <w:rPr>
          <w:b/>
        </w:rPr>
        <w:t>Сохранить </w:t>
      </w:r>
      <w:r>
        <w:pict>
          <v:shape id="_x0000_i1116" type="#_x0000_t75" style="width:61.5pt;height:19.5pt">
            <v:imagedata r:id="rId95" o:title="fieldicon"/>
          </v:shape>
        </w:pict>
      </w:r>
      <w:r>
        <w:t>.</w:t>
      </w:r>
    </w:p>
    <w:p w:rsidR="00C82238" w:rsidRDefault="00C82238" w:rsidP="00C82238">
      <w:pPr>
        <w:pStyle w:val="p"/>
      </w:pPr>
      <w:r>
        <w:br/>
        <w:t xml:space="preserve">Можно также нажать </w:t>
      </w:r>
      <w:r w:rsidRPr="00C82238">
        <w:rPr>
          <w:b/>
        </w:rPr>
        <w:t>Ctrl+S</w:t>
      </w:r>
      <w:r>
        <w:t>.</w:t>
      </w:r>
      <w:bookmarkStart w:id="80" w:name="TS_4CDFB870CCA74400B2729912B643F4CC"/>
      <w:bookmarkEnd w:id="80"/>
    </w:p>
    <w:p w:rsidR="00C82238" w:rsidRDefault="00C82238" w:rsidP="00C82238">
      <w:pPr>
        <w:pStyle w:val="Screenshot"/>
      </w:pPr>
      <w:r>
        <w:pict>
          <v:shape id="_x0000_i1117" type="#_x0000_t75" alt="Изменение заказов ТОРО: список заказов" style="width:322.5pt;height:166.5pt">
            <v:imagedata r:id="rId96" o:title="imb__72"/>
          </v:shape>
        </w:pict>
      </w:r>
    </w:p>
    <w:p w:rsidR="00C82238" w:rsidRDefault="00C82238" w:rsidP="00C82238">
      <w:pPr>
        <w:pStyle w:val="p"/>
      </w:pPr>
      <w:r>
        <w:lastRenderedPageBreak/>
        <w:t xml:space="preserve">[33] Нажмите </w:t>
      </w:r>
      <w:r w:rsidRPr="00C82238">
        <w:rPr>
          <w:b/>
        </w:rPr>
        <w:t>выход </w:t>
      </w:r>
      <w:r>
        <w:pict>
          <v:shape id="_x0000_i1118" type="#_x0000_t75" style="width:36.75pt;height:19.5pt">
            <v:imagedata r:id="rId86" o:title="fieldicon"/>
          </v:shape>
        </w:pict>
      </w:r>
      <w:r>
        <w:t>.</w:t>
      </w:r>
    </w:p>
    <w:p w:rsidR="00C82238" w:rsidRDefault="00C82238" w:rsidP="00C82238">
      <w:pPr>
        <w:pStyle w:val="p"/>
      </w:pPr>
      <w:r>
        <w:br/>
        <w:t xml:space="preserve">Можно также нажать </w:t>
      </w:r>
      <w:r w:rsidRPr="00C82238">
        <w:rPr>
          <w:b/>
        </w:rPr>
        <w:t>Shift+F3</w:t>
      </w:r>
      <w:r>
        <w:t>.</w:t>
      </w:r>
      <w:bookmarkStart w:id="81" w:name="TS_9BEDD1A59B4A4D1B95F3714B44456F72"/>
      <w:bookmarkEnd w:id="81"/>
    </w:p>
    <w:p w:rsidR="00C82238" w:rsidRPr="00024063" w:rsidRDefault="00C82238" w:rsidP="00C82238">
      <w:pPr>
        <w:pStyle w:val="Screenshot"/>
      </w:pPr>
      <w:r>
        <w:pict>
          <v:shape id="_x0000_i1119" type="#_x0000_t75" alt="Изменение заказов ТОРО: выбор заказов" style="width:322.5pt;height:166.5pt">
            <v:imagedata r:id="rId97" o:title="imb__73"/>
          </v:shape>
        </w:pict>
      </w:r>
    </w:p>
    <w:sectPr w:rsidR="00C82238" w:rsidRPr="00024063" w:rsidSect="00C37BBA">
      <w:headerReference w:type="default" r:id="rId98"/>
      <w:footerReference w:type="default" r:id="rId99"/>
      <w:headerReference w:type="first" r:id="rId100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67E" w:rsidRDefault="002A167E">
      <w:r>
        <w:separator/>
      </w:r>
    </w:p>
  </w:endnote>
  <w:endnote w:type="continuationSeparator" w:id="0">
    <w:p w:rsidR="002A167E" w:rsidRDefault="002A1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347341" w:rsidRPr="00347341">
      <w:rPr>
        <w:noProof/>
        <w:lang w:val="ru-RU"/>
      </w:rPr>
      <w:t>62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67E" w:rsidRDefault="002A167E">
      <w:r>
        <w:separator/>
      </w:r>
    </w:p>
  </w:footnote>
  <w:footnote w:type="continuationSeparator" w:id="0">
    <w:p w:rsidR="002A167E" w:rsidRDefault="002A1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20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347341">
            <w:rPr>
              <w:lang w:val="en-GB"/>
            </w:rPr>
            <w:t>Главный специалист ТОиР. 60_ТОиР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1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30686C6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06F62"/>
    <w:rsid w:val="000168B8"/>
    <w:rsid w:val="0002394E"/>
    <w:rsid w:val="00024063"/>
    <w:rsid w:val="00031452"/>
    <w:rsid w:val="00035A16"/>
    <w:rsid w:val="00040789"/>
    <w:rsid w:val="00060AD6"/>
    <w:rsid w:val="00085462"/>
    <w:rsid w:val="000A2937"/>
    <w:rsid w:val="000A5CBE"/>
    <w:rsid w:val="000D0B30"/>
    <w:rsid w:val="001172F2"/>
    <w:rsid w:val="0015310F"/>
    <w:rsid w:val="00157A1B"/>
    <w:rsid w:val="001932BB"/>
    <w:rsid w:val="001A0FC8"/>
    <w:rsid w:val="001A432C"/>
    <w:rsid w:val="001A51B1"/>
    <w:rsid w:val="001C7F9E"/>
    <w:rsid w:val="001D0B04"/>
    <w:rsid w:val="001F75DA"/>
    <w:rsid w:val="00217E8E"/>
    <w:rsid w:val="002219D8"/>
    <w:rsid w:val="00250A5E"/>
    <w:rsid w:val="00250ED9"/>
    <w:rsid w:val="002573BD"/>
    <w:rsid w:val="00284B4C"/>
    <w:rsid w:val="002A167E"/>
    <w:rsid w:val="002A6CCA"/>
    <w:rsid w:val="002A7C9E"/>
    <w:rsid w:val="002B4B31"/>
    <w:rsid w:val="002C5FD3"/>
    <w:rsid w:val="002F4227"/>
    <w:rsid w:val="002F70FF"/>
    <w:rsid w:val="002F773D"/>
    <w:rsid w:val="0030210C"/>
    <w:rsid w:val="003263C1"/>
    <w:rsid w:val="00333C45"/>
    <w:rsid w:val="00337C09"/>
    <w:rsid w:val="00347341"/>
    <w:rsid w:val="003515DD"/>
    <w:rsid w:val="003546C3"/>
    <w:rsid w:val="00367412"/>
    <w:rsid w:val="00373EA8"/>
    <w:rsid w:val="0038108A"/>
    <w:rsid w:val="003B0756"/>
    <w:rsid w:val="003C0F6D"/>
    <w:rsid w:val="003E1F2E"/>
    <w:rsid w:val="003F749A"/>
    <w:rsid w:val="00401B9B"/>
    <w:rsid w:val="00405257"/>
    <w:rsid w:val="0040711E"/>
    <w:rsid w:val="004116BC"/>
    <w:rsid w:val="0042719F"/>
    <w:rsid w:val="00427D6F"/>
    <w:rsid w:val="0043451B"/>
    <w:rsid w:val="00434CA7"/>
    <w:rsid w:val="004442DA"/>
    <w:rsid w:val="00450ADC"/>
    <w:rsid w:val="004717FC"/>
    <w:rsid w:val="00495158"/>
    <w:rsid w:val="004A5251"/>
    <w:rsid w:val="004A6700"/>
    <w:rsid w:val="004C68F3"/>
    <w:rsid w:val="004C6D9D"/>
    <w:rsid w:val="004D19F2"/>
    <w:rsid w:val="004D59A5"/>
    <w:rsid w:val="005056A1"/>
    <w:rsid w:val="005146AC"/>
    <w:rsid w:val="005358EA"/>
    <w:rsid w:val="00544101"/>
    <w:rsid w:val="00547816"/>
    <w:rsid w:val="00550A66"/>
    <w:rsid w:val="0057088E"/>
    <w:rsid w:val="0057091D"/>
    <w:rsid w:val="00571BD3"/>
    <w:rsid w:val="005749AE"/>
    <w:rsid w:val="005B6F75"/>
    <w:rsid w:val="005D3CC8"/>
    <w:rsid w:val="005D44F4"/>
    <w:rsid w:val="005E33D4"/>
    <w:rsid w:val="006109E5"/>
    <w:rsid w:val="006279FC"/>
    <w:rsid w:val="00637ECC"/>
    <w:rsid w:val="00665506"/>
    <w:rsid w:val="00667A04"/>
    <w:rsid w:val="00674658"/>
    <w:rsid w:val="00685E55"/>
    <w:rsid w:val="00686256"/>
    <w:rsid w:val="006D5552"/>
    <w:rsid w:val="00702797"/>
    <w:rsid w:val="00712D90"/>
    <w:rsid w:val="007332EC"/>
    <w:rsid w:val="0073342C"/>
    <w:rsid w:val="007341E3"/>
    <w:rsid w:val="00744347"/>
    <w:rsid w:val="00745D5B"/>
    <w:rsid w:val="0076568D"/>
    <w:rsid w:val="00773C7F"/>
    <w:rsid w:val="00791B94"/>
    <w:rsid w:val="00791D91"/>
    <w:rsid w:val="007B26EA"/>
    <w:rsid w:val="007D49D8"/>
    <w:rsid w:val="007D593C"/>
    <w:rsid w:val="007D79A4"/>
    <w:rsid w:val="007D7E1E"/>
    <w:rsid w:val="007F05C5"/>
    <w:rsid w:val="007F11DA"/>
    <w:rsid w:val="008321A9"/>
    <w:rsid w:val="0083241B"/>
    <w:rsid w:val="00833239"/>
    <w:rsid w:val="0083677D"/>
    <w:rsid w:val="0084777B"/>
    <w:rsid w:val="008A2CF6"/>
    <w:rsid w:val="008C0819"/>
    <w:rsid w:val="008D769B"/>
    <w:rsid w:val="009012A4"/>
    <w:rsid w:val="00926CD9"/>
    <w:rsid w:val="00944EC6"/>
    <w:rsid w:val="009466A3"/>
    <w:rsid w:val="00967FC4"/>
    <w:rsid w:val="00976DB2"/>
    <w:rsid w:val="009A3BCA"/>
    <w:rsid w:val="009A4EE3"/>
    <w:rsid w:val="009B17E0"/>
    <w:rsid w:val="009B3EBF"/>
    <w:rsid w:val="009B7A2C"/>
    <w:rsid w:val="009D394D"/>
    <w:rsid w:val="009F74DE"/>
    <w:rsid w:val="00A053EC"/>
    <w:rsid w:val="00A07A3F"/>
    <w:rsid w:val="00A21DDB"/>
    <w:rsid w:val="00A31A37"/>
    <w:rsid w:val="00A34EDE"/>
    <w:rsid w:val="00A41AA0"/>
    <w:rsid w:val="00A5245C"/>
    <w:rsid w:val="00A557B7"/>
    <w:rsid w:val="00A56EE8"/>
    <w:rsid w:val="00A66055"/>
    <w:rsid w:val="00A77D5E"/>
    <w:rsid w:val="00A907F8"/>
    <w:rsid w:val="00AA1F94"/>
    <w:rsid w:val="00AA274B"/>
    <w:rsid w:val="00AB2213"/>
    <w:rsid w:val="00AB53D1"/>
    <w:rsid w:val="00AC0EE1"/>
    <w:rsid w:val="00AE292A"/>
    <w:rsid w:val="00AF27A8"/>
    <w:rsid w:val="00AF6283"/>
    <w:rsid w:val="00AF76B3"/>
    <w:rsid w:val="00B10C35"/>
    <w:rsid w:val="00B15DF0"/>
    <w:rsid w:val="00B30B90"/>
    <w:rsid w:val="00B465CD"/>
    <w:rsid w:val="00B73CD8"/>
    <w:rsid w:val="00B75BE7"/>
    <w:rsid w:val="00B85D61"/>
    <w:rsid w:val="00BA1F98"/>
    <w:rsid w:val="00BA4810"/>
    <w:rsid w:val="00BB4586"/>
    <w:rsid w:val="00BB59EC"/>
    <w:rsid w:val="00BC708A"/>
    <w:rsid w:val="00BE190D"/>
    <w:rsid w:val="00BE489B"/>
    <w:rsid w:val="00BF1B10"/>
    <w:rsid w:val="00BF617F"/>
    <w:rsid w:val="00C02EDB"/>
    <w:rsid w:val="00C07955"/>
    <w:rsid w:val="00C20FF5"/>
    <w:rsid w:val="00C2741D"/>
    <w:rsid w:val="00C33DB4"/>
    <w:rsid w:val="00C37BBA"/>
    <w:rsid w:val="00C45F03"/>
    <w:rsid w:val="00C63567"/>
    <w:rsid w:val="00C72A35"/>
    <w:rsid w:val="00C801B9"/>
    <w:rsid w:val="00C80D4C"/>
    <w:rsid w:val="00C82238"/>
    <w:rsid w:val="00C82A09"/>
    <w:rsid w:val="00CC130D"/>
    <w:rsid w:val="00CC6DD8"/>
    <w:rsid w:val="00CD2106"/>
    <w:rsid w:val="00CE4E6E"/>
    <w:rsid w:val="00CF4C56"/>
    <w:rsid w:val="00D0788A"/>
    <w:rsid w:val="00D20E3E"/>
    <w:rsid w:val="00D4078D"/>
    <w:rsid w:val="00D40CFB"/>
    <w:rsid w:val="00D4651C"/>
    <w:rsid w:val="00D6065F"/>
    <w:rsid w:val="00D654B7"/>
    <w:rsid w:val="00D74AB8"/>
    <w:rsid w:val="00D76201"/>
    <w:rsid w:val="00D96D9D"/>
    <w:rsid w:val="00DA5172"/>
    <w:rsid w:val="00DB29FF"/>
    <w:rsid w:val="00DC1B79"/>
    <w:rsid w:val="00DC2FBF"/>
    <w:rsid w:val="00DF6EC3"/>
    <w:rsid w:val="00E11838"/>
    <w:rsid w:val="00E1522A"/>
    <w:rsid w:val="00E712E0"/>
    <w:rsid w:val="00E7174B"/>
    <w:rsid w:val="00E86847"/>
    <w:rsid w:val="00E96E97"/>
    <w:rsid w:val="00EB2161"/>
    <w:rsid w:val="00EB6FB6"/>
    <w:rsid w:val="00EC3F3E"/>
    <w:rsid w:val="00EC4754"/>
    <w:rsid w:val="00F05964"/>
    <w:rsid w:val="00F072DA"/>
    <w:rsid w:val="00F1462C"/>
    <w:rsid w:val="00F21FAF"/>
    <w:rsid w:val="00F320AA"/>
    <w:rsid w:val="00F3568D"/>
    <w:rsid w:val="00F43C60"/>
    <w:rsid w:val="00F61E15"/>
    <w:rsid w:val="00F66368"/>
    <w:rsid w:val="00F95C61"/>
    <w:rsid w:val="00FA005B"/>
    <w:rsid w:val="00FA35B2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E8945B0A-7FC3-49E9-BABC-24A1A680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1F75DA"/>
    <w:rPr>
      <w:rFonts w:ascii="Arial" w:hAnsi="Arial"/>
      <w:b/>
      <w:sz w:val="48"/>
    </w:rPr>
  </w:style>
  <w:style w:type="character" w:customStyle="1" w:styleId="h10">
    <w:name w:val="h1 Знак"/>
    <w:link w:val="h1"/>
    <w:rsid w:val="001F75DA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712D90"/>
    <w:rPr>
      <w:rFonts w:ascii="Arial" w:hAnsi="Arial"/>
      <w:b/>
    </w:rPr>
  </w:style>
  <w:style w:type="character" w:customStyle="1" w:styleId="h20">
    <w:name w:val="h2 Знак"/>
    <w:link w:val="h2"/>
    <w:rsid w:val="00712D90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712D90"/>
    <w:rPr>
      <w:rFonts w:ascii="Arial" w:hAnsi="Arial"/>
    </w:rPr>
  </w:style>
  <w:style w:type="character" w:customStyle="1" w:styleId="p0">
    <w:name w:val="p Знак"/>
    <w:link w:val="p"/>
    <w:rsid w:val="00712D90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84777B"/>
  </w:style>
  <w:style w:type="character" w:customStyle="1" w:styleId="Screenshot0">
    <w:name w:val="Screenshot Знак"/>
    <w:link w:val="Screenshot"/>
    <w:rsid w:val="0084777B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84777B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customXml" Target="../customXml/item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oter" Target="footer1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customXml" Target="../customXml/item2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eader" Target="header2.xml"/><Relationship Id="rId105" Type="http://schemas.openxmlformats.org/officeDocument/2006/relationships/customXml" Target="../customXml/item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79C24E-2D14-4E3D-89E4-FBECDB56BFC7}"/>
</file>

<file path=customXml/itemProps2.xml><?xml version="1.0" encoding="utf-8"?>
<ds:datastoreItem xmlns:ds="http://schemas.openxmlformats.org/officeDocument/2006/customXml" ds:itemID="{A710DC7D-80A7-41C7-B7E6-672B2F308BBD}"/>
</file>

<file path=customXml/itemProps3.xml><?xml version="1.0" encoding="utf-8"?>
<ds:datastoreItem xmlns:ds="http://schemas.openxmlformats.org/officeDocument/2006/customXml" ds:itemID="{83D3B033-011F-4BA8-8806-E3E81AD5DC18}"/>
</file>

<file path=docProps/app.xml><?xml version="1.0" encoding="utf-8"?>
<Properties xmlns="http://schemas.openxmlformats.org/officeDocument/2006/extended-properties" xmlns:vt="http://schemas.openxmlformats.org/officeDocument/2006/docPropsVTypes">
  <Template>AF7CB98A</Template>
  <TotalTime>0</TotalTime>
  <Pages>2</Pages>
  <Words>841</Words>
  <Characters>6211</Characters>
  <Application>Microsoft Office Word</Application>
  <DocSecurity>0</DocSecurity>
  <Lines>1242</Lines>
  <Paragraphs>282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Главный специалист ТОиР. 60_ТОиР</vt:lpstr>
      <vt:lpstr>Documentation</vt:lpstr>
    </vt:vector>
  </TitlesOfParts>
  <Company>Company Name</Company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специалист ТОиР. 60_ТОиР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2019-12-05T13:07:00Z</dcterms:created>
  <dcterms:modified xsi:type="dcterms:W3CDTF">2019-12-05T13:07:00Z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