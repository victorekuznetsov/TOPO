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E1" w:rsidRDefault="00AC0EE1">
      <w:bookmarkStart w:id="0" w:name="_GoBack"/>
      <w:bookmarkEnd w:id="0"/>
    </w:p>
    <w:p w:rsidR="0038108A" w:rsidRDefault="0038108A" w:rsidP="0038108A">
      <w:bookmarkStart w:id="1" w:name="_Toc25120859"/>
      <w:bookmarkStart w:id="2" w:name="_Toc79989569"/>
      <w:bookmarkStart w:id="3" w:name="_Toc205805755"/>
    </w:p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Default="0038108A" w:rsidP="0038108A"/>
    <w:p w:rsidR="0038108A" w:rsidRPr="0038108A" w:rsidRDefault="0038108A" w:rsidP="0038108A"/>
    <w:bookmarkEnd w:id="2"/>
    <w:bookmarkEnd w:id="3"/>
    <w:p w:rsidR="00702797" w:rsidRPr="00E828D8" w:rsidRDefault="00F320AA" w:rsidP="00002C92">
      <w:pPr>
        <w:pStyle w:val="documenttitle"/>
        <w:rPr>
          <w:lang w:val="ru-RU"/>
        </w:rPr>
      </w:pPr>
      <w:r>
        <w:rPr>
          <w:lang w:val="en-GB"/>
        </w:rPr>
        <w:fldChar w:fldCharType="begin"/>
      </w:r>
      <w:r w:rsidRPr="00E828D8">
        <w:rPr>
          <w:lang w:val="ru-RU"/>
        </w:rPr>
        <w:instrText xml:space="preserve"> </w:instrText>
      </w:r>
      <w:r>
        <w:rPr>
          <w:lang w:val="en-GB"/>
        </w:rPr>
        <w:instrText>TITLE</w:instrText>
      </w:r>
      <w:r w:rsidRPr="00E828D8">
        <w:rPr>
          <w:lang w:val="ru-RU"/>
        </w:rPr>
        <w:instrText xml:space="preserve">   \* </w:instrText>
      </w:r>
      <w:r>
        <w:rPr>
          <w:lang w:val="en-GB"/>
        </w:rPr>
        <w:instrText>MERGEFORMAT</w:instrText>
      </w:r>
      <w:r w:rsidRPr="00E828D8">
        <w:rPr>
          <w:lang w:val="ru-RU"/>
        </w:rPr>
        <w:instrText xml:space="preserve"> </w:instrText>
      </w:r>
      <w:r>
        <w:rPr>
          <w:lang w:val="en-GB"/>
        </w:rPr>
        <w:fldChar w:fldCharType="separate"/>
      </w:r>
      <w:r w:rsidR="007D2CDE">
        <w:rPr>
          <w:lang w:val="en-GB"/>
        </w:rPr>
        <w:t>Планировщик ОР. 61_ТОиР</w:t>
      </w:r>
      <w:r>
        <w:rPr>
          <w:lang w:val="en-GB"/>
        </w:rPr>
        <w:fldChar w:fldCharType="end"/>
      </w:r>
    </w:p>
    <w:p w:rsidR="004D59A5" w:rsidRPr="00E828D8" w:rsidRDefault="004D59A5" w:rsidP="00702797">
      <w:pPr>
        <w:rPr>
          <w:lang w:val="ru-RU"/>
        </w:rPr>
      </w:pPr>
    </w:p>
    <w:p w:rsidR="00AC0EE1" w:rsidRPr="00E828D8" w:rsidRDefault="00C37BBA">
      <w:pPr>
        <w:pStyle w:val="af7"/>
        <w:rPr>
          <w:lang w:val="ru-RU"/>
        </w:rPr>
      </w:pPr>
      <w:r w:rsidRPr="00E828D8">
        <w:rPr>
          <w:lang w:val="ru-RU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E828D8">
        <w:rPr>
          <w:lang w:val="ru-RU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7D2CDE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:rsidR="007D2CDE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 w:rsidRPr="00E828D8">
        <w:rPr>
          <w:caps w:val="0"/>
          <w:lang w:val="ru-RU"/>
        </w:rPr>
        <w:instrText xml:space="preserve"> </w:instrText>
      </w:r>
      <w:r w:rsidR="00495158">
        <w:rPr>
          <w:caps w:val="0"/>
          <w:lang w:val="en-GB"/>
        </w:rPr>
        <w:instrText>TOC</w:instrText>
      </w:r>
      <w:r w:rsidR="00495158" w:rsidRPr="00E828D8">
        <w:rPr>
          <w:caps w:val="0"/>
          <w:lang w:val="ru-RU"/>
        </w:rPr>
        <w:instrText xml:space="preserve"> \</w:instrText>
      </w:r>
      <w:r w:rsidR="00495158">
        <w:rPr>
          <w:caps w:val="0"/>
          <w:lang w:val="en-GB"/>
        </w:rPr>
        <w:instrText>o</w:instrText>
      </w:r>
      <w:r w:rsidRPr="00E828D8">
        <w:rPr>
          <w:caps w:val="0"/>
          <w:lang w:val="ru-RU"/>
        </w:rPr>
        <w:instrText xml:space="preserve"> \</w:instrText>
      </w:r>
      <w:r w:rsidRPr="00024063">
        <w:rPr>
          <w:caps w:val="0"/>
          <w:lang w:val="en-GB"/>
        </w:rPr>
        <w:instrText>h</w:instrText>
      </w:r>
      <w:r w:rsidRPr="00E828D8">
        <w:rPr>
          <w:caps w:val="0"/>
          <w:lang w:val="ru-RU"/>
        </w:rPr>
        <w:instrText xml:space="preserve"> \</w:instrText>
      </w:r>
      <w:r w:rsidRPr="00024063">
        <w:rPr>
          <w:caps w:val="0"/>
          <w:lang w:val="en-GB"/>
        </w:rPr>
        <w:instrText>z</w:instrText>
      </w:r>
      <w:r w:rsidRPr="00E828D8">
        <w:rPr>
          <w:caps w:val="0"/>
          <w:lang w:val="ru-RU"/>
        </w:rPr>
        <w:instrText xml:space="preserve"> \</w:instrText>
      </w:r>
      <w:r w:rsidRPr="00024063">
        <w:rPr>
          <w:caps w:val="0"/>
          <w:lang w:val="en-GB"/>
        </w:rPr>
        <w:instrText>t</w:instrText>
      </w:r>
      <w:r w:rsidRPr="00E828D8">
        <w:rPr>
          <w:caps w:val="0"/>
          <w:lang w:val="ru-RU"/>
        </w:rPr>
        <w:instrText xml:space="preserve"> "Ü</w:instrText>
      </w:r>
      <w:r w:rsidRPr="00024063">
        <w:rPr>
          <w:caps w:val="0"/>
          <w:lang w:val="en-GB"/>
        </w:rPr>
        <w:instrText>berschrift</w:instrText>
      </w:r>
      <w:r w:rsidRPr="00E828D8">
        <w:rPr>
          <w:caps w:val="0"/>
          <w:lang w:val="ru-RU"/>
        </w:rPr>
        <w:instrText xml:space="preserve"> 1;1" </w:instrText>
      </w:r>
      <w:r>
        <w:rPr>
          <w:caps w:val="0"/>
        </w:rPr>
        <w:fldChar w:fldCharType="separate"/>
      </w:r>
      <w:hyperlink w:anchor="_Toc26452360" w:history="1">
        <w:r w:rsidR="007D2CDE" w:rsidRPr="00FA775C">
          <w:rPr>
            <w:rStyle w:val="aa"/>
            <w:noProof/>
            <w:lang w:val="ru-RU"/>
          </w:rPr>
          <w:t>1</w:t>
        </w:r>
        <w:r w:rsidR="007D2CD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7D2CDE" w:rsidRPr="00FA775C">
          <w:rPr>
            <w:rStyle w:val="aa"/>
            <w:noProof/>
            <w:lang w:val="ru-RU"/>
          </w:rPr>
          <w:t>Инструктаж по функциональному направлению «ТОиР»</w:t>
        </w:r>
        <w:r w:rsidR="007D2CDE">
          <w:rPr>
            <w:noProof/>
            <w:webHidden/>
          </w:rPr>
          <w:tab/>
        </w:r>
        <w:r w:rsidR="007D2CDE">
          <w:rPr>
            <w:noProof/>
            <w:webHidden/>
          </w:rPr>
          <w:fldChar w:fldCharType="begin"/>
        </w:r>
        <w:r w:rsidR="007D2CDE">
          <w:rPr>
            <w:noProof/>
            <w:webHidden/>
          </w:rPr>
          <w:instrText xml:space="preserve"> PAGEREF _Toc26452360 \h </w:instrText>
        </w:r>
        <w:r w:rsidR="007D2CDE">
          <w:rPr>
            <w:noProof/>
            <w:webHidden/>
          </w:rPr>
        </w:r>
        <w:r w:rsidR="007D2CDE">
          <w:rPr>
            <w:noProof/>
            <w:webHidden/>
          </w:rPr>
          <w:fldChar w:fldCharType="separate"/>
        </w:r>
        <w:r w:rsidR="007D2CDE">
          <w:rPr>
            <w:noProof/>
            <w:webHidden/>
          </w:rPr>
          <w:t>4</w:t>
        </w:r>
        <w:r w:rsidR="007D2CDE"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1" w:history="1">
        <w:r w:rsidRPr="00FA775C">
          <w:rPr>
            <w:rStyle w:val="aa"/>
            <w:noProof/>
            <w:lang w:val="ru-RU"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  <w:lang w:val="ru-RU"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2" w:history="1">
        <w:r w:rsidRPr="00FA775C">
          <w:rPr>
            <w:rStyle w:val="aa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3" w:history="1">
        <w:r w:rsidRPr="00FA775C">
          <w:rPr>
            <w:rStyle w:val="aa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4" w:history="1">
        <w:r w:rsidRPr="00FA775C">
          <w:rPr>
            <w:rStyle w:val="aa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5" w:history="1">
        <w:r w:rsidRPr="00FA775C">
          <w:rPr>
            <w:rStyle w:val="aa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6" w:history="1">
        <w:r w:rsidRPr="00FA775C">
          <w:rPr>
            <w:rStyle w:val="aa"/>
            <w:noProof/>
          </w:rPr>
          <w:t>1.6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7" w:history="1">
        <w:r w:rsidRPr="00FA775C">
          <w:rPr>
            <w:rStyle w:val="aa"/>
            <w:noProof/>
          </w:rPr>
          <w:t>1.7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8" w:history="1">
        <w:r w:rsidRPr="00FA775C">
          <w:rPr>
            <w:rStyle w:val="aa"/>
            <w:noProof/>
          </w:rPr>
          <w:t>1.8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69" w:history="1">
        <w:r w:rsidRPr="00FA775C">
          <w:rPr>
            <w:rStyle w:val="aa"/>
            <w:noProof/>
          </w:rPr>
          <w:t>1.9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0" w:history="1">
        <w:r w:rsidRPr="00FA775C">
          <w:rPr>
            <w:rStyle w:val="aa"/>
            <w:noProof/>
          </w:rPr>
          <w:t>1.10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1" w:history="1">
        <w:r w:rsidRPr="00FA775C">
          <w:rPr>
            <w:rStyle w:val="aa"/>
            <w:noProof/>
          </w:rPr>
          <w:t>1.11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2" w:history="1">
        <w:r w:rsidRPr="00FA775C">
          <w:rPr>
            <w:rStyle w:val="aa"/>
            <w:noProof/>
          </w:rPr>
          <w:t>1.12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3" w:history="1">
        <w:r w:rsidRPr="00FA775C">
          <w:rPr>
            <w:rStyle w:val="aa"/>
            <w:noProof/>
          </w:rPr>
          <w:t>1.13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4" w:history="1">
        <w:r w:rsidRPr="00FA775C">
          <w:rPr>
            <w:rStyle w:val="aa"/>
            <w:noProof/>
          </w:rPr>
          <w:t>1.14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5" w:history="1">
        <w:r w:rsidRPr="00FA775C">
          <w:rPr>
            <w:rStyle w:val="aa"/>
            <w:noProof/>
          </w:rPr>
          <w:t>1.15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6" w:history="1">
        <w:r w:rsidRPr="00FA775C">
          <w:rPr>
            <w:rStyle w:val="aa"/>
            <w:noProof/>
          </w:rPr>
          <w:t>1.16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7" w:history="1">
        <w:r w:rsidRPr="00FA775C">
          <w:rPr>
            <w:rStyle w:val="aa"/>
            <w:noProof/>
          </w:rPr>
          <w:t>1.17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8" w:history="1">
        <w:r w:rsidRPr="00FA775C">
          <w:rPr>
            <w:rStyle w:val="aa"/>
            <w:noProof/>
          </w:rPr>
          <w:t>1.18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79" w:history="1">
        <w:r w:rsidRPr="00FA775C">
          <w:rPr>
            <w:rStyle w:val="aa"/>
            <w:noProof/>
          </w:rPr>
          <w:t>1.19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80" w:history="1">
        <w:r w:rsidRPr="00FA775C">
          <w:rPr>
            <w:rStyle w:val="aa"/>
            <w:noProof/>
          </w:rPr>
          <w:t>1.20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81" w:history="1">
        <w:r w:rsidRPr="00FA775C">
          <w:rPr>
            <w:rStyle w:val="aa"/>
            <w:noProof/>
          </w:rPr>
          <w:t>1.21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82" w:history="1">
        <w:r w:rsidRPr="00FA775C">
          <w:rPr>
            <w:rStyle w:val="aa"/>
            <w:noProof/>
          </w:rPr>
          <w:t>1.22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83" w:history="1">
        <w:r w:rsidRPr="00FA775C">
          <w:rPr>
            <w:rStyle w:val="aa"/>
            <w:noProof/>
          </w:rPr>
          <w:t>1.23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84" w:history="1">
        <w:r w:rsidRPr="00FA775C">
          <w:rPr>
            <w:rStyle w:val="aa"/>
            <w:noProof/>
          </w:rPr>
          <w:t>1.24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52385" w:history="1">
        <w:r w:rsidRPr="00FA775C">
          <w:rPr>
            <w:rStyle w:val="aa"/>
            <w:noProof/>
          </w:rPr>
          <w:t>1.25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FA775C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2386" w:history="1">
        <w:r w:rsidRPr="00FA775C">
          <w:rPr>
            <w:rStyle w:val="aa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FA775C">
          <w:rPr>
            <w:rStyle w:val="aa"/>
            <w:noProof/>
          </w:rPr>
          <w:t>Формирование графика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2387" w:history="1">
        <w:r w:rsidRPr="00FA775C">
          <w:rPr>
            <w:rStyle w:val="aa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FA775C">
          <w:rPr>
            <w:rStyle w:val="aa"/>
            <w:noProof/>
          </w:rPr>
          <w:t>Включение дополнительных работ в период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2388" w:history="1">
        <w:r w:rsidRPr="00FA775C">
          <w:rPr>
            <w:rStyle w:val="aa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FA775C">
          <w:rPr>
            <w:rStyle w:val="aa"/>
            <w:noProof/>
          </w:rPr>
          <w:t>Автоматическое планирование заказов ТОРО в период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2389" w:history="1">
        <w:r w:rsidRPr="00FA775C">
          <w:rPr>
            <w:rStyle w:val="aa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FA775C">
          <w:rPr>
            <w:rStyle w:val="aa"/>
            <w:noProof/>
          </w:rPr>
          <w:t>Ручное планирование заказов ТОРО в период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7D2CDE" w:rsidRDefault="007D2CDE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52390" w:history="1">
        <w:r w:rsidRPr="00FA775C">
          <w:rPr>
            <w:rStyle w:val="aa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FA775C">
          <w:rPr>
            <w:rStyle w:val="aa"/>
            <w:noProof/>
          </w:rPr>
          <w:t>Устранение расхождений, влияющих на график остановочного ремонта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_Toc26452390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BB4586" w:rsidRPr="00024063" w:rsidRDefault="006D5552" w:rsidP="00024063">
      <w:pPr>
        <w:rPr>
          <w:b/>
          <w:lang w:val="en-GB"/>
        </w:rPr>
      </w:pPr>
      <w:r>
        <w:lastRenderedPageBreak/>
        <w:fldChar w:fldCharType="end"/>
      </w:r>
    </w:p>
    <w:p w:rsidR="00BB4586" w:rsidRPr="00024063" w:rsidRDefault="00BB4586" w:rsidP="00BB4586">
      <w:pPr>
        <w:rPr>
          <w:lang w:val="en-GB"/>
        </w:rPr>
      </w:pPr>
    </w:p>
    <w:p w:rsidR="00DA5172" w:rsidRPr="00E828D8" w:rsidRDefault="00140BC7" w:rsidP="00140BC7">
      <w:pPr>
        <w:pStyle w:val="h1"/>
        <w:rPr>
          <w:lang w:val="ru-RU"/>
        </w:rPr>
      </w:pPr>
      <w:bookmarkStart w:id="5" w:name="_Toc26452360"/>
      <w:r w:rsidRPr="00E828D8">
        <w:rPr>
          <w:lang w:val="ru-RU"/>
        </w:rPr>
        <w:lastRenderedPageBreak/>
        <w:t>Инструктаж по функциональному направлению «ТОиР»</w:t>
      </w:r>
      <w:bookmarkEnd w:id="5"/>
    </w:p>
    <w:p w:rsidR="00720B3E" w:rsidRPr="00E828D8" w:rsidRDefault="00720B3E" w:rsidP="00720B3E">
      <w:pPr>
        <w:pStyle w:val="h2"/>
        <w:rPr>
          <w:lang w:val="ru-RU"/>
        </w:rPr>
      </w:pPr>
      <w:bookmarkStart w:id="6" w:name="_Toc26452361"/>
      <w:r w:rsidRPr="00E828D8">
        <w:rPr>
          <w:lang w:val="ru-RU"/>
        </w:rPr>
        <w:lastRenderedPageBreak/>
        <w:t>Инструктаж по функциональному направлению «ТОиР»</w:t>
      </w:r>
      <w:bookmarkEnd w:id="6"/>
    </w:p>
    <w:p w:rsidR="00720B3E" w:rsidRDefault="00720B3E" w:rsidP="00720B3E">
      <w:pPr>
        <w:pStyle w:val="p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2pt;height:326.5pt">
            <v:imagedata r:id="rId7" o:title="imb__2310"/>
          </v:shape>
        </w:pict>
      </w:r>
    </w:p>
    <w:p w:rsidR="003F11C9" w:rsidRDefault="003F11C9" w:rsidP="003F11C9">
      <w:pPr>
        <w:pStyle w:val="h2"/>
      </w:pPr>
      <w:bookmarkStart w:id="7" w:name="_Toc26452362"/>
      <w:r>
        <w:lastRenderedPageBreak/>
        <w:t>Внедрение пилота и стабилизация</w:t>
      </w:r>
      <w:bookmarkEnd w:id="7"/>
    </w:p>
    <w:p w:rsidR="003F11C9" w:rsidRDefault="003F11C9" w:rsidP="003F11C9">
      <w:pPr>
        <w:pStyle w:val="p"/>
      </w:pPr>
      <w:r>
        <w:pict>
          <v:shape id="_x0000_i1026" type="#_x0000_t75" style="width:435.2pt;height:326.5pt">
            <v:imagedata r:id="rId8" o:title="imb__2311"/>
          </v:shape>
        </w:pict>
      </w:r>
    </w:p>
    <w:p w:rsidR="00BD5F31" w:rsidRDefault="00BD5F31" w:rsidP="00BD5F31">
      <w:pPr>
        <w:pStyle w:val="h2"/>
      </w:pPr>
      <w:bookmarkStart w:id="8" w:name="_Toc26452363"/>
      <w:r>
        <w:lastRenderedPageBreak/>
        <w:t>Slide1326</w:t>
      </w:r>
      <w:bookmarkEnd w:id="8"/>
    </w:p>
    <w:p w:rsidR="00BD5F31" w:rsidRDefault="00BD5F31" w:rsidP="00BD5F31">
      <w:pPr>
        <w:pStyle w:val="p"/>
      </w:pPr>
      <w:r>
        <w:pict>
          <v:shape id="_x0000_i1027" type="#_x0000_t75" style="width:435.2pt;height:326.5pt">
            <v:imagedata r:id="rId9" o:title="imb__2312"/>
          </v:shape>
        </w:pict>
      </w:r>
    </w:p>
    <w:p w:rsidR="004263D4" w:rsidRDefault="004263D4" w:rsidP="004263D4">
      <w:pPr>
        <w:pStyle w:val="h2"/>
      </w:pPr>
      <w:bookmarkStart w:id="9" w:name="_Toc26452364"/>
      <w:r>
        <w:lastRenderedPageBreak/>
        <w:t>Slide1327</w:t>
      </w:r>
      <w:bookmarkEnd w:id="9"/>
    </w:p>
    <w:p w:rsidR="004263D4" w:rsidRDefault="004263D4" w:rsidP="004263D4">
      <w:pPr>
        <w:pStyle w:val="p"/>
      </w:pPr>
      <w:r>
        <w:pict>
          <v:shape id="_x0000_i1028" type="#_x0000_t75" style="width:435.2pt;height:326.5pt">
            <v:imagedata r:id="rId10" o:title="imb__2313"/>
          </v:shape>
        </w:pict>
      </w:r>
    </w:p>
    <w:p w:rsidR="008D7094" w:rsidRDefault="008D7094" w:rsidP="008D7094">
      <w:pPr>
        <w:pStyle w:val="h2"/>
      </w:pPr>
      <w:bookmarkStart w:id="10" w:name="_Toc26452365"/>
      <w:r>
        <w:lastRenderedPageBreak/>
        <w:t>Slide1328</w:t>
      </w:r>
      <w:bookmarkEnd w:id="10"/>
    </w:p>
    <w:p w:rsidR="008D7094" w:rsidRDefault="008D7094" w:rsidP="008D7094">
      <w:pPr>
        <w:pStyle w:val="p"/>
      </w:pPr>
      <w:r>
        <w:pict>
          <v:shape id="_x0000_i1029" type="#_x0000_t75" style="width:435.2pt;height:326.5pt">
            <v:imagedata r:id="rId11" o:title="imb__2314"/>
          </v:shape>
        </w:pict>
      </w:r>
    </w:p>
    <w:p w:rsidR="001E5FAC" w:rsidRDefault="001E5FAC" w:rsidP="001E5FAC">
      <w:pPr>
        <w:pStyle w:val="h2"/>
      </w:pPr>
      <w:bookmarkStart w:id="11" w:name="_Toc26452366"/>
      <w:r>
        <w:lastRenderedPageBreak/>
        <w:t>Внедрение пилота и стабилизация</w:t>
      </w:r>
      <w:bookmarkEnd w:id="11"/>
    </w:p>
    <w:p w:rsidR="001E5FAC" w:rsidRDefault="001E5FAC" w:rsidP="001E5FAC">
      <w:pPr>
        <w:pStyle w:val="p"/>
      </w:pPr>
      <w:r>
        <w:pict>
          <v:shape id="_x0000_i1030" type="#_x0000_t75" style="width:435.2pt;height:326.5pt">
            <v:imagedata r:id="rId12" o:title="imb__2315"/>
          </v:shape>
        </w:pict>
      </w:r>
    </w:p>
    <w:p w:rsidR="003E5059" w:rsidRDefault="003E5059" w:rsidP="003E5059">
      <w:pPr>
        <w:pStyle w:val="h2"/>
      </w:pPr>
      <w:bookmarkStart w:id="12" w:name="_Toc26452367"/>
      <w:r>
        <w:lastRenderedPageBreak/>
        <w:t>Slide1446</w:t>
      </w:r>
      <w:bookmarkEnd w:id="12"/>
    </w:p>
    <w:p w:rsidR="003E5059" w:rsidRDefault="003E5059" w:rsidP="003E5059">
      <w:pPr>
        <w:pStyle w:val="p"/>
      </w:pPr>
      <w:r>
        <w:pict>
          <v:shape id="_x0000_i1031" type="#_x0000_t75" style="width:435.2pt;height:326.5pt">
            <v:imagedata r:id="rId13" o:title="imb__2316"/>
          </v:shape>
        </w:pict>
      </w:r>
    </w:p>
    <w:p w:rsidR="001E6147" w:rsidRDefault="001E6147" w:rsidP="001E6147">
      <w:pPr>
        <w:pStyle w:val="h2"/>
      </w:pPr>
      <w:bookmarkStart w:id="13" w:name="_Toc26452368"/>
      <w:r>
        <w:lastRenderedPageBreak/>
        <w:t>Slide1447</w:t>
      </w:r>
      <w:bookmarkEnd w:id="13"/>
    </w:p>
    <w:p w:rsidR="001E6147" w:rsidRDefault="001E6147" w:rsidP="001E6147">
      <w:pPr>
        <w:pStyle w:val="p"/>
      </w:pPr>
      <w:r>
        <w:pict>
          <v:shape id="_x0000_i1032" type="#_x0000_t75" style="width:435.2pt;height:326.5pt">
            <v:imagedata r:id="rId14" o:title="imb__2317"/>
          </v:shape>
        </w:pict>
      </w:r>
    </w:p>
    <w:p w:rsidR="00CF275C" w:rsidRDefault="00CF275C" w:rsidP="00CF275C">
      <w:pPr>
        <w:pStyle w:val="h2"/>
      </w:pPr>
      <w:bookmarkStart w:id="14" w:name="_Toc26452369"/>
      <w:r>
        <w:lastRenderedPageBreak/>
        <w:t>Slide1448</w:t>
      </w:r>
      <w:bookmarkEnd w:id="14"/>
    </w:p>
    <w:p w:rsidR="00CF275C" w:rsidRDefault="00CF275C" w:rsidP="00CF275C">
      <w:pPr>
        <w:pStyle w:val="p"/>
      </w:pPr>
      <w:r>
        <w:pict>
          <v:shape id="_x0000_i1033" type="#_x0000_t75" style="width:435.2pt;height:326.5pt">
            <v:imagedata r:id="rId15" o:title="imb__2318"/>
          </v:shape>
        </w:pict>
      </w:r>
    </w:p>
    <w:p w:rsidR="00E2155A" w:rsidRDefault="00E2155A" w:rsidP="00E2155A">
      <w:pPr>
        <w:pStyle w:val="h2"/>
      </w:pPr>
      <w:bookmarkStart w:id="15" w:name="_Toc26452370"/>
      <w:r>
        <w:lastRenderedPageBreak/>
        <w:t>Slide1444</w:t>
      </w:r>
      <w:bookmarkEnd w:id="15"/>
    </w:p>
    <w:p w:rsidR="00E2155A" w:rsidRDefault="00E2155A" w:rsidP="00E2155A">
      <w:pPr>
        <w:pStyle w:val="p"/>
      </w:pPr>
      <w:r>
        <w:pict>
          <v:shape id="_x0000_i1034" type="#_x0000_t75" style="width:435.2pt;height:326.5pt">
            <v:imagedata r:id="rId16" o:title="imb__2319"/>
          </v:shape>
        </w:pict>
      </w:r>
    </w:p>
    <w:p w:rsidR="00682041" w:rsidRDefault="00682041" w:rsidP="00682041">
      <w:pPr>
        <w:pStyle w:val="h2"/>
      </w:pPr>
      <w:bookmarkStart w:id="16" w:name="_Toc26452371"/>
      <w:r>
        <w:lastRenderedPageBreak/>
        <w:t>Slide1445</w:t>
      </w:r>
      <w:bookmarkEnd w:id="16"/>
    </w:p>
    <w:p w:rsidR="00682041" w:rsidRDefault="00682041" w:rsidP="00682041">
      <w:pPr>
        <w:pStyle w:val="p"/>
      </w:pPr>
      <w:r>
        <w:pict>
          <v:shape id="_x0000_i1035" type="#_x0000_t75" style="width:435.2pt;height:326.5pt">
            <v:imagedata r:id="rId17" o:title="imb__2320"/>
          </v:shape>
        </w:pict>
      </w:r>
    </w:p>
    <w:p w:rsidR="009105D4" w:rsidRDefault="009105D4" w:rsidP="009105D4">
      <w:pPr>
        <w:pStyle w:val="h2"/>
      </w:pPr>
      <w:bookmarkStart w:id="17" w:name="_Toc26452372"/>
      <w:r>
        <w:lastRenderedPageBreak/>
        <w:t>Slide1413</w:t>
      </w:r>
      <w:bookmarkEnd w:id="17"/>
    </w:p>
    <w:p w:rsidR="009105D4" w:rsidRDefault="009105D4" w:rsidP="009105D4">
      <w:pPr>
        <w:pStyle w:val="p"/>
      </w:pPr>
      <w:r>
        <w:pict>
          <v:shape id="_x0000_i1036" type="#_x0000_t75" style="width:435.2pt;height:326.5pt">
            <v:imagedata r:id="rId18" o:title="imb__2321"/>
          </v:shape>
        </w:pict>
      </w:r>
    </w:p>
    <w:p w:rsidR="00207523" w:rsidRDefault="00207523" w:rsidP="00207523">
      <w:pPr>
        <w:pStyle w:val="h2"/>
      </w:pPr>
      <w:bookmarkStart w:id="18" w:name="_Toc26452373"/>
      <w:r>
        <w:lastRenderedPageBreak/>
        <w:t>Slide1458</w:t>
      </w:r>
      <w:bookmarkEnd w:id="18"/>
    </w:p>
    <w:p w:rsidR="00207523" w:rsidRDefault="00207523" w:rsidP="00207523">
      <w:pPr>
        <w:pStyle w:val="p"/>
      </w:pPr>
      <w:r>
        <w:pict>
          <v:shape id="_x0000_i1037" type="#_x0000_t75" style="width:435.2pt;height:326.5pt">
            <v:imagedata r:id="rId19" o:title="imb__2322"/>
          </v:shape>
        </w:pict>
      </w:r>
    </w:p>
    <w:p w:rsidR="001C2D20" w:rsidRDefault="001C2D20" w:rsidP="001C2D20">
      <w:pPr>
        <w:pStyle w:val="h2"/>
      </w:pPr>
      <w:bookmarkStart w:id="19" w:name="_Toc26452374"/>
      <w:r>
        <w:lastRenderedPageBreak/>
        <w:t>Slide1417</w:t>
      </w:r>
      <w:bookmarkEnd w:id="19"/>
    </w:p>
    <w:p w:rsidR="001C2D20" w:rsidRDefault="001C2D20" w:rsidP="001C2D20">
      <w:pPr>
        <w:pStyle w:val="p"/>
      </w:pPr>
      <w:r>
        <w:pict>
          <v:shape id="_x0000_i1038" type="#_x0000_t75" style="width:435.2pt;height:326.5pt">
            <v:imagedata r:id="rId20" o:title="imb__2323"/>
          </v:shape>
        </w:pict>
      </w:r>
    </w:p>
    <w:p w:rsidR="00093CC8" w:rsidRDefault="00093CC8" w:rsidP="00093CC8">
      <w:pPr>
        <w:pStyle w:val="h2"/>
      </w:pPr>
      <w:bookmarkStart w:id="20" w:name="_Toc26452375"/>
      <w:r>
        <w:lastRenderedPageBreak/>
        <w:t>Slide1436</w:t>
      </w:r>
      <w:bookmarkEnd w:id="20"/>
    </w:p>
    <w:p w:rsidR="00093CC8" w:rsidRDefault="00093CC8" w:rsidP="00093CC8">
      <w:pPr>
        <w:pStyle w:val="p"/>
      </w:pPr>
      <w:r>
        <w:pict>
          <v:shape id="_x0000_i1039" type="#_x0000_t75" style="width:435.2pt;height:326.5pt">
            <v:imagedata r:id="rId21" o:title="imb__2324"/>
          </v:shape>
        </w:pict>
      </w:r>
    </w:p>
    <w:p w:rsidR="0024646A" w:rsidRDefault="0024646A" w:rsidP="0024646A">
      <w:pPr>
        <w:pStyle w:val="h2"/>
      </w:pPr>
      <w:bookmarkStart w:id="21" w:name="_Toc26452376"/>
      <w:r>
        <w:lastRenderedPageBreak/>
        <w:t>Slide1437</w:t>
      </w:r>
      <w:bookmarkEnd w:id="21"/>
    </w:p>
    <w:p w:rsidR="0024646A" w:rsidRDefault="0024646A" w:rsidP="0024646A">
      <w:pPr>
        <w:pStyle w:val="p"/>
      </w:pPr>
      <w:r>
        <w:pict>
          <v:shape id="_x0000_i1040" type="#_x0000_t75" style="width:435.2pt;height:326.5pt">
            <v:imagedata r:id="rId22" o:title="imb__2325"/>
          </v:shape>
        </w:pict>
      </w:r>
    </w:p>
    <w:p w:rsidR="00285413" w:rsidRDefault="00285413" w:rsidP="00285413">
      <w:pPr>
        <w:pStyle w:val="h2"/>
      </w:pPr>
      <w:bookmarkStart w:id="22" w:name="_Toc26452377"/>
      <w:r>
        <w:lastRenderedPageBreak/>
        <w:t>Slide1449</w:t>
      </w:r>
      <w:bookmarkEnd w:id="22"/>
    </w:p>
    <w:p w:rsidR="00285413" w:rsidRDefault="00285413" w:rsidP="00285413">
      <w:pPr>
        <w:pStyle w:val="p"/>
      </w:pPr>
      <w:r>
        <w:pict>
          <v:shape id="_x0000_i1041" type="#_x0000_t75" style="width:435.2pt;height:326.5pt">
            <v:imagedata r:id="rId23" o:title="imb__2326"/>
          </v:shape>
        </w:pict>
      </w:r>
    </w:p>
    <w:p w:rsidR="00A75B3C" w:rsidRDefault="00A75B3C" w:rsidP="00A75B3C">
      <w:pPr>
        <w:pStyle w:val="h2"/>
      </w:pPr>
      <w:bookmarkStart w:id="23" w:name="_Toc26452378"/>
      <w:r>
        <w:lastRenderedPageBreak/>
        <w:t>Slide1450</w:t>
      </w:r>
      <w:bookmarkEnd w:id="23"/>
    </w:p>
    <w:p w:rsidR="00A75B3C" w:rsidRDefault="00A75B3C" w:rsidP="00A75B3C">
      <w:pPr>
        <w:pStyle w:val="p"/>
      </w:pPr>
      <w:r>
        <w:pict>
          <v:shape id="_x0000_i1042" type="#_x0000_t75" style="width:435.2pt;height:326.5pt">
            <v:imagedata r:id="rId24" o:title="imb__2327"/>
          </v:shape>
        </w:pict>
      </w:r>
    </w:p>
    <w:p w:rsidR="00BC68D6" w:rsidRDefault="00BC68D6" w:rsidP="00BC68D6">
      <w:pPr>
        <w:pStyle w:val="h2"/>
      </w:pPr>
      <w:bookmarkStart w:id="24" w:name="_Toc26452379"/>
      <w:r>
        <w:lastRenderedPageBreak/>
        <w:t>Slide1451</w:t>
      </w:r>
      <w:bookmarkEnd w:id="24"/>
    </w:p>
    <w:p w:rsidR="00BC68D6" w:rsidRDefault="00BC68D6" w:rsidP="00BC68D6">
      <w:pPr>
        <w:pStyle w:val="p"/>
      </w:pPr>
      <w:r>
        <w:pict>
          <v:shape id="_x0000_i1043" type="#_x0000_t75" style="width:435.2pt;height:326.5pt">
            <v:imagedata r:id="rId25" o:title="imb__2328"/>
          </v:shape>
        </w:pict>
      </w:r>
    </w:p>
    <w:p w:rsidR="003A15D1" w:rsidRDefault="003A15D1" w:rsidP="003A15D1">
      <w:pPr>
        <w:pStyle w:val="h2"/>
      </w:pPr>
      <w:bookmarkStart w:id="25" w:name="_Toc26452380"/>
      <w:r>
        <w:lastRenderedPageBreak/>
        <w:t>Slide1452</w:t>
      </w:r>
      <w:bookmarkEnd w:id="25"/>
    </w:p>
    <w:p w:rsidR="003A15D1" w:rsidRDefault="003A15D1" w:rsidP="003A15D1">
      <w:pPr>
        <w:pStyle w:val="p"/>
      </w:pPr>
      <w:r>
        <w:pict>
          <v:shape id="_x0000_i1044" type="#_x0000_t75" style="width:435.2pt;height:326.5pt">
            <v:imagedata r:id="rId26" o:title="imb__2329"/>
          </v:shape>
        </w:pict>
      </w:r>
    </w:p>
    <w:p w:rsidR="00A95AA3" w:rsidRDefault="00A95AA3" w:rsidP="00A95AA3">
      <w:pPr>
        <w:pStyle w:val="h2"/>
      </w:pPr>
      <w:bookmarkStart w:id="26" w:name="_Toc26452381"/>
      <w:r>
        <w:lastRenderedPageBreak/>
        <w:t>Slide1453</w:t>
      </w:r>
      <w:bookmarkEnd w:id="26"/>
    </w:p>
    <w:p w:rsidR="00A95AA3" w:rsidRDefault="00A95AA3" w:rsidP="00A95AA3">
      <w:pPr>
        <w:pStyle w:val="p"/>
      </w:pPr>
      <w:r>
        <w:pict>
          <v:shape id="_x0000_i1045" type="#_x0000_t75" style="width:435.2pt;height:326.5pt">
            <v:imagedata r:id="rId27" o:title="imb__2330"/>
          </v:shape>
        </w:pict>
      </w:r>
    </w:p>
    <w:p w:rsidR="003804FE" w:rsidRDefault="003804FE" w:rsidP="003804FE">
      <w:pPr>
        <w:pStyle w:val="h2"/>
      </w:pPr>
      <w:bookmarkStart w:id="27" w:name="_Toc26452382"/>
      <w:r>
        <w:lastRenderedPageBreak/>
        <w:t>Slide1455</w:t>
      </w:r>
      <w:bookmarkEnd w:id="27"/>
    </w:p>
    <w:p w:rsidR="003804FE" w:rsidRDefault="003804FE" w:rsidP="003804FE">
      <w:pPr>
        <w:pStyle w:val="p"/>
      </w:pPr>
      <w:r>
        <w:pict>
          <v:shape id="_x0000_i1046" type="#_x0000_t75" style="width:435.2pt;height:326.5pt">
            <v:imagedata r:id="rId28" o:title="imb__2331"/>
          </v:shape>
        </w:pict>
      </w:r>
    </w:p>
    <w:p w:rsidR="006E69E3" w:rsidRDefault="006E69E3" w:rsidP="006E69E3">
      <w:pPr>
        <w:pStyle w:val="h2"/>
      </w:pPr>
      <w:bookmarkStart w:id="28" w:name="_Toc26452383"/>
      <w:r>
        <w:lastRenderedPageBreak/>
        <w:t>Slide1454</w:t>
      </w:r>
      <w:bookmarkEnd w:id="28"/>
    </w:p>
    <w:p w:rsidR="006E69E3" w:rsidRDefault="006E69E3" w:rsidP="006E69E3">
      <w:pPr>
        <w:pStyle w:val="p"/>
      </w:pPr>
      <w:r>
        <w:pict>
          <v:shape id="_x0000_i1047" type="#_x0000_t75" style="width:435.2pt;height:326.5pt">
            <v:imagedata r:id="rId29" o:title="imb__2332"/>
          </v:shape>
        </w:pict>
      </w:r>
    </w:p>
    <w:p w:rsidR="000F1F83" w:rsidRDefault="000F1F83" w:rsidP="000F1F83">
      <w:pPr>
        <w:pStyle w:val="h2"/>
      </w:pPr>
      <w:bookmarkStart w:id="29" w:name="_Toc26452384"/>
      <w:r>
        <w:lastRenderedPageBreak/>
        <w:t>Slide1457</w:t>
      </w:r>
      <w:bookmarkEnd w:id="29"/>
    </w:p>
    <w:p w:rsidR="000F1F83" w:rsidRDefault="000F1F83" w:rsidP="000F1F83">
      <w:pPr>
        <w:pStyle w:val="p"/>
      </w:pPr>
      <w:r>
        <w:pict>
          <v:shape id="_x0000_i1048" type="#_x0000_t75" style="width:435.2pt;height:326.5pt">
            <v:imagedata r:id="rId30" o:title="imb__2333"/>
          </v:shape>
        </w:pict>
      </w:r>
    </w:p>
    <w:p w:rsidR="007C2FF6" w:rsidRDefault="007C2FF6" w:rsidP="007C2FF6">
      <w:pPr>
        <w:pStyle w:val="h2"/>
      </w:pPr>
      <w:bookmarkStart w:id="30" w:name="_Toc26452385"/>
      <w:r>
        <w:lastRenderedPageBreak/>
        <w:t>Slide1424</w:t>
      </w:r>
      <w:bookmarkEnd w:id="30"/>
    </w:p>
    <w:p w:rsidR="007C2FF6" w:rsidRDefault="007C2FF6" w:rsidP="007C2FF6">
      <w:pPr>
        <w:pStyle w:val="p"/>
      </w:pPr>
      <w:r>
        <w:pict>
          <v:shape id="_x0000_i1049" type="#_x0000_t75" style="width:435.2pt;height:326.5pt">
            <v:imagedata r:id="rId31" o:title="imb__2334"/>
          </v:shape>
        </w:pict>
      </w:r>
    </w:p>
    <w:p w:rsidR="00724330" w:rsidRDefault="00724330" w:rsidP="00724330">
      <w:pPr>
        <w:pStyle w:val="h1"/>
      </w:pPr>
      <w:bookmarkStart w:id="31" w:name="_Toc26452386"/>
      <w:r>
        <w:lastRenderedPageBreak/>
        <w:t>Формирование графика остановочного ремонта</w:t>
      </w:r>
      <w:bookmarkStart w:id="32" w:name="TS_4024BEB4E33144AC91103251BB5F5E0E"/>
      <w:bookmarkEnd w:id="32"/>
      <w:bookmarkEnd w:id="31"/>
    </w:p>
    <w:p w:rsidR="00724330" w:rsidRDefault="00724330" w:rsidP="00724330">
      <w:pPr>
        <w:pStyle w:val="Screenshot"/>
      </w:pPr>
      <w:r>
        <w:pict>
          <v:shape id="_x0000_i1050" type="#_x0000_t75" alt="SAP Easy Access" style="width:403.15pt;height:215.3pt">
            <v:imagedata r:id="rId32" o:title="imb__2335"/>
          </v:shape>
        </w:pict>
      </w:r>
    </w:p>
    <w:p w:rsidR="00724330" w:rsidRDefault="00724330" w:rsidP="00724330">
      <w:pPr>
        <w:pStyle w:val="p"/>
      </w:pPr>
      <w:r>
        <w:t>[1] </w:t>
      </w:r>
      <w:r w:rsidRPr="00724330">
        <w:rPr>
          <w:b/>
        </w:rPr>
        <w:t>zpm_plan</w:t>
      </w:r>
      <w:r>
        <w:t xml:space="preserve"> вводится в </w:t>
      </w:r>
      <w:r w:rsidRPr="00724330">
        <w:rPr>
          <w:b/>
        </w:rPr>
        <w:t>поле транзакции</w:t>
      </w:r>
      <w:r>
        <w:t>.</w:t>
      </w:r>
      <w:bookmarkStart w:id="33" w:name="TS_74E9775DFE9E4A6DB76C5ACECEAD5A7A"/>
      <w:bookmarkEnd w:id="33"/>
    </w:p>
    <w:p w:rsidR="00724330" w:rsidRDefault="00724330" w:rsidP="00724330">
      <w:pPr>
        <w:pStyle w:val="Screenshot"/>
      </w:pPr>
      <w:r>
        <w:pict>
          <v:shape id="_x0000_i1051" type="#_x0000_t75" alt="АРМ планировщика ТОиР" style="width:403.15pt;height:215.3pt">
            <v:imagedata r:id="rId33" o:title="imb__2336"/>
          </v:shape>
        </w:pict>
      </w:r>
    </w:p>
    <w:p w:rsidR="00724330" w:rsidRDefault="00724330" w:rsidP="00724330">
      <w:pPr>
        <w:pStyle w:val="p"/>
      </w:pPr>
      <w:r>
        <w:t xml:space="preserve">[2] Выбирается </w:t>
      </w:r>
      <w:r w:rsidRPr="00724330">
        <w:rPr>
          <w:b/>
        </w:rPr>
        <w:t>Формирование графика остановочного ремонта</w:t>
      </w:r>
      <w:r>
        <w:t>.</w:t>
      </w:r>
      <w:bookmarkStart w:id="34" w:name="TS_47BE6471C3C04F8AB153C92ABF0B54A6"/>
      <w:bookmarkEnd w:id="34"/>
    </w:p>
    <w:p w:rsidR="00724330" w:rsidRDefault="00724330" w:rsidP="00724330">
      <w:pPr>
        <w:pStyle w:val="Screenshot"/>
      </w:pPr>
      <w:r>
        <w:lastRenderedPageBreak/>
        <w:pict>
          <v:shape id="_x0000_i1052" type="#_x0000_t75" alt="АРМ планировщика ТОиР" style="width:403.15pt;height:215.3pt">
            <v:imagedata r:id="rId34" o:title="imb__2337"/>
          </v:shape>
        </w:pict>
      </w:r>
    </w:p>
    <w:p w:rsidR="00724330" w:rsidRDefault="00724330" w:rsidP="00724330">
      <w:pPr>
        <w:pStyle w:val="p"/>
      </w:pPr>
      <w:r>
        <w:t xml:space="preserve">[3] Заполняется поле </w:t>
      </w:r>
      <w:r w:rsidRPr="00724330">
        <w:rPr>
          <w:b/>
        </w:rPr>
        <w:t>*Планирующий завод</w:t>
      </w:r>
      <w:r>
        <w:t>.</w:t>
      </w:r>
    </w:p>
    <w:p w:rsidR="00724330" w:rsidRDefault="00724330" w:rsidP="00724330">
      <w:pPr>
        <w:pStyle w:val="p"/>
      </w:pPr>
      <w:r>
        <w:t xml:space="preserve">[4] Заполняется поле </w:t>
      </w:r>
      <w:r w:rsidRPr="00724330">
        <w:rPr>
          <w:b/>
        </w:rPr>
        <w:t>*Группа плановиков</w:t>
      </w:r>
      <w:r>
        <w:t>.</w:t>
      </w:r>
    </w:p>
    <w:p w:rsidR="00724330" w:rsidRDefault="00724330" w:rsidP="00724330">
      <w:pPr>
        <w:pStyle w:val="p"/>
      </w:pPr>
      <w:r>
        <w:t xml:space="preserve">[5] Заполняется поле </w:t>
      </w:r>
      <w:r w:rsidRPr="00724330">
        <w:rPr>
          <w:b/>
        </w:rPr>
        <w:t>*Год планирования</w:t>
      </w:r>
      <w:r>
        <w:t>.</w:t>
      </w:r>
    </w:p>
    <w:p w:rsidR="00724330" w:rsidRDefault="00724330" w:rsidP="00724330">
      <w:pPr>
        <w:pStyle w:val="p"/>
      </w:pPr>
      <w:r>
        <w:t xml:space="preserve">[6] Заполняется поле </w:t>
      </w:r>
      <w:r w:rsidRPr="00724330">
        <w:rPr>
          <w:b/>
        </w:rPr>
        <w:t>*Недели анализа графика</w:t>
      </w:r>
      <w:r>
        <w:t>.</w:t>
      </w:r>
    </w:p>
    <w:p w:rsidR="00724330" w:rsidRDefault="00724330" w:rsidP="00724330">
      <w:pPr>
        <w:pStyle w:val="p"/>
      </w:pPr>
      <w:r>
        <w:t xml:space="preserve">[7] Заполняется поле </w:t>
      </w:r>
      <w:r w:rsidRPr="00724330">
        <w:rPr>
          <w:b/>
        </w:rPr>
        <w:t xml:space="preserve">По </w:t>
      </w:r>
      <w:r>
        <w:t>.</w:t>
      </w:r>
    </w:p>
    <w:p w:rsidR="00724330" w:rsidRDefault="00724330" w:rsidP="00724330">
      <w:pPr>
        <w:pStyle w:val="p"/>
      </w:pPr>
      <w:r>
        <w:t xml:space="preserve">[8] Заполняется поле </w:t>
      </w:r>
      <w:r w:rsidRPr="00724330">
        <w:rPr>
          <w:b/>
        </w:rPr>
        <w:t>*Техническое место</w:t>
      </w:r>
      <w:r>
        <w:t>.</w:t>
      </w:r>
    </w:p>
    <w:p w:rsidR="00724330" w:rsidRDefault="00724330" w:rsidP="00724330">
      <w:pPr>
        <w:pStyle w:val="p"/>
      </w:pPr>
      <w:r>
        <w:t>[9] </w:t>
      </w:r>
      <w:r w:rsidRPr="00724330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724330" w:rsidRDefault="00724330" w:rsidP="00724330">
      <w:pPr>
        <w:pStyle w:val="p"/>
      </w:pPr>
      <w:r>
        <w:t>[10] Спустите на .</w:t>
      </w:r>
      <w:bookmarkStart w:id="35" w:name="TS_03C7F0E24FB248849026B61A91E8C16D"/>
      <w:bookmarkEnd w:id="35"/>
    </w:p>
    <w:p w:rsidR="00724330" w:rsidRDefault="00724330" w:rsidP="00724330">
      <w:pPr>
        <w:pStyle w:val="Screenshot"/>
      </w:pPr>
      <w:r>
        <w:pict>
          <v:shape id="_x0000_i1053" type="#_x0000_t75" alt="АРМ планировщика ТОиР" style="width:403.15pt;height:215.3pt">
            <v:imagedata r:id="rId35" o:title="imb__2338"/>
          </v:shape>
        </w:pict>
      </w:r>
    </w:p>
    <w:p w:rsidR="00724330" w:rsidRDefault="00724330" w:rsidP="00724330">
      <w:pPr>
        <w:pStyle w:val="p"/>
      </w:pPr>
      <w:r>
        <w:t xml:space="preserve">[11] Заполняется поле </w:t>
      </w:r>
      <w:r w:rsidRPr="00724330">
        <w:rPr>
          <w:b/>
        </w:rPr>
        <w:t>*Начало ОР (дата/время)</w:t>
      </w:r>
      <w:r>
        <w:t>.</w:t>
      </w:r>
    </w:p>
    <w:p w:rsidR="00724330" w:rsidRDefault="00724330" w:rsidP="00724330">
      <w:pPr>
        <w:pStyle w:val="p"/>
      </w:pPr>
      <w:r>
        <w:t xml:space="preserve">[12] Заполняется поле </w:t>
      </w:r>
      <w:r w:rsidRPr="00724330">
        <w:rPr>
          <w:b/>
        </w:rPr>
        <w:t>*Начало ОР (дата/время)</w:t>
      </w:r>
      <w:r>
        <w:t>.</w:t>
      </w:r>
    </w:p>
    <w:p w:rsidR="00724330" w:rsidRDefault="00724330" w:rsidP="00724330">
      <w:pPr>
        <w:pStyle w:val="p"/>
      </w:pPr>
      <w:r>
        <w:t xml:space="preserve">[13] Заполняется поле </w:t>
      </w:r>
      <w:r w:rsidRPr="00724330">
        <w:rPr>
          <w:b/>
        </w:rPr>
        <w:t>*Окончание ОР (дата/время)</w:t>
      </w:r>
      <w:r>
        <w:t>.</w:t>
      </w:r>
    </w:p>
    <w:p w:rsidR="00724330" w:rsidRDefault="00724330" w:rsidP="00724330">
      <w:pPr>
        <w:pStyle w:val="p"/>
      </w:pPr>
      <w:r>
        <w:t xml:space="preserve">[14] Заполняется поле </w:t>
      </w:r>
      <w:r w:rsidRPr="00724330">
        <w:rPr>
          <w:b/>
        </w:rPr>
        <w:t>*Окончание ОР (дата/время)</w:t>
      </w:r>
      <w:r>
        <w:t>.</w:t>
      </w:r>
    </w:p>
    <w:p w:rsidR="00724330" w:rsidRDefault="00724330" w:rsidP="00724330">
      <w:pPr>
        <w:pStyle w:val="p"/>
      </w:pPr>
      <w:r>
        <w:t xml:space="preserve">[15] Для вызова раскрывающегося списка нажмите кнопку </w:t>
      </w:r>
      <w:r w:rsidRPr="00724330">
        <w:rPr>
          <w:b/>
        </w:rPr>
        <w:t>*Количество рабочих смен</w:t>
      </w:r>
      <w:r>
        <w:t>.</w:t>
      </w:r>
      <w:bookmarkStart w:id="36" w:name="TS_B09AB087A78A480EACB8FA4078D3AFAF"/>
      <w:bookmarkEnd w:id="36"/>
    </w:p>
    <w:p w:rsidR="00724330" w:rsidRDefault="00724330" w:rsidP="00724330">
      <w:pPr>
        <w:pStyle w:val="Screenshot"/>
      </w:pPr>
      <w:r>
        <w:lastRenderedPageBreak/>
        <w:pict>
          <v:shape id="_x0000_i1054" type="#_x0000_t75" alt="АРМ планировщика ТОиР" style="width:403.15pt;height:215.3pt">
            <v:imagedata r:id="rId36" o:title="imb__2339"/>
          </v:shape>
        </w:pict>
      </w:r>
    </w:p>
    <w:p w:rsidR="00724330" w:rsidRDefault="00724330" w:rsidP="00724330">
      <w:pPr>
        <w:pStyle w:val="p"/>
      </w:pPr>
      <w:r>
        <w:t xml:space="preserve">[16] Щелчком выбирается запись </w:t>
      </w:r>
      <w:r w:rsidRPr="00724330">
        <w:rPr>
          <w:b/>
        </w:rPr>
        <w:t>РґРІРµ СЃРјРµРЅС‹ </w:t>
      </w:r>
      <w:r>
        <w:pict>
          <v:shape id="_x0000_i1055" type="#_x0000_t75" style="width:155.4pt;height:23.9pt">
            <v:imagedata r:id="rId37" o:title="fieldicon"/>
          </v:shape>
        </w:pict>
      </w:r>
      <w:r>
        <w:t>.</w:t>
      </w:r>
      <w:bookmarkStart w:id="37" w:name="TS_7A3F64678760434C91C55970FEBF2320"/>
      <w:bookmarkEnd w:id="37"/>
    </w:p>
    <w:p w:rsidR="00724330" w:rsidRDefault="00724330" w:rsidP="00724330">
      <w:pPr>
        <w:pStyle w:val="Screenshot"/>
      </w:pPr>
      <w:r>
        <w:pict>
          <v:shape id="_x0000_i1056" type="#_x0000_t75" alt="АРМ планировщика ТОиР" style="width:403.15pt;height:215.3pt">
            <v:imagedata r:id="rId38" o:title="imb__2340"/>
          </v:shape>
        </w:pict>
      </w:r>
    </w:p>
    <w:p w:rsidR="00724330" w:rsidRDefault="00724330" w:rsidP="00724330">
      <w:pPr>
        <w:pStyle w:val="p"/>
      </w:pPr>
      <w:r>
        <w:t xml:space="preserve">[17] Заполняется поле </w:t>
      </w:r>
      <w:r w:rsidRPr="00724330">
        <w:rPr>
          <w:b/>
        </w:rPr>
        <w:t>I смена (начало/окончание)</w:t>
      </w:r>
      <w:r>
        <w:t>.</w:t>
      </w:r>
    </w:p>
    <w:p w:rsidR="00724330" w:rsidRDefault="00724330" w:rsidP="00724330">
      <w:pPr>
        <w:pStyle w:val="p"/>
      </w:pPr>
      <w:r>
        <w:t xml:space="preserve">[18] Заполняется поле </w:t>
      </w:r>
      <w:r w:rsidRPr="00724330">
        <w:rPr>
          <w:b/>
        </w:rPr>
        <w:t>I смена (начало/окончание)</w:t>
      </w:r>
      <w:r>
        <w:t>.</w:t>
      </w:r>
    </w:p>
    <w:p w:rsidR="00724330" w:rsidRDefault="00724330" w:rsidP="00724330">
      <w:pPr>
        <w:pStyle w:val="p"/>
      </w:pPr>
      <w:r>
        <w:t xml:space="preserve">[19] Заполняется поле </w:t>
      </w:r>
      <w:r w:rsidRPr="00724330">
        <w:rPr>
          <w:b/>
        </w:rPr>
        <w:t>*II смена (начало/окончание)</w:t>
      </w:r>
      <w:r>
        <w:t>.</w:t>
      </w:r>
    </w:p>
    <w:p w:rsidR="00724330" w:rsidRDefault="00724330" w:rsidP="00724330">
      <w:pPr>
        <w:pStyle w:val="p"/>
      </w:pPr>
      <w:r>
        <w:t xml:space="preserve">[20] Заполняется поле </w:t>
      </w:r>
      <w:r w:rsidRPr="00724330">
        <w:rPr>
          <w:b/>
        </w:rPr>
        <w:t>*II смена (начало/окончание)</w:t>
      </w:r>
      <w:r>
        <w:t>.</w:t>
      </w:r>
    </w:p>
    <w:p w:rsidR="00724330" w:rsidRDefault="00724330" w:rsidP="00724330">
      <w:pPr>
        <w:pStyle w:val="p"/>
      </w:pPr>
      <w:r>
        <w:t xml:space="preserve">[21] Заполняется поле </w:t>
      </w:r>
      <w:r w:rsidRPr="00724330">
        <w:rPr>
          <w:b/>
        </w:rPr>
        <w:t>Наименование оперативного граф</w:t>
      </w:r>
      <w:r>
        <w:t>.</w:t>
      </w:r>
    </w:p>
    <w:p w:rsidR="00724330" w:rsidRDefault="00724330" w:rsidP="00724330">
      <w:pPr>
        <w:pStyle w:val="p"/>
      </w:pPr>
      <w:r>
        <w:t xml:space="preserve">[22] Флажок </w:t>
      </w:r>
      <w:r w:rsidRPr="00724330">
        <w:rPr>
          <w:b/>
        </w:rPr>
        <w:t>Отображение операций заказов ТОРО/СГ</w:t>
      </w:r>
      <w:r>
        <w:t xml:space="preserve"> выбирается.</w:t>
      </w:r>
    </w:p>
    <w:p w:rsidR="00724330" w:rsidRDefault="00724330" w:rsidP="00724330">
      <w:pPr>
        <w:pStyle w:val="p"/>
      </w:pPr>
      <w:r>
        <w:t xml:space="preserve">[23] Флажок </w:t>
      </w:r>
      <w:r w:rsidRPr="00724330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</w:p>
    <w:p w:rsidR="00724330" w:rsidRDefault="00724330" w:rsidP="00724330">
      <w:pPr>
        <w:pStyle w:val="p"/>
      </w:pPr>
      <w:r>
        <w:t xml:space="preserve">[24] Флажок </w:t>
      </w:r>
      <w:r w:rsidRPr="00724330">
        <w:rPr>
          <w:b/>
        </w:rPr>
        <w:t>Отображение заказов ТОРО/СГ не включенных в ОР</w:t>
      </w:r>
      <w:r>
        <w:t xml:space="preserve"> выбирается.</w:t>
      </w:r>
    </w:p>
    <w:p w:rsidR="00025558" w:rsidRDefault="00025558" w:rsidP="00025558">
      <w:pPr>
        <w:pStyle w:val="p"/>
      </w:pPr>
      <w:r>
        <w:t xml:space="preserve">[25] Заполняется поле </w:t>
      </w:r>
      <w:r w:rsidRPr="00025558">
        <w:rPr>
          <w:b/>
        </w:rPr>
        <w:t xml:space="preserve">Группировка         </w:t>
      </w:r>
      <w:r>
        <w:t>.</w:t>
      </w:r>
    </w:p>
    <w:p w:rsidR="00025558" w:rsidRDefault="00025558" w:rsidP="00025558">
      <w:pPr>
        <w:pStyle w:val="p"/>
      </w:pPr>
      <w:r>
        <w:t xml:space="preserve">[26] Нажмите </w:t>
      </w:r>
      <w:r w:rsidRPr="00025558">
        <w:rPr>
          <w:b/>
        </w:rPr>
        <w:t>Выполнить </w:t>
      </w:r>
      <w:r>
        <w:pict>
          <v:shape id="_x0000_i1057" type="#_x0000_t75" style="width:63.1pt;height:19.6pt">
            <v:imagedata r:id="rId39" o:title="fieldicon"/>
          </v:shape>
        </w:pict>
      </w:r>
      <w:r>
        <w:t>.</w:t>
      </w:r>
    </w:p>
    <w:p w:rsidR="00025558" w:rsidRDefault="00025558" w:rsidP="00025558">
      <w:pPr>
        <w:pStyle w:val="p"/>
      </w:pPr>
      <w:r>
        <w:br/>
        <w:t xml:space="preserve">Можно также нажать </w:t>
      </w:r>
      <w:r w:rsidRPr="00025558">
        <w:rPr>
          <w:b/>
        </w:rPr>
        <w:t>F8</w:t>
      </w:r>
      <w:r>
        <w:t>.</w:t>
      </w:r>
      <w:bookmarkStart w:id="38" w:name="TS_B542DBE84FA049CD9AA41F6389397F66"/>
      <w:bookmarkEnd w:id="38"/>
    </w:p>
    <w:p w:rsidR="00025558" w:rsidRDefault="00025558" w:rsidP="00025558">
      <w:pPr>
        <w:pStyle w:val="Screenshot"/>
      </w:pPr>
      <w:r>
        <w:lastRenderedPageBreak/>
        <w:pict>
          <v:shape id="_x0000_i1058" type="#_x0000_t75" alt="График остановочного ремонта [2020/51-53]" style="width:403.15pt;height:215.3pt">
            <v:imagedata r:id="rId40" o:title="imb__2341"/>
          </v:shape>
        </w:pict>
      </w:r>
    </w:p>
    <w:p w:rsidR="00025558" w:rsidRDefault="00025558" w:rsidP="00025558">
      <w:pPr>
        <w:pStyle w:val="p"/>
      </w:pPr>
      <w:r>
        <w:t>[27] Перетащите ползунок для перемещения в нужную область экрана.</w:t>
      </w:r>
      <w:bookmarkStart w:id="39" w:name="TS_4D10FE9111E8461E949B0EF53E4ED1BD"/>
      <w:bookmarkEnd w:id="39"/>
    </w:p>
    <w:p w:rsidR="00025558" w:rsidRDefault="00025558" w:rsidP="00025558">
      <w:pPr>
        <w:pStyle w:val="Screenshot"/>
      </w:pPr>
      <w:r>
        <w:pict>
          <v:shape id="_x0000_i1059" type="#_x0000_t75" alt="График остановочного ремонта [2020/51-53]" style="width:403.15pt;height:215.3pt">
            <v:imagedata r:id="rId41" o:title="imb__2342"/>
          </v:shape>
        </w:pict>
      </w:r>
    </w:p>
    <w:p w:rsidR="00025558" w:rsidRDefault="00025558" w:rsidP="00025558">
      <w:pPr>
        <w:pStyle w:val="p"/>
      </w:pPr>
      <w:r>
        <w:t xml:space="preserve">[28] Нажмите </w:t>
      </w:r>
      <w:r>
        <w:pict>
          <v:shape id="_x0000_i1060" type="#_x0000_t75" style="width:23.9pt;height:10.35pt">
            <v:imagedata r:id="rId42" o:title="fieldicon"/>
          </v:shape>
        </w:pict>
      </w:r>
      <w:r>
        <w:t>.</w:t>
      </w:r>
    </w:p>
    <w:p w:rsidR="00025558" w:rsidRDefault="00025558" w:rsidP="00025558">
      <w:pPr>
        <w:pStyle w:val="p"/>
      </w:pPr>
      <w:r>
        <w:t>[29] Перетащите ползунок для перемещения в нужную область экрана.</w:t>
      </w:r>
      <w:bookmarkStart w:id="40" w:name="TS_8ABA3A1B8CD74EB98083804841A8B48D"/>
      <w:bookmarkEnd w:id="40"/>
    </w:p>
    <w:p w:rsidR="00025558" w:rsidRDefault="00025558" w:rsidP="00025558">
      <w:pPr>
        <w:pStyle w:val="Screenshot"/>
      </w:pPr>
      <w:r>
        <w:lastRenderedPageBreak/>
        <w:pict>
          <v:shape id="_x0000_i1061" type="#_x0000_t75" alt="График остановочного ремонта [2020/51-53]" style="width:403.15pt;height:215.3pt">
            <v:imagedata r:id="rId43" o:title="imb__2343"/>
          </v:shape>
        </w:pict>
      </w:r>
    </w:p>
    <w:p w:rsidR="00025558" w:rsidRDefault="00025558" w:rsidP="00025558">
      <w:pPr>
        <w:pStyle w:val="p"/>
      </w:pPr>
      <w:r>
        <w:t xml:space="preserve">[30] Нажмите </w:t>
      </w:r>
      <w:r w:rsidRPr="00025558">
        <w:rPr>
          <w:b/>
        </w:rPr>
        <w:t xml:space="preserve"> </w:t>
      </w:r>
      <w:r>
        <w:pict>
          <v:shape id="_x0000_i1062" type="#_x0000_t75" style="width:36.7pt;height:19.6pt">
            <v:imagedata r:id="rId44" o:title="fieldicon"/>
          </v:shape>
        </w:pict>
      </w:r>
      <w:r>
        <w:t>.</w:t>
      </w:r>
      <w:bookmarkStart w:id="41" w:name="TS_932AE88568A74BE9AFB959C571AB523F"/>
      <w:bookmarkEnd w:id="41"/>
    </w:p>
    <w:p w:rsidR="00025558" w:rsidRDefault="00025558" w:rsidP="00025558">
      <w:pPr>
        <w:pStyle w:val="Screenshot"/>
      </w:pPr>
      <w:r>
        <w:pict>
          <v:shape id="_x0000_i1063" type="#_x0000_t75" alt="АРМ планировщика ТОиР" style="width:403.15pt;height:215.3pt">
            <v:imagedata r:id="rId45" o:title="imb__2344"/>
          </v:shape>
        </w:pict>
      </w:r>
    </w:p>
    <w:p w:rsidR="00025558" w:rsidRDefault="00025558" w:rsidP="00025558">
      <w:pPr>
        <w:pStyle w:val="p"/>
      </w:pPr>
      <w:r>
        <w:t xml:space="preserve">[31] Нажмите </w:t>
      </w:r>
      <w:r w:rsidRPr="00025558">
        <w:rPr>
          <w:b/>
        </w:rPr>
        <w:t xml:space="preserve"> </w:t>
      </w:r>
      <w:r>
        <w:pict>
          <v:shape id="_x0000_i1064" type="#_x0000_t75" style="width:36.7pt;height:19.6pt">
            <v:imagedata r:id="rId44" o:title="fieldicon"/>
          </v:shape>
        </w:pict>
      </w:r>
      <w:r>
        <w:t>.</w:t>
      </w:r>
      <w:bookmarkStart w:id="42" w:name="TS_A7BBE00C636A4BE6A8395D22B28D9384"/>
      <w:bookmarkEnd w:id="42"/>
    </w:p>
    <w:p w:rsidR="00025558" w:rsidRDefault="00025558" w:rsidP="00025558">
      <w:pPr>
        <w:pStyle w:val="Screenshot"/>
      </w:pPr>
      <w:r>
        <w:lastRenderedPageBreak/>
        <w:pict>
          <v:shape id="_x0000_i1065" type="#_x0000_t75" alt="SAP Easy Access" style="width:403.15pt;height:215.3pt">
            <v:imagedata r:id="rId46" o:title="imb__2345"/>
          </v:shape>
        </w:pict>
      </w:r>
    </w:p>
    <w:p w:rsidR="007D47DD" w:rsidRDefault="007D47DD" w:rsidP="007D47DD">
      <w:pPr>
        <w:pStyle w:val="h1"/>
      </w:pPr>
      <w:bookmarkStart w:id="43" w:name="_Toc26452387"/>
      <w:r>
        <w:lastRenderedPageBreak/>
        <w:t>Включение дополнительных работ в период остановочного ремонта</w:t>
      </w:r>
      <w:bookmarkStart w:id="44" w:name="TS_C2BE4C185E5449F5B4BC69578754FC4B"/>
      <w:bookmarkEnd w:id="44"/>
      <w:bookmarkEnd w:id="43"/>
    </w:p>
    <w:p w:rsidR="007D47DD" w:rsidRDefault="007D47DD" w:rsidP="007D47DD">
      <w:pPr>
        <w:pStyle w:val="Screenshot"/>
      </w:pPr>
      <w:r>
        <w:pict>
          <v:shape id="_x0000_i1066" type="#_x0000_t75" alt="SAP Easy Access" style="width:403.15pt;height:215.3pt">
            <v:imagedata r:id="rId32" o:title="imb__2346"/>
          </v:shape>
        </w:pict>
      </w:r>
    </w:p>
    <w:p w:rsidR="007D47DD" w:rsidRDefault="007D47DD" w:rsidP="007D47DD">
      <w:pPr>
        <w:pStyle w:val="p"/>
      </w:pPr>
      <w:r>
        <w:t>[1] </w:t>
      </w:r>
      <w:r w:rsidRPr="007D47DD">
        <w:rPr>
          <w:b/>
        </w:rPr>
        <w:t>zpm_plan</w:t>
      </w:r>
      <w:r>
        <w:t xml:space="preserve"> вводится в </w:t>
      </w:r>
      <w:r w:rsidRPr="007D47DD">
        <w:rPr>
          <w:b/>
        </w:rPr>
        <w:t>поле транзакции</w:t>
      </w:r>
      <w:r>
        <w:t>.</w:t>
      </w:r>
      <w:bookmarkStart w:id="45" w:name="TS_92795DEE4522403DA42E3DA589E86334"/>
      <w:bookmarkEnd w:id="45"/>
    </w:p>
    <w:p w:rsidR="007D47DD" w:rsidRDefault="007D47DD" w:rsidP="007D47DD">
      <w:pPr>
        <w:pStyle w:val="Screenshot"/>
      </w:pPr>
      <w:r>
        <w:pict>
          <v:shape id="_x0000_i1067" type="#_x0000_t75" alt="АРМ планировщика ТОиР" style="width:403.15pt;height:215.3pt">
            <v:imagedata r:id="rId33" o:title="imb__2347"/>
          </v:shape>
        </w:pict>
      </w:r>
    </w:p>
    <w:p w:rsidR="007D47DD" w:rsidRDefault="007D47DD" w:rsidP="007D47DD">
      <w:pPr>
        <w:pStyle w:val="p"/>
      </w:pPr>
      <w:r>
        <w:t xml:space="preserve">[2] Выбирается </w:t>
      </w:r>
      <w:r w:rsidRPr="007D47DD">
        <w:rPr>
          <w:b/>
        </w:rPr>
        <w:t>Формирование графика остановочного ремонта</w:t>
      </w:r>
      <w:r>
        <w:t>.</w:t>
      </w:r>
      <w:bookmarkStart w:id="46" w:name="TS_DEDD653E112A439591B23D280CFA83AC"/>
      <w:bookmarkEnd w:id="46"/>
    </w:p>
    <w:p w:rsidR="007D47DD" w:rsidRDefault="007D47DD" w:rsidP="007D47DD">
      <w:pPr>
        <w:pStyle w:val="Screenshot"/>
      </w:pPr>
      <w:r>
        <w:lastRenderedPageBreak/>
        <w:pict>
          <v:shape id="_x0000_i1068" type="#_x0000_t75" alt="АРМ планировщика ТОиР" style="width:403.15pt;height:215.3pt">
            <v:imagedata r:id="rId34" o:title="imb__2348"/>
          </v:shape>
        </w:pict>
      </w:r>
    </w:p>
    <w:p w:rsidR="007D47DD" w:rsidRDefault="007D47DD" w:rsidP="007D47DD">
      <w:pPr>
        <w:pStyle w:val="p"/>
      </w:pPr>
      <w:r>
        <w:t xml:space="preserve">[3] Заполняется поле </w:t>
      </w:r>
      <w:r w:rsidRPr="007D47DD">
        <w:rPr>
          <w:b/>
        </w:rPr>
        <w:t>*Планирующий завод</w:t>
      </w:r>
      <w:r>
        <w:t>.</w:t>
      </w:r>
    </w:p>
    <w:p w:rsidR="007D47DD" w:rsidRDefault="007D47DD" w:rsidP="007D47DD">
      <w:pPr>
        <w:pStyle w:val="p"/>
      </w:pPr>
      <w:r>
        <w:t xml:space="preserve">[4] Заполняется поле </w:t>
      </w:r>
      <w:r w:rsidRPr="007D47DD">
        <w:rPr>
          <w:b/>
        </w:rPr>
        <w:t>*Группа плановиков</w:t>
      </w:r>
      <w:r>
        <w:t>.</w:t>
      </w:r>
    </w:p>
    <w:p w:rsidR="007D47DD" w:rsidRDefault="007D47DD" w:rsidP="007D47DD">
      <w:pPr>
        <w:pStyle w:val="p"/>
      </w:pPr>
      <w:r>
        <w:t xml:space="preserve">[5] Заполняется поле </w:t>
      </w:r>
      <w:r w:rsidRPr="007D47DD">
        <w:rPr>
          <w:b/>
        </w:rPr>
        <w:t>*Год планирования</w:t>
      </w:r>
      <w:r>
        <w:t>.</w:t>
      </w:r>
    </w:p>
    <w:p w:rsidR="007D47DD" w:rsidRDefault="007D47DD" w:rsidP="007D47DD">
      <w:pPr>
        <w:pStyle w:val="p"/>
      </w:pPr>
      <w:r>
        <w:t xml:space="preserve">[6] Заполняется поле </w:t>
      </w:r>
      <w:r w:rsidRPr="007D47DD">
        <w:rPr>
          <w:b/>
        </w:rPr>
        <w:t>*Недели анализа графика</w:t>
      </w:r>
      <w:r>
        <w:t>.</w:t>
      </w:r>
    </w:p>
    <w:p w:rsidR="007D47DD" w:rsidRDefault="007D47DD" w:rsidP="007D47DD">
      <w:pPr>
        <w:pStyle w:val="p"/>
      </w:pPr>
      <w:r>
        <w:t xml:space="preserve">[7] Заполняется поле </w:t>
      </w:r>
      <w:r w:rsidRPr="007D47DD">
        <w:rPr>
          <w:b/>
        </w:rPr>
        <w:t xml:space="preserve">По </w:t>
      </w:r>
      <w:r>
        <w:t>.</w:t>
      </w:r>
    </w:p>
    <w:p w:rsidR="007D47DD" w:rsidRDefault="007D47DD" w:rsidP="007D47DD">
      <w:pPr>
        <w:pStyle w:val="p"/>
      </w:pPr>
      <w:r>
        <w:t xml:space="preserve">[8] Заполняется поле </w:t>
      </w:r>
      <w:r w:rsidRPr="007D47DD">
        <w:rPr>
          <w:b/>
        </w:rPr>
        <w:t>*Техническое место</w:t>
      </w:r>
      <w:r>
        <w:t>.</w:t>
      </w:r>
    </w:p>
    <w:p w:rsidR="007D47DD" w:rsidRDefault="007D47DD" w:rsidP="007D47DD">
      <w:pPr>
        <w:pStyle w:val="p"/>
      </w:pPr>
      <w:r>
        <w:t>[9] </w:t>
      </w:r>
      <w:r w:rsidRPr="007D47DD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</w:p>
    <w:p w:rsidR="007D47DD" w:rsidRDefault="007D47DD" w:rsidP="007D47DD">
      <w:pPr>
        <w:pStyle w:val="p"/>
      </w:pPr>
      <w:r>
        <w:t>[10] Спустите на .</w:t>
      </w:r>
      <w:bookmarkStart w:id="47" w:name="TS_D55048B67C37428C8DD56D342C3402B3"/>
      <w:bookmarkEnd w:id="47"/>
    </w:p>
    <w:p w:rsidR="007D47DD" w:rsidRDefault="007D47DD" w:rsidP="007D47DD">
      <w:pPr>
        <w:pStyle w:val="Screenshot"/>
      </w:pPr>
      <w:r>
        <w:pict>
          <v:shape id="_x0000_i1069" type="#_x0000_t75" alt="АРМ планировщика ТОиР" style="width:403.15pt;height:215.3pt">
            <v:imagedata r:id="rId35" o:title="imb__2349"/>
          </v:shape>
        </w:pict>
      </w:r>
    </w:p>
    <w:p w:rsidR="007D47DD" w:rsidRDefault="007D47DD" w:rsidP="007D47DD">
      <w:pPr>
        <w:pStyle w:val="p"/>
      </w:pPr>
      <w:r>
        <w:t xml:space="preserve">[11] Заполняется поле </w:t>
      </w:r>
      <w:r w:rsidRPr="007D47DD">
        <w:rPr>
          <w:b/>
        </w:rPr>
        <w:t>*Начало ОР (дата/время)</w:t>
      </w:r>
      <w:r>
        <w:t>.</w:t>
      </w:r>
    </w:p>
    <w:p w:rsidR="007D47DD" w:rsidRDefault="007D47DD" w:rsidP="007D47DD">
      <w:pPr>
        <w:pStyle w:val="p"/>
      </w:pPr>
      <w:r>
        <w:t xml:space="preserve">[12] Заполняется поле </w:t>
      </w:r>
      <w:r w:rsidRPr="007D47DD">
        <w:rPr>
          <w:b/>
        </w:rPr>
        <w:t>*Начало ОР (дата/время)</w:t>
      </w:r>
      <w:r>
        <w:t>.</w:t>
      </w:r>
    </w:p>
    <w:p w:rsidR="007D47DD" w:rsidRDefault="007D47DD" w:rsidP="007D47DD">
      <w:pPr>
        <w:pStyle w:val="p"/>
      </w:pPr>
      <w:r>
        <w:t xml:space="preserve">[13] Заполняется поле </w:t>
      </w:r>
      <w:r w:rsidRPr="007D47DD">
        <w:rPr>
          <w:b/>
        </w:rPr>
        <w:t>*Окончание ОР (дата/время)</w:t>
      </w:r>
      <w:r>
        <w:t>.</w:t>
      </w:r>
    </w:p>
    <w:p w:rsidR="007D47DD" w:rsidRDefault="007D47DD" w:rsidP="007D47DD">
      <w:pPr>
        <w:pStyle w:val="p"/>
      </w:pPr>
      <w:r>
        <w:t xml:space="preserve">[14] Заполняется поле </w:t>
      </w:r>
      <w:r w:rsidRPr="007D47DD">
        <w:rPr>
          <w:b/>
        </w:rPr>
        <w:t>*Окончание ОР (дата/время)</w:t>
      </w:r>
      <w:r>
        <w:t>.</w:t>
      </w:r>
    </w:p>
    <w:p w:rsidR="007D47DD" w:rsidRDefault="007D47DD" w:rsidP="007D47DD">
      <w:pPr>
        <w:pStyle w:val="p"/>
      </w:pPr>
      <w:r>
        <w:t xml:space="preserve">[15] Для вызова раскрывающегося списка нажмите кнопку </w:t>
      </w:r>
      <w:r w:rsidRPr="007D47DD">
        <w:rPr>
          <w:b/>
        </w:rPr>
        <w:t>*Количество рабочих смен</w:t>
      </w:r>
      <w:r>
        <w:t>.</w:t>
      </w:r>
      <w:bookmarkStart w:id="48" w:name="TS_1EA2692D2EA34DC0A964AB2E50D14C58"/>
      <w:bookmarkEnd w:id="48"/>
    </w:p>
    <w:p w:rsidR="007D47DD" w:rsidRDefault="007D47DD" w:rsidP="007D47DD">
      <w:pPr>
        <w:pStyle w:val="Screenshot"/>
      </w:pPr>
      <w:r>
        <w:lastRenderedPageBreak/>
        <w:pict>
          <v:shape id="_x0000_i1070" type="#_x0000_t75" alt="АРМ планировщика ТОиР" style="width:403.15pt;height:215.3pt">
            <v:imagedata r:id="rId36" o:title="imb__2350"/>
          </v:shape>
        </w:pict>
      </w:r>
    </w:p>
    <w:p w:rsidR="007D47DD" w:rsidRDefault="007D47DD" w:rsidP="007D47DD">
      <w:pPr>
        <w:pStyle w:val="p"/>
      </w:pPr>
      <w:r>
        <w:t xml:space="preserve">[16] Щелчком выбирается запись </w:t>
      </w:r>
      <w:r w:rsidRPr="007D47DD">
        <w:rPr>
          <w:b/>
        </w:rPr>
        <w:t>РґРІРµ СЃРјРµРЅС‹ </w:t>
      </w:r>
      <w:r>
        <w:pict>
          <v:shape id="_x0000_i1071" type="#_x0000_t75" style="width:155.4pt;height:23.9pt">
            <v:imagedata r:id="rId37" o:title="fieldicon"/>
          </v:shape>
        </w:pict>
      </w:r>
      <w:r>
        <w:t>.</w:t>
      </w:r>
      <w:bookmarkStart w:id="49" w:name="TS_F8058BFAFF03482D996C8A4217B133E5"/>
      <w:bookmarkEnd w:id="49"/>
    </w:p>
    <w:p w:rsidR="007D47DD" w:rsidRDefault="007D47DD" w:rsidP="007D47DD">
      <w:pPr>
        <w:pStyle w:val="Screenshot"/>
      </w:pPr>
      <w:r>
        <w:pict>
          <v:shape id="_x0000_i1072" type="#_x0000_t75" alt="АРМ планировщика ТОиР" style="width:403.15pt;height:215.3pt">
            <v:imagedata r:id="rId38" o:title="imb__2351"/>
          </v:shape>
        </w:pict>
      </w:r>
    </w:p>
    <w:p w:rsidR="007D47DD" w:rsidRDefault="007D47DD" w:rsidP="007D47DD">
      <w:pPr>
        <w:pStyle w:val="p"/>
      </w:pPr>
      <w:r>
        <w:t xml:space="preserve">[17] Заполняется поле </w:t>
      </w:r>
      <w:r w:rsidRPr="007D47DD">
        <w:rPr>
          <w:b/>
        </w:rPr>
        <w:t>I смена (начало/окончание)</w:t>
      </w:r>
      <w:r>
        <w:t>.</w:t>
      </w:r>
    </w:p>
    <w:p w:rsidR="007D47DD" w:rsidRDefault="007D47DD" w:rsidP="007D47DD">
      <w:pPr>
        <w:pStyle w:val="p"/>
      </w:pPr>
      <w:r>
        <w:t xml:space="preserve">[18] Заполняется поле </w:t>
      </w:r>
      <w:r w:rsidRPr="007D47DD">
        <w:rPr>
          <w:b/>
        </w:rPr>
        <w:t>I смена (начало/окончание)</w:t>
      </w:r>
      <w:r>
        <w:t>.</w:t>
      </w:r>
    </w:p>
    <w:p w:rsidR="007D47DD" w:rsidRDefault="007D47DD" w:rsidP="007D47DD">
      <w:pPr>
        <w:pStyle w:val="p"/>
      </w:pPr>
      <w:r>
        <w:t xml:space="preserve">[19] Заполняется поле </w:t>
      </w:r>
      <w:r w:rsidRPr="007D47DD">
        <w:rPr>
          <w:b/>
        </w:rPr>
        <w:t>*II смена (начало/окончание)</w:t>
      </w:r>
      <w:r>
        <w:t>.</w:t>
      </w:r>
    </w:p>
    <w:p w:rsidR="007D47DD" w:rsidRDefault="007D47DD" w:rsidP="007D47DD">
      <w:pPr>
        <w:pStyle w:val="p"/>
      </w:pPr>
      <w:r>
        <w:t xml:space="preserve">[20] Заполняется поле </w:t>
      </w:r>
      <w:r w:rsidRPr="007D47DD">
        <w:rPr>
          <w:b/>
        </w:rPr>
        <w:t>*II смена (начало/окончание)</w:t>
      </w:r>
      <w:r>
        <w:t>.</w:t>
      </w:r>
    </w:p>
    <w:p w:rsidR="007D47DD" w:rsidRDefault="007D47DD" w:rsidP="007D47DD">
      <w:pPr>
        <w:pStyle w:val="p"/>
      </w:pPr>
      <w:r>
        <w:t xml:space="preserve">[21] Заполняется поле </w:t>
      </w:r>
      <w:r w:rsidRPr="007D47DD">
        <w:rPr>
          <w:b/>
        </w:rPr>
        <w:t>Наименование оперативного граф</w:t>
      </w:r>
      <w:r>
        <w:t>.</w:t>
      </w:r>
    </w:p>
    <w:p w:rsidR="007D47DD" w:rsidRDefault="007D47DD" w:rsidP="007D47DD">
      <w:pPr>
        <w:pStyle w:val="p"/>
      </w:pPr>
      <w:r>
        <w:t xml:space="preserve">[22] Флажок </w:t>
      </w:r>
      <w:r w:rsidRPr="007D47DD">
        <w:rPr>
          <w:b/>
        </w:rPr>
        <w:t>Отображение операций заказов ТОРО/СГ</w:t>
      </w:r>
      <w:r>
        <w:t xml:space="preserve"> выбирается.</w:t>
      </w:r>
    </w:p>
    <w:p w:rsidR="007D47DD" w:rsidRDefault="007D47DD" w:rsidP="007D47DD">
      <w:pPr>
        <w:pStyle w:val="p"/>
      </w:pPr>
      <w:r>
        <w:t xml:space="preserve">[23] Флажок </w:t>
      </w:r>
      <w:r w:rsidRPr="007D47DD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</w:p>
    <w:p w:rsidR="007D47DD" w:rsidRDefault="007D47DD" w:rsidP="007D47DD">
      <w:pPr>
        <w:pStyle w:val="p"/>
      </w:pPr>
      <w:r>
        <w:t xml:space="preserve">[24] Флажок </w:t>
      </w:r>
      <w:r w:rsidRPr="007D47DD">
        <w:rPr>
          <w:b/>
        </w:rPr>
        <w:t>Отображение заказов ТОРО/СГ не включенных в ОР</w:t>
      </w:r>
      <w:r>
        <w:t xml:space="preserve"> выбирается.</w:t>
      </w:r>
    </w:p>
    <w:p w:rsidR="00387E0B" w:rsidRDefault="00387E0B" w:rsidP="00387E0B">
      <w:pPr>
        <w:pStyle w:val="p"/>
      </w:pPr>
      <w:r>
        <w:t xml:space="preserve">[25] Заполняется поле </w:t>
      </w:r>
      <w:r w:rsidRPr="00387E0B">
        <w:rPr>
          <w:b/>
        </w:rPr>
        <w:t xml:space="preserve">Группировка         </w:t>
      </w:r>
      <w:r>
        <w:t>.</w:t>
      </w:r>
    </w:p>
    <w:p w:rsidR="00387E0B" w:rsidRDefault="00387E0B" w:rsidP="00387E0B">
      <w:pPr>
        <w:pStyle w:val="p"/>
      </w:pPr>
      <w:r>
        <w:t xml:space="preserve">[26] Нажмите </w:t>
      </w:r>
      <w:r w:rsidRPr="00387E0B">
        <w:rPr>
          <w:b/>
        </w:rPr>
        <w:t>Выполнить </w:t>
      </w:r>
      <w:r>
        <w:pict>
          <v:shape id="_x0000_i1073" type="#_x0000_t75" style="width:63.1pt;height:19.6pt">
            <v:imagedata r:id="rId39" o:title="fieldicon"/>
          </v:shape>
        </w:pict>
      </w:r>
      <w:r>
        <w:t>.</w:t>
      </w:r>
    </w:p>
    <w:p w:rsidR="00387E0B" w:rsidRDefault="00387E0B" w:rsidP="00387E0B">
      <w:pPr>
        <w:pStyle w:val="p"/>
      </w:pPr>
      <w:r>
        <w:br/>
        <w:t xml:space="preserve">Можно также нажать </w:t>
      </w:r>
      <w:r w:rsidRPr="00387E0B">
        <w:rPr>
          <w:b/>
        </w:rPr>
        <w:t>F8</w:t>
      </w:r>
      <w:r>
        <w:t>.</w:t>
      </w:r>
      <w:bookmarkStart w:id="50" w:name="TS_D048E9D3C5BC4B81AB197A7818A9C6F6"/>
      <w:bookmarkEnd w:id="50"/>
    </w:p>
    <w:p w:rsidR="00387E0B" w:rsidRDefault="00387E0B" w:rsidP="00387E0B">
      <w:pPr>
        <w:pStyle w:val="Screenshot"/>
      </w:pPr>
      <w:r>
        <w:lastRenderedPageBreak/>
        <w:pict>
          <v:shape id="_x0000_i1074" type="#_x0000_t75" alt="График остановочного ремонта [2020/51-53]" style="width:403.15pt;height:213.5pt">
            <v:imagedata r:id="rId47" o:title="imb__2352"/>
          </v:shape>
        </w:pict>
      </w:r>
    </w:p>
    <w:p w:rsidR="00387E0B" w:rsidRDefault="00387E0B" w:rsidP="00387E0B">
      <w:pPr>
        <w:pStyle w:val="p"/>
      </w:pPr>
      <w:r>
        <w:t>[27] Перетащите ползунок для перемещения в нужную область экрана.</w:t>
      </w:r>
      <w:bookmarkStart w:id="51" w:name="TS_9ADC2AB590C749D6BA9252E3F58D09C6"/>
      <w:bookmarkEnd w:id="51"/>
    </w:p>
    <w:p w:rsidR="00387E0B" w:rsidRDefault="00387E0B" w:rsidP="00387E0B">
      <w:pPr>
        <w:pStyle w:val="Screenshot"/>
      </w:pPr>
      <w:r>
        <w:pict>
          <v:shape id="_x0000_i1075" type="#_x0000_t75" alt="График остановочного ремонта [2020/51-53]" style="width:403.15pt;height:213.5pt">
            <v:imagedata r:id="rId48" o:title="imb__2353"/>
          </v:shape>
        </w:pict>
      </w:r>
    </w:p>
    <w:p w:rsidR="00387E0B" w:rsidRDefault="00387E0B" w:rsidP="00387E0B">
      <w:pPr>
        <w:pStyle w:val="p"/>
      </w:pPr>
      <w:r>
        <w:t xml:space="preserve">[28] Флажок </w:t>
      </w:r>
      <w:r w:rsidRPr="00387E0B">
        <w:rPr>
          <w:b/>
        </w:rPr>
        <w:t xml:space="preserve"> </w:t>
      </w:r>
      <w:r>
        <w:t>протягивается для массового выделения.</w:t>
      </w:r>
      <w:bookmarkStart w:id="52" w:name="TS_A66714879D474979890FEE831CA73812"/>
      <w:bookmarkEnd w:id="52"/>
    </w:p>
    <w:p w:rsidR="00387E0B" w:rsidRDefault="00387E0B" w:rsidP="00387E0B">
      <w:pPr>
        <w:pStyle w:val="Screenshot"/>
      </w:pPr>
      <w:r>
        <w:lastRenderedPageBreak/>
        <w:pict>
          <v:shape id="_x0000_i1076" type="#_x0000_t75" alt="График остановочного ремонта [2020/51-53]" style="width:403.15pt;height:213.5pt">
            <v:imagedata r:id="rId49" o:title="imb__2354"/>
          </v:shape>
        </w:pict>
      </w:r>
    </w:p>
    <w:p w:rsidR="00387E0B" w:rsidRDefault="00387E0B" w:rsidP="00387E0B">
      <w:pPr>
        <w:pStyle w:val="p"/>
      </w:pPr>
      <w:r>
        <w:t xml:space="preserve">[29] Нажмите </w:t>
      </w:r>
      <w:r w:rsidRPr="00387E0B">
        <w:rPr>
          <w:b/>
        </w:rPr>
        <w:t xml:space="preserve"> </w:t>
      </w:r>
      <w:r>
        <w:pict>
          <v:shape id="_x0000_i1077" type="#_x0000_t75" style="width:101.95pt;height:19.6pt">
            <v:imagedata r:id="rId50" o:title="fieldicon"/>
          </v:shape>
        </w:pict>
      </w:r>
      <w:r>
        <w:t>.</w:t>
      </w:r>
      <w:bookmarkStart w:id="53" w:name="TS_F570FAF6F559499B9F820C6974A20120"/>
      <w:bookmarkEnd w:id="53"/>
    </w:p>
    <w:p w:rsidR="00387E0B" w:rsidRDefault="00387E0B" w:rsidP="00387E0B">
      <w:pPr>
        <w:pStyle w:val="Screenshot"/>
      </w:pPr>
      <w:r>
        <w:pict>
          <v:shape id="_x0000_i1078" type="#_x0000_t75" alt="Изменение заказов ТОРО: список заказов" style="width:403.15pt;height:213.5pt">
            <v:imagedata r:id="rId51" o:title="imb__2355"/>
          </v:shape>
        </w:pict>
      </w:r>
    </w:p>
    <w:p w:rsidR="00387E0B" w:rsidRDefault="00387E0B" w:rsidP="00387E0B">
      <w:pPr>
        <w:pStyle w:val="p"/>
      </w:pPr>
      <w:r>
        <w:t xml:space="preserve">[30] Нажмите </w:t>
      </w:r>
      <w:r>
        <w:pict>
          <v:shape id="_x0000_i1079" type="#_x0000_t75" style="width:15.7pt;height:14.25pt">
            <v:imagedata r:id="rId52" o:title="fieldicon_46"/>
          </v:shape>
        </w:pict>
      </w:r>
      <w:r>
        <w:t>.</w:t>
      </w:r>
      <w:bookmarkStart w:id="54" w:name="TS_D1E6D720A25542168F2E462E7EAD069A"/>
      <w:bookmarkEnd w:id="54"/>
    </w:p>
    <w:p w:rsidR="00387E0B" w:rsidRDefault="00387E0B" w:rsidP="00387E0B">
      <w:pPr>
        <w:pStyle w:val="Screenshot"/>
      </w:pPr>
      <w:r>
        <w:lastRenderedPageBreak/>
        <w:pict>
          <v:shape id="_x0000_i1080" type="#_x0000_t75" alt="Изменение заказов ТОРО: список заказов" style="width:403.15pt;height:213.5pt">
            <v:imagedata r:id="rId53" o:title="imb__2356"/>
          </v:shape>
        </w:pict>
      </w:r>
    </w:p>
    <w:p w:rsidR="00387E0B" w:rsidRDefault="00387E0B" w:rsidP="00387E0B">
      <w:pPr>
        <w:pStyle w:val="p"/>
      </w:pPr>
      <w:r>
        <w:t xml:space="preserve">[31] Нажмите </w:t>
      </w:r>
      <w:r w:rsidRPr="00387E0B">
        <w:rPr>
          <w:b/>
        </w:rPr>
        <w:t xml:space="preserve"> </w:t>
      </w:r>
      <w:r>
        <w:pict>
          <v:shape id="_x0000_i1081" type="#_x0000_t75" style="width:57.75pt;height:19.6pt">
            <v:imagedata r:id="rId54" o:title="fieldicon"/>
          </v:shape>
        </w:pict>
      </w:r>
      <w:r>
        <w:t>.</w:t>
      </w:r>
    </w:p>
    <w:p w:rsidR="00387E0B" w:rsidRDefault="00387E0B" w:rsidP="00387E0B">
      <w:pPr>
        <w:pStyle w:val="p"/>
      </w:pPr>
      <w:r>
        <w:br/>
        <w:t xml:space="preserve">Можно также нажать </w:t>
      </w:r>
      <w:r w:rsidRPr="00387E0B">
        <w:rPr>
          <w:b/>
        </w:rPr>
        <w:t>Alt + F12</w:t>
      </w:r>
      <w:r>
        <w:t>.</w:t>
      </w:r>
      <w:bookmarkStart w:id="55" w:name="TS_2499EE4C60E4475FB8722B021FD6E797"/>
      <w:bookmarkEnd w:id="55"/>
    </w:p>
    <w:p w:rsidR="00387E0B" w:rsidRDefault="00387E0B" w:rsidP="00387E0B">
      <w:pPr>
        <w:pStyle w:val="Screenshot"/>
      </w:pPr>
      <w:r>
        <w:pict>
          <v:shape id="_x0000_i1082" type="#_x0000_t75" alt="Изменение заказов ТОРО: список заказов" style="width:403.15pt;height:213.5pt">
            <v:imagedata r:id="rId55" o:title="imb__2357"/>
          </v:shape>
        </w:pict>
      </w:r>
    </w:p>
    <w:p w:rsidR="00387E0B" w:rsidRDefault="00387E0B" w:rsidP="00387E0B">
      <w:pPr>
        <w:pStyle w:val="p"/>
      </w:pPr>
      <w:r>
        <w:t xml:space="preserve">[32] Щелчком выполняется пункт меню </w:t>
      </w:r>
      <w:r w:rsidRPr="00387E0B">
        <w:rPr>
          <w:b/>
        </w:rPr>
        <w:t xml:space="preserve"> </w:t>
      </w:r>
      <w:r>
        <w:pict>
          <v:shape id="_x0000_i1083" type="#_x0000_t75" style="width:255.9pt;height:23.9pt">
            <v:imagedata r:id="rId56" o:title="fieldicon"/>
          </v:shape>
        </w:pict>
      </w:r>
      <w:r>
        <w:t>.</w:t>
      </w:r>
    </w:p>
    <w:p w:rsidR="00387E0B" w:rsidRDefault="00387E0B" w:rsidP="00387E0B">
      <w:pPr>
        <w:pStyle w:val="p"/>
      </w:pPr>
      <w:r>
        <w:br/>
        <w:t xml:space="preserve">Можно также нажать </w:t>
      </w:r>
      <w:r w:rsidRPr="00387E0B">
        <w:rPr>
          <w:b/>
        </w:rPr>
        <w:t>ы</w:t>
      </w:r>
      <w:r>
        <w:t>.</w:t>
      </w:r>
      <w:bookmarkStart w:id="56" w:name="TS_C0B96703A99842F18CEBD6162EC49973"/>
      <w:bookmarkEnd w:id="56"/>
    </w:p>
    <w:p w:rsidR="00387E0B" w:rsidRDefault="00387E0B" w:rsidP="00387E0B">
      <w:pPr>
        <w:pStyle w:val="Screenshot"/>
      </w:pPr>
      <w:r>
        <w:lastRenderedPageBreak/>
        <w:pict>
          <v:shape id="_x0000_i1084" type="#_x0000_t75" alt="Массовое ведение: ракурс полей" style="width:403.15pt;height:213.5pt">
            <v:imagedata r:id="rId57" o:title="imb__2358"/>
          </v:shape>
        </w:pict>
      </w:r>
    </w:p>
    <w:p w:rsidR="00387E0B" w:rsidRDefault="00387E0B" w:rsidP="00387E0B">
      <w:pPr>
        <w:pStyle w:val="p"/>
      </w:pPr>
      <w:r>
        <w:t xml:space="preserve">[33] Нажмите </w:t>
      </w:r>
      <w:r w:rsidRPr="00387E0B">
        <w:rPr>
          <w:b/>
        </w:rPr>
        <w:t>Выбрать поля </w:t>
      </w:r>
      <w:r>
        <w:pict>
          <v:shape id="_x0000_i1085" type="#_x0000_t75" style="width:19.6pt;height:19.6pt">
            <v:imagedata r:id="rId58" o:title="fieldicon"/>
          </v:shape>
        </w:pict>
      </w:r>
      <w:r>
        <w:t>.</w:t>
      </w:r>
    </w:p>
    <w:p w:rsidR="00387E0B" w:rsidRDefault="00387E0B" w:rsidP="00387E0B">
      <w:pPr>
        <w:pStyle w:val="p"/>
      </w:pPr>
      <w:r>
        <w:br/>
        <w:t xml:space="preserve">Можно также нажать </w:t>
      </w:r>
      <w:r w:rsidRPr="00387E0B">
        <w:rPr>
          <w:b/>
        </w:rPr>
        <w:t>F5</w:t>
      </w:r>
      <w:r>
        <w:t>.</w:t>
      </w:r>
      <w:bookmarkStart w:id="57" w:name="TS_D50DEF28B95B4268B4C8498DB9048160"/>
      <w:bookmarkEnd w:id="57"/>
    </w:p>
    <w:p w:rsidR="00387E0B" w:rsidRDefault="00387E0B" w:rsidP="00387E0B">
      <w:pPr>
        <w:pStyle w:val="Screenshot"/>
      </w:pPr>
      <w:r>
        <w:pict>
          <v:shape id="_x0000_i1086" type="#_x0000_t75" alt="Выбрать поля" style="width:403.15pt;height:213.5pt">
            <v:imagedata r:id="rId59" o:title="imb__2359"/>
          </v:shape>
        </w:pict>
      </w:r>
    </w:p>
    <w:p w:rsidR="00387E0B" w:rsidRDefault="00387E0B" w:rsidP="00387E0B">
      <w:pPr>
        <w:pStyle w:val="p"/>
      </w:pPr>
      <w:r>
        <w:t xml:space="preserve">[34] Флажок </w:t>
      </w:r>
      <w:r>
        <w:pict>
          <v:shape id="_x0000_i1087" type="#_x0000_t75" style="width:20.3pt;height:24.6pt">
            <v:imagedata r:id="rId60" o:title="fieldicon"/>
          </v:shape>
        </w:pict>
      </w:r>
      <w:r>
        <w:t xml:space="preserve"> выбирается.</w:t>
      </w:r>
    </w:p>
    <w:p w:rsidR="00387E0B" w:rsidRDefault="00387E0B" w:rsidP="00387E0B">
      <w:pPr>
        <w:pStyle w:val="p"/>
      </w:pPr>
      <w:r>
        <w:t xml:space="preserve">[35] Нажмите </w:t>
      </w:r>
      <w:r w:rsidRPr="00387E0B">
        <w:rPr>
          <w:b/>
        </w:rPr>
        <w:t>Выбрать выделенное </w:t>
      </w:r>
      <w:r>
        <w:pict>
          <v:shape id="_x0000_i1088" type="#_x0000_t75" style="width:21.75pt;height:20.3pt">
            <v:imagedata r:id="rId61" o:title="fieldicon"/>
          </v:shape>
        </w:pict>
      </w:r>
      <w:r>
        <w:t>.</w:t>
      </w:r>
      <w:bookmarkStart w:id="58" w:name="TS_F3006345EC544171A5B6A45EC7587059"/>
      <w:bookmarkEnd w:id="58"/>
    </w:p>
    <w:p w:rsidR="00387E0B" w:rsidRDefault="00387E0B" w:rsidP="00387E0B">
      <w:pPr>
        <w:pStyle w:val="Screenshot"/>
      </w:pPr>
      <w:r>
        <w:lastRenderedPageBreak/>
        <w:pict>
          <v:shape id="_x0000_i1089" type="#_x0000_t75" alt="Выбрать поля" style="width:403.15pt;height:213.5pt">
            <v:imagedata r:id="rId62" o:title="imb__2360"/>
          </v:shape>
        </w:pict>
      </w:r>
    </w:p>
    <w:p w:rsidR="00387E0B" w:rsidRDefault="00387E0B" w:rsidP="00387E0B">
      <w:pPr>
        <w:pStyle w:val="p"/>
      </w:pPr>
      <w:r>
        <w:t xml:space="preserve">[36] Нажмите </w:t>
      </w:r>
      <w:r w:rsidRPr="00387E0B">
        <w:rPr>
          <w:b/>
        </w:rPr>
        <w:t xml:space="preserve"> </w:t>
      </w:r>
      <w:r>
        <w:pict>
          <v:shape id="_x0000_i1090" type="#_x0000_t75" style="width:19.6pt;height:19.6pt">
            <v:imagedata r:id="rId63" o:title="fieldicon"/>
          </v:shape>
        </w:pict>
      </w:r>
      <w:r>
        <w:t>.</w:t>
      </w:r>
    </w:p>
    <w:p w:rsidR="00387E0B" w:rsidRDefault="00387E0B" w:rsidP="00387E0B">
      <w:pPr>
        <w:pStyle w:val="p"/>
      </w:pPr>
      <w:r>
        <w:br/>
        <w:t xml:space="preserve">Можно также нажать </w:t>
      </w:r>
      <w:r w:rsidRPr="00387E0B">
        <w:rPr>
          <w:b/>
        </w:rPr>
        <w:t>Enter</w:t>
      </w:r>
      <w:r>
        <w:t>.</w:t>
      </w:r>
      <w:bookmarkStart w:id="59" w:name="TS_029A2A7458B145EAA0ED843DDEA11EFA"/>
      <w:bookmarkEnd w:id="59"/>
    </w:p>
    <w:p w:rsidR="00387E0B" w:rsidRDefault="00387E0B" w:rsidP="00387E0B">
      <w:pPr>
        <w:pStyle w:val="Screenshot"/>
      </w:pPr>
      <w:r>
        <w:pict>
          <v:shape id="_x0000_i1091" type="#_x0000_t75" alt="Массовое ведение: ракурс полей" style="width:403.15pt;height:213.5pt">
            <v:imagedata r:id="rId64" o:title="imb__2361"/>
          </v:shape>
        </w:pict>
      </w:r>
    </w:p>
    <w:p w:rsidR="00387E0B" w:rsidRDefault="00387E0B" w:rsidP="00387E0B">
      <w:pPr>
        <w:pStyle w:val="p"/>
      </w:pPr>
      <w:r>
        <w:t>[37] Заполняется поле .</w:t>
      </w:r>
    </w:p>
    <w:p w:rsidR="00387E0B" w:rsidRDefault="00387E0B" w:rsidP="00387E0B">
      <w:pPr>
        <w:pStyle w:val="p"/>
      </w:pPr>
      <w:r>
        <w:t xml:space="preserve">[38] Флажок </w:t>
      </w:r>
      <w:r w:rsidRPr="00387E0B">
        <w:rPr>
          <w:b/>
        </w:rPr>
        <w:t>Замена только</w:t>
      </w:r>
      <w:r>
        <w:t xml:space="preserve"> выбирается.</w:t>
      </w:r>
    </w:p>
    <w:p w:rsidR="00387E0B" w:rsidRDefault="00387E0B" w:rsidP="00387E0B">
      <w:pPr>
        <w:pStyle w:val="p"/>
      </w:pPr>
      <w:r>
        <w:t xml:space="preserve">[39] Нажмите </w:t>
      </w:r>
      <w:r w:rsidRPr="00387E0B">
        <w:rPr>
          <w:b/>
        </w:rPr>
        <w:t xml:space="preserve"> </w:t>
      </w:r>
      <w:r>
        <w:pict>
          <v:shape id="_x0000_i1092" type="#_x0000_t75" style="width:19.6pt;height:19.6pt">
            <v:imagedata r:id="rId65" o:title="fieldicon"/>
          </v:shape>
        </w:pict>
      </w:r>
      <w:r>
        <w:t>.</w:t>
      </w:r>
    </w:p>
    <w:p w:rsidR="00387E0B" w:rsidRDefault="00387E0B" w:rsidP="00387E0B">
      <w:pPr>
        <w:pStyle w:val="p"/>
      </w:pPr>
      <w:r>
        <w:br/>
        <w:t xml:space="preserve">Можно также нажать </w:t>
      </w:r>
      <w:r w:rsidRPr="00387E0B">
        <w:rPr>
          <w:b/>
        </w:rPr>
        <w:t>F8</w:t>
      </w:r>
      <w:r>
        <w:t>.</w:t>
      </w:r>
      <w:bookmarkStart w:id="60" w:name="TS_55C94FB6BD85402AAEC7704C09D1B25C"/>
      <w:bookmarkEnd w:id="60"/>
    </w:p>
    <w:p w:rsidR="009D3626" w:rsidRDefault="009D3626" w:rsidP="009D3626">
      <w:pPr>
        <w:pStyle w:val="Screenshot"/>
      </w:pPr>
      <w:r>
        <w:lastRenderedPageBreak/>
        <w:pict>
          <v:shape id="_x0000_i1093" type="#_x0000_t75" alt="Изменение заказов ТОРО: список заказов" style="width:403.15pt;height:213.5pt">
            <v:imagedata r:id="rId66" o:title="imb__2362"/>
          </v:shape>
        </w:pict>
      </w:r>
    </w:p>
    <w:p w:rsidR="009D3626" w:rsidRDefault="009D3626" w:rsidP="009D3626">
      <w:pPr>
        <w:pStyle w:val="p"/>
      </w:pPr>
      <w:r>
        <w:t xml:space="preserve">[40] Нажмите </w:t>
      </w:r>
      <w:r w:rsidRPr="009D3626">
        <w:rPr>
          <w:b/>
        </w:rPr>
        <w:t xml:space="preserve"> </w:t>
      </w:r>
      <w:r>
        <w:pict>
          <v:shape id="_x0000_i1094" type="#_x0000_t75" style="width:25.65pt;height:25.65pt">
            <v:imagedata r:id="rId67" o:title="fieldicon"/>
          </v:shape>
        </w:pict>
      </w:r>
      <w:r>
        <w:t>.</w:t>
      </w:r>
    </w:p>
    <w:p w:rsidR="009D3626" w:rsidRDefault="009D3626" w:rsidP="009D3626">
      <w:pPr>
        <w:pStyle w:val="p"/>
      </w:pPr>
      <w:r>
        <w:br/>
        <w:t xml:space="preserve">Можно также нажать </w:t>
      </w:r>
      <w:r w:rsidRPr="009D3626">
        <w:rPr>
          <w:b/>
        </w:rPr>
        <w:t>F3</w:t>
      </w:r>
      <w:r>
        <w:t>.</w:t>
      </w:r>
      <w:bookmarkStart w:id="61" w:name="TS_C3C1D79314DF43FDAD5AB6EF0A0C5D31"/>
      <w:bookmarkEnd w:id="61"/>
    </w:p>
    <w:p w:rsidR="009D3626" w:rsidRDefault="009D3626" w:rsidP="009D3626">
      <w:pPr>
        <w:pStyle w:val="Screenshot"/>
      </w:pPr>
      <w:r>
        <w:pict>
          <v:shape id="_x0000_i1095" type="#_x0000_t75" alt="График остановочного ремонта [2020/51-53]" style="width:403.15pt;height:213.5pt">
            <v:imagedata r:id="rId68" o:title="imb__2363"/>
          </v:shape>
        </w:pict>
      </w:r>
    </w:p>
    <w:p w:rsidR="009D3626" w:rsidRDefault="009D3626" w:rsidP="009D3626">
      <w:pPr>
        <w:pStyle w:val="p"/>
      </w:pPr>
      <w:r>
        <w:t xml:space="preserve">[41] Нажмите </w:t>
      </w:r>
      <w:r w:rsidRPr="009D3626">
        <w:rPr>
          <w:b/>
        </w:rPr>
        <w:t xml:space="preserve"> </w:t>
      </w:r>
      <w:r>
        <w:pict>
          <v:shape id="_x0000_i1096" type="#_x0000_t75" style="width:36.7pt;height:19.6pt">
            <v:imagedata r:id="rId44" o:title="fieldicon"/>
          </v:shape>
        </w:pict>
      </w:r>
      <w:r>
        <w:t>.</w:t>
      </w:r>
    </w:p>
    <w:p w:rsidR="009D3626" w:rsidRDefault="009D3626" w:rsidP="009D3626">
      <w:pPr>
        <w:pStyle w:val="p"/>
      </w:pPr>
      <w:r>
        <w:br/>
        <w:t xml:space="preserve">Можно также нажать </w:t>
      </w:r>
      <w:r w:rsidRPr="009D3626">
        <w:rPr>
          <w:b/>
        </w:rPr>
        <w:t>Shift+F3</w:t>
      </w:r>
      <w:r>
        <w:t>.</w:t>
      </w:r>
      <w:bookmarkStart w:id="62" w:name="TS_7BD9C2CAB33B4AA49958AA0D1C555316"/>
      <w:bookmarkEnd w:id="62"/>
    </w:p>
    <w:p w:rsidR="009D3626" w:rsidRDefault="009D3626" w:rsidP="009D3626">
      <w:pPr>
        <w:pStyle w:val="Screenshot"/>
      </w:pPr>
      <w:r>
        <w:lastRenderedPageBreak/>
        <w:pict>
          <v:shape id="_x0000_i1097" type="#_x0000_t75" alt="АРМ планировщика ТОиР" style="width:403.15pt;height:213.5pt">
            <v:imagedata r:id="rId69" o:title="imb__2364"/>
          </v:shape>
        </w:pict>
      </w:r>
    </w:p>
    <w:p w:rsidR="009D3626" w:rsidRDefault="009D3626" w:rsidP="009D3626">
      <w:pPr>
        <w:pStyle w:val="p"/>
      </w:pPr>
      <w:r>
        <w:t xml:space="preserve">[42] Нажмите </w:t>
      </w:r>
      <w:r w:rsidRPr="009D3626">
        <w:rPr>
          <w:b/>
        </w:rPr>
        <w:t xml:space="preserve"> </w:t>
      </w:r>
      <w:r>
        <w:pict>
          <v:shape id="_x0000_i1098" type="#_x0000_t75" style="width:36.7pt;height:19.6pt">
            <v:imagedata r:id="rId70" o:title="fieldicon"/>
          </v:shape>
        </w:pict>
      </w:r>
      <w:r>
        <w:t>.</w:t>
      </w:r>
    </w:p>
    <w:p w:rsidR="009D3626" w:rsidRDefault="009D3626" w:rsidP="009D3626">
      <w:pPr>
        <w:pStyle w:val="p"/>
      </w:pPr>
      <w:r>
        <w:br/>
        <w:t xml:space="preserve">Можно также нажать </w:t>
      </w:r>
      <w:r w:rsidRPr="009D3626">
        <w:rPr>
          <w:b/>
        </w:rPr>
        <w:t>Shift+F3</w:t>
      </w:r>
      <w:r>
        <w:t>.</w:t>
      </w:r>
      <w:bookmarkStart w:id="63" w:name="TS_405B3409052444CF9BABE1B882A6AA01"/>
      <w:bookmarkEnd w:id="63"/>
    </w:p>
    <w:p w:rsidR="009D3626" w:rsidRDefault="009D3626" w:rsidP="009D3626">
      <w:pPr>
        <w:pStyle w:val="Screenshot"/>
      </w:pPr>
      <w:r>
        <w:pict>
          <v:shape id="_x0000_i1099" type="#_x0000_t75" alt="SAP Easy Access" style="width:403.15pt;height:213.5pt">
            <v:imagedata r:id="rId71" o:title="imb__2365"/>
          </v:shape>
        </w:pict>
      </w:r>
    </w:p>
    <w:p w:rsidR="001F076A" w:rsidRDefault="001F076A" w:rsidP="001F076A">
      <w:pPr>
        <w:pStyle w:val="h1"/>
      </w:pPr>
      <w:bookmarkStart w:id="64" w:name="_Toc26452388"/>
      <w:r>
        <w:lastRenderedPageBreak/>
        <w:t>Автоматическое планирование заказов ТОРО в период остановочного ремонта</w:t>
      </w:r>
      <w:bookmarkStart w:id="65" w:name="TS_AD17555F280C4C6FA5C1AF01289EC6BC"/>
      <w:bookmarkEnd w:id="65"/>
      <w:bookmarkEnd w:id="64"/>
    </w:p>
    <w:p w:rsidR="001F076A" w:rsidRDefault="001F076A" w:rsidP="001F076A">
      <w:pPr>
        <w:pStyle w:val="Screenshot"/>
      </w:pPr>
      <w:r>
        <w:pict>
          <v:shape id="_x0000_i1100" type="#_x0000_t75" alt="SAP Easy Access" style="width:403.15pt;height:215.3pt">
            <v:imagedata r:id="rId72" o:title="imb__2366"/>
          </v:shape>
        </w:pict>
      </w:r>
    </w:p>
    <w:p w:rsidR="001F076A" w:rsidRDefault="001F076A" w:rsidP="001F076A">
      <w:pPr>
        <w:pStyle w:val="p"/>
      </w:pPr>
      <w:r>
        <w:t>[1] </w:t>
      </w:r>
      <w:r w:rsidRPr="001F076A">
        <w:rPr>
          <w:b/>
        </w:rPr>
        <w:t>zpm_plan</w:t>
      </w:r>
      <w:r>
        <w:t xml:space="preserve"> вводится в </w:t>
      </w:r>
      <w:r w:rsidRPr="001F076A">
        <w:rPr>
          <w:b/>
        </w:rPr>
        <w:t>поле транзакции</w:t>
      </w:r>
      <w:r>
        <w:t>.</w:t>
      </w:r>
      <w:bookmarkStart w:id="66" w:name="TS_4283F21F4AAC445A86F5B3075B7F7E59"/>
      <w:bookmarkEnd w:id="66"/>
    </w:p>
    <w:p w:rsidR="001F076A" w:rsidRDefault="001F076A" w:rsidP="001F076A">
      <w:pPr>
        <w:pStyle w:val="Screenshot"/>
      </w:pPr>
      <w:r>
        <w:pict>
          <v:shape id="_x0000_i1101" type="#_x0000_t75" alt="АРМ планировщика ТОиР" style="width:403.15pt;height:215.3pt">
            <v:imagedata r:id="rId73" o:title="imb__2367"/>
          </v:shape>
        </w:pict>
      </w:r>
    </w:p>
    <w:p w:rsidR="001F076A" w:rsidRDefault="001F076A" w:rsidP="001F076A">
      <w:pPr>
        <w:pStyle w:val="p"/>
      </w:pPr>
      <w:r>
        <w:t xml:space="preserve">[2] Нажмите </w:t>
      </w:r>
      <w:r w:rsidRPr="001F076A">
        <w:rPr>
          <w:b/>
        </w:rPr>
        <w:t xml:space="preserve"> </w:t>
      </w:r>
      <w:r>
        <w:pict>
          <v:shape id="_x0000_i1102" type="#_x0000_t75" style="width:17.1pt;height:18.9pt">
            <v:imagedata r:id="rId74" o:title="fieldicon_2"/>
          </v:shape>
        </w:pict>
      </w:r>
      <w:r>
        <w:t>.</w:t>
      </w:r>
      <w:bookmarkStart w:id="67" w:name="TS_1F3523C551E645E99825B6EC1450A8A0"/>
      <w:bookmarkEnd w:id="67"/>
    </w:p>
    <w:p w:rsidR="001F076A" w:rsidRDefault="001F076A" w:rsidP="001F076A">
      <w:pPr>
        <w:pStyle w:val="Screenshot"/>
      </w:pPr>
      <w:r>
        <w:lastRenderedPageBreak/>
        <w:pict>
          <v:shape id="_x0000_i1103" type="#_x0000_t75" alt="АРМ планировщика ТОиР" style="width:403.15pt;height:215.3pt">
            <v:imagedata r:id="rId75" o:title="imb__2368"/>
          </v:shape>
        </w:pict>
      </w:r>
    </w:p>
    <w:p w:rsidR="001F076A" w:rsidRDefault="001F076A" w:rsidP="001F076A">
      <w:pPr>
        <w:pStyle w:val="p"/>
      </w:pPr>
      <w:r>
        <w:t xml:space="preserve">[3] Заполняется поле </w:t>
      </w:r>
      <w:r w:rsidRPr="001F076A">
        <w:rPr>
          <w:b/>
        </w:rPr>
        <w:t>*Планирующий завод</w:t>
      </w:r>
      <w:r>
        <w:t>.</w:t>
      </w:r>
    </w:p>
    <w:p w:rsidR="001F076A" w:rsidRDefault="001F076A" w:rsidP="001F076A">
      <w:pPr>
        <w:pStyle w:val="p"/>
      </w:pPr>
      <w:r>
        <w:t xml:space="preserve">[4] Заполняется поле </w:t>
      </w:r>
      <w:r w:rsidRPr="001F076A">
        <w:rPr>
          <w:b/>
        </w:rPr>
        <w:t>*Группа плановиков</w:t>
      </w:r>
      <w:r>
        <w:t>.</w:t>
      </w:r>
    </w:p>
    <w:p w:rsidR="001F076A" w:rsidRDefault="001F076A" w:rsidP="001F076A">
      <w:pPr>
        <w:pStyle w:val="p"/>
      </w:pPr>
      <w:r>
        <w:t xml:space="preserve">[5] Заполняется поле </w:t>
      </w:r>
      <w:r w:rsidRPr="001F076A">
        <w:rPr>
          <w:b/>
        </w:rPr>
        <w:t>*Год планирования</w:t>
      </w:r>
      <w:r>
        <w:t>.</w:t>
      </w:r>
    </w:p>
    <w:p w:rsidR="001F076A" w:rsidRDefault="001F076A" w:rsidP="001F076A">
      <w:pPr>
        <w:pStyle w:val="p"/>
      </w:pPr>
      <w:r>
        <w:t xml:space="preserve">[6] Заполняется поле </w:t>
      </w:r>
      <w:r w:rsidRPr="001F076A">
        <w:rPr>
          <w:b/>
        </w:rPr>
        <w:t>*Недели анализа графика</w:t>
      </w:r>
      <w:r>
        <w:t>.</w:t>
      </w:r>
    </w:p>
    <w:p w:rsidR="001F076A" w:rsidRDefault="001F076A" w:rsidP="001F076A">
      <w:pPr>
        <w:pStyle w:val="p"/>
      </w:pPr>
      <w:r>
        <w:t xml:space="preserve">[7] Заполняется поле </w:t>
      </w:r>
      <w:r w:rsidRPr="001F076A">
        <w:rPr>
          <w:b/>
        </w:rPr>
        <w:t xml:space="preserve">По </w:t>
      </w:r>
      <w:r>
        <w:t>.</w:t>
      </w:r>
    </w:p>
    <w:p w:rsidR="001F076A" w:rsidRDefault="001F076A" w:rsidP="001F076A">
      <w:pPr>
        <w:pStyle w:val="p"/>
      </w:pPr>
      <w:r>
        <w:t xml:space="preserve">[8] Заполняется поле </w:t>
      </w:r>
      <w:r w:rsidRPr="001F076A">
        <w:rPr>
          <w:b/>
        </w:rPr>
        <w:t>*Техническое место</w:t>
      </w:r>
      <w:r>
        <w:t>.</w:t>
      </w:r>
    </w:p>
    <w:p w:rsidR="001F076A" w:rsidRDefault="001F076A" w:rsidP="001F076A">
      <w:pPr>
        <w:pStyle w:val="p"/>
      </w:pPr>
      <w:r>
        <w:t>[9] </w:t>
      </w:r>
      <w:r w:rsidRPr="001F076A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68" w:name="TS_DD9B789CC92C418AAA72A2D7E57F97DC"/>
      <w:bookmarkEnd w:id="68"/>
    </w:p>
    <w:p w:rsidR="001F076A" w:rsidRDefault="001F076A" w:rsidP="001F076A">
      <w:pPr>
        <w:pStyle w:val="Screenshot"/>
      </w:pPr>
      <w:r>
        <w:pict>
          <v:shape id="_x0000_i1104" type="#_x0000_t75" alt="АРМ планировщика ТОиР" style="width:403.15pt;height:215.3pt">
            <v:imagedata r:id="rId76" o:title="imb__2369"/>
          </v:shape>
        </w:pict>
      </w:r>
    </w:p>
    <w:p w:rsidR="001F076A" w:rsidRDefault="001F076A" w:rsidP="001F076A">
      <w:pPr>
        <w:pStyle w:val="p"/>
      </w:pPr>
      <w:r>
        <w:t xml:space="preserve">[10] Заполняется поле </w:t>
      </w:r>
      <w:r w:rsidRPr="001F076A">
        <w:rPr>
          <w:b/>
        </w:rPr>
        <w:t>*Начало ОР (дата/время)</w:t>
      </w:r>
      <w:r>
        <w:t>.</w:t>
      </w:r>
    </w:p>
    <w:p w:rsidR="001F076A" w:rsidRDefault="001F076A" w:rsidP="001F076A">
      <w:pPr>
        <w:pStyle w:val="p"/>
      </w:pPr>
      <w:r>
        <w:t xml:space="preserve">[11] Заполняется поле </w:t>
      </w:r>
      <w:r w:rsidRPr="001F076A">
        <w:rPr>
          <w:b/>
        </w:rPr>
        <w:t>*Начало ОР (дата/время)</w:t>
      </w:r>
      <w:r>
        <w:t>.</w:t>
      </w:r>
    </w:p>
    <w:p w:rsidR="001F076A" w:rsidRDefault="001F076A" w:rsidP="001F076A">
      <w:pPr>
        <w:pStyle w:val="p"/>
      </w:pPr>
      <w:r>
        <w:t xml:space="preserve">[12] Заполняется поле </w:t>
      </w:r>
      <w:r w:rsidRPr="001F076A">
        <w:rPr>
          <w:b/>
        </w:rPr>
        <w:t>*Окончание ОР (дата/время)</w:t>
      </w:r>
      <w:r>
        <w:t>.</w:t>
      </w:r>
    </w:p>
    <w:p w:rsidR="001F076A" w:rsidRDefault="001F076A" w:rsidP="001F076A">
      <w:pPr>
        <w:pStyle w:val="p"/>
      </w:pPr>
      <w:r>
        <w:t xml:space="preserve">[13] Заполняется поле </w:t>
      </w:r>
      <w:r w:rsidRPr="001F076A">
        <w:rPr>
          <w:b/>
        </w:rPr>
        <w:t>*Окончание ОР (дата/время)</w:t>
      </w:r>
      <w:r>
        <w:t>.</w:t>
      </w:r>
    </w:p>
    <w:p w:rsidR="001F076A" w:rsidRDefault="001F076A" w:rsidP="001F076A">
      <w:pPr>
        <w:pStyle w:val="p"/>
      </w:pPr>
      <w:r>
        <w:t xml:space="preserve">[14] Для вызова раскрывающегося списка нажмите кнопку </w:t>
      </w:r>
      <w:r w:rsidRPr="001F076A">
        <w:rPr>
          <w:b/>
        </w:rPr>
        <w:t>*Количество рабочих смен</w:t>
      </w:r>
      <w:r>
        <w:t>.</w:t>
      </w:r>
      <w:bookmarkStart w:id="69" w:name="TS_8A928117FCF64FB0BF20960F34468FDA"/>
      <w:bookmarkEnd w:id="69"/>
    </w:p>
    <w:p w:rsidR="001F076A" w:rsidRDefault="001F076A" w:rsidP="001F076A">
      <w:pPr>
        <w:pStyle w:val="Screenshot"/>
      </w:pPr>
      <w:r>
        <w:lastRenderedPageBreak/>
        <w:pict>
          <v:shape id="_x0000_i1105" type="#_x0000_t75" alt="АРМ планировщика ТОиР" style="width:403.15pt;height:215.3pt">
            <v:imagedata r:id="rId77" o:title="imb__2370"/>
          </v:shape>
        </w:pict>
      </w:r>
    </w:p>
    <w:p w:rsidR="001F076A" w:rsidRDefault="001F076A" w:rsidP="001F076A">
      <w:pPr>
        <w:pStyle w:val="p"/>
      </w:pPr>
      <w:r>
        <w:t xml:space="preserve">[15] Щелчком выбирается запись </w:t>
      </w:r>
      <w:r w:rsidRPr="001F076A">
        <w:rPr>
          <w:b/>
        </w:rPr>
        <w:t xml:space="preserve"> </w:t>
      </w:r>
      <w:r>
        <w:pict>
          <v:shape id="_x0000_i1106" type="#_x0000_t75" style="width:155.4pt;height:23.9pt">
            <v:imagedata r:id="rId37" o:title="fieldicon"/>
          </v:shape>
        </w:pict>
      </w:r>
      <w:r>
        <w:t>.</w:t>
      </w:r>
      <w:bookmarkStart w:id="70" w:name="TS_C4854EA20D9241C8A00B162541EA136B"/>
      <w:bookmarkEnd w:id="70"/>
    </w:p>
    <w:p w:rsidR="001F076A" w:rsidRDefault="001F076A" w:rsidP="001F076A">
      <w:pPr>
        <w:pStyle w:val="Screenshot"/>
      </w:pPr>
      <w:r>
        <w:pict>
          <v:shape id="_x0000_i1107" type="#_x0000_t75" alt="АРМ планировщика ТОиР" style="width:403.15pt;height:215.3pt">
            <v:imagedata r:id="rId78" o:title="imb__2371"/>
          </v:shape>
        </w:pict>
      </w:r>
    </w:p>
    <w:p w:rsidR="001F076A" w:rsidRDefault="001F076A" w:rsidP="001F076A">
      <w:pPr>
        <w:pStyle w:val="p"/>
      </w:pPr>
      <w:r>
        <w:t xml:space="preserve">[16] Заполняется поле </w:t>
      </w:r>
      <w:r w:rsidRPr="001F076A">
        <w:rPr>
          <w:b/>
        </w:rPr>
        <w:t>I смена (начало/окончание)</w:t>
      </w:r>
      <w:r>
        <w:t>.</w:t>
      </w:r>
    </w:p>
    <w:p w:rsidR="001F076A" w:rsidRDefault="001F076A" w:rsidP="001F076A">
      <w:pPr>
        <w:pStyle w:val="p"/>
      </w:pPr>
      <w:r>
        <w:t xml:space="preserve">[17] Заполняется поле </w:t>
      </w:r>
      <w:r w:rsidRPr="001F076A">
        <w:rPr>
          <w:b/>
        </w:rPr>
        <w:t>I смена (начало/окончание)</w:t>
      </w:r>
      <w:r>
        <w:t>.</w:t>
      </w:r>
    </w:p>
    <w:p w:rsidR="001F076A" w:rsidRDefault="001F076A" w:rsidP="001F076A">
      <w:pPr>
        <w:pStyle w:val="p"/>
      </w:pPr>
      <w:r>
        <w:t xml:space="preserve">[18] Заполняется поле </w:t>
      </w:r>
      <w:r w:rsidRPr="001F076A">
        <w:rPr>
          <w:b/>
        </w:rPr>
        <w:t>*II смена (начало/окончание)</w:t>
      </w:r>
      <w:r>
        <w:t>.</w:t>
      </w:r>
    </w:p>
    <w:p w:rsidR="001F076A" w:rsidRDefault="001F076A" w:rsidP="001F076A">
      <w:pPr>
        <w:pStyle w:val="p"/>
      </w:pPr>
      <w:r>
        <w:t xml:space="preserve">[19] Заполняется поле </w:t>
      </w:r>
      <w:r w:rsidRPr="001F076A">
        <w:rPr>
          <w:b/>
        </w:rPr>
        <w:t>*II смена (начало/окончание)</w:t>
      </w:r>
      <w:r>
        <w:t>.</w:t>
      </w:r>
    </w:p>
    <w:p w:rsidR="001F076A" w:rsidRDefault="001F076A" w:rsidP="001F076A">
      <w:pPr>
        <w:pStyle w:val="p"/>
      </w:pPr>
      <w:r>
        <w:t xml:space="preserve">[20] Заполняется поле </w:t>
      </w:r>
      <w:r w:rsidRPr="001F076A">
        <w:rPr>
          <w:b/>
        </w:rPr>
        <w:t>Наименование оперативного граф</w:t>
      </w:r>
      <w:r>
        <w:t>.</w:t>
      </w:r>
    </w:p>
    <w:p w:rsidR="001F076A" w:rsidRDefault="001F076A" w:rsidP="001F076A">
      <w:pPr>
        <w:pStyle w:val="p"/>
      </w:pPr>
      <w:r>
        <w:t xml:space="preserve">[21] Флажок </w:t>
      </w:r>
      <w:r w:rsidRPr="001F076A">
        <w:rPr>
          <w:b/>
        </w:rPr>
        <w:t>Отображение операций заказов ТОРО/СГ</w:t>
      </w:r>
      <w:r>
        <w:t xml:space="preserve"> выбирается.</w:t>
      </w:r>
    </w:p>
    <w:p w:rsidR="001F076A" w:rsidRDefault="001F076A" w:rsidP="001F076A">
      <w:pPr>
        <w:pStyle w:val="p"/>
      </w:pPr>
      <w:r>
        <w:t xml:space="preserve">[22] Флажок </w:t>
      </w:r>
      <w:r w:rsidRPr="001F076A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  <w:bookmarkStart w:id="71" w:name="TS_875AE0D81CEF4805AC6A8A70B014F89D"/>
      <w:bookmarkEnd w:id="71"/>
    </w:p>
    <w:p w:rsidR="001F076A" w:rsidRDefault="001F076A" w:rsidP="001F076A">
      <w:pPr>
        <w:pStyle w:val="Screenshot"/>
      </w:pPr>
      <w:r>
        <w:lastRenderedPageBreak/>
        <w:pict>
          <v:shape id="_x0000_i1108" type="#_x0000_t75" alt="АРМ планировщика ТОиР" style="width:403.15pt;height:215.3pt">
            <v:imagedata r:id="rId79" o:title="imb__2372"/>
          </v:shape>
        </w:pict>
      </w:r>
    </w:p>
    <w:p w:rsidR="001F076A" w:rsidRDefault="001F076A" w:rsidP="001F076A">
      <w:pPr>
        <w:pStyle w:val="p"/>
      </w:pPr>
      <w:r>
        <w:t xml:space="preserve">[23] Заполняется поле </w:t>
      </w:r>
      <w:r w:rsidRPr="001F076A">
        <w:rPr>
          <w:b/>
        </w:rPr>
        <w:t xml:space="preserve">Группировка         </w:t>
      </w:r>
      <w:r>
        <w:t>.</w:t>
      </w:r>
    </w:p>
    <w:p w:rsidR="00AD37A8" w:rsidRDefault="00AD37A8" w:rsidP="00AD37A8">
      <w:pPr>
        <w:pStyle w:val="p"/>
      </w:pPr>
      <w:r>
        <w:t xml:space="preserve">[24] Нажмите </w:t>
      </w:r>
      <w:r w:rsidRPr="00AD37A8">
        <w:rPr>
          <w:b/>
        </w:rPr>
        <w:t xml:space="preserve"> </w:t>
      </w:r>
      <w:r>
        <w:pict>
          <v:shape id="_x0000_i1109" type="#_x0000_t75" style="width:63.1pt;height:19.6pt">
            <v:imagedata r:id="rId80" o:title="fieldicon"/>
          </v:shape>
        </w:pict>
      </w:r>
      <w:r>
        <w:t>.</w:t>
      </w:r>
    </w:p>
    <w:p w:rsidR="00AD37A8" w:rsidRDefault="00AD37A8" w:rsidP="00AD37A8">
      <w:pPr>
        <w:pStyle w:val="p"/>
      </w:pPr>
      <w:r>
        <w:br/>
        <w:t xml:space="preserve">Можно также нажать </w:t>
      </w:r>
      <w:r w:rsidRPr="00AD37A8">
        <w:rPr>
          <w:b/>
        </w:rPr>
        <w:t>F8</w:t>
      </w:r>
      <w:r>
        <w:t>.</w:t>
      </w:r>
      <w:bookmarkStart w:id="72" w:name="TS_AE5780D21F354C21A0E96ECCC448105D"/>
      <w:bookmarkEnd w:id="72"/>
    </w:p>
    <w:p w:rsidR="00AD37A8" w:rsidRDefault="00AD37A8" w:rsidP="00AD37A8">
      <w:pPr>
        <w:pStyle w:val="Screenshot"/>
      </w:pPr>
      <w:r>
        <w:pict>
          <v:shape id="_x0000_i1110" type="#_x0000_t75" alt="График остановочного ремонта [2020/51-53]" style="width:403.15pt;height:213.5pt">
            <v:imagedata r:id="rId81" o:title="imb__2373"/>
          </v:shape>
        </w:pict>
      </w:r>
    </w:p>
    <w:p w:rsidR="00AD37A8" w:rsidRDefault="00AD37A8" w:rsidP="00AD37A8">
      <w:pPr>
        <w:pStyle w:val="p"/>
      </w:pPr>
      <w:r>
        <w:t>[25] Перетащите ползунок для перемещения в нужную область экрана.</w:t>
      </w:r>
      <w:bookmarkStart w:id="73" w:name="TS_AE3AFDE951AA4F2FBE9041A01F8C09BE"/>
      <w:bookmarkEnd w:id="73"/>
    </w:p>
    <w:p w:rsidR="00AD37A8" w:rsidRDefault="00AD37A8" w:rsidP="00AD37A8">
      <w:pPr>
        <w:pStyle w:val="Screenshot"/>
      </w:pPr>
      <w:r>
        <w:lastRenderedPageBreak/>
        <w:pict>
          <v:shape id="_x0000_i1111" type="#_x0000_t75" alt="График остановочного ремонта [2020/51-53]" style="width:403.15pt;height:213.5pt">
            <v:imagedata r:id="rId82" o:title="imb__2374"/>
          </v:shape>
        </w:pict>
      </w:r>
    </w:p>
    <w:p w:rsidR="00AD37A8" w:rsidRDefault="00AD37A8" w:rsidP="00AD37A8">
      <w:pPr>
        <w:pStyle w:val="p"/>
      </w:pPr>
      <w:r>
        <w:t xml:space="preserve">[26] Щелчком открывается меню </w:t>
      </w:r>
      <w:r w:rsidRPr="00AD37A8">
        <w:rPr>
          <w:b/>
        </w:rPr>
        <w:t xml:space="preserve"> </w:t>
      </w:r>
      <w:r>
        <w:pict>
          <v:shape id="_x0000_i1112" type="#_x0000_t75" style="width:114.75pt;height:19.6pt">
            <v:imagedata r:id="rId83" o:title="fieldicon"/>
          </v:shape>
        </w:pict>
      </w:r>
      <w:r>
        <w:t>.</w:t>
      </w:r>
      <w:bookmarkStart w:id="74" w:name="TS_D589F2F22D484C978ECE60896F6D92C2"/>
      <w:bookmarkEnd w:id="74"/>
    </w:p>
    <w:p w:rsidR="00AD37A8" w:rsidRDefault="00AD37A8" w:rsidP="00AD37A8">
      <w:pPr>
        <w:pStyle w:val="Screenshot"/>
      </w:pPr>
      <w:r>
        <w:pict>
          <v:shape id="_x0000_i1113" type="#_x0000_t75" alt="График остановочного ремонта [2020/51-53]" style="width:403.15pt;height:213.5pt">
            <v:imagedata r:id="rId84" o:title="imb__2375"/>
          </v:shape>
        </w:pict>
      </w:r>
    </w:p>
    <w:p w:rsidR="00AD37A8" w:rsidRDefault="00AD37A8" w:rsidP="00AD37A8">
      <w:pPr>
        <w:pStyle w:val="p"/>
      </w:pPr>
      <w:r>
        <w:t xml:space="preserve">[27] Щелчком выполняется пункт меню </w:t>
      </w:r>
      <w:r w:rsidRPr="00AD37A8">
        <w:rPr>
          <w:b/>
        </w:rPr>
        <w:t xml:space="preserve"> </w:t>
      </w:r>
      <w:r>
        <w:pict>
          <v:shape id="_x0000_i1114" type="#_x0000_t75" style="width:249.85pt;height:23.9pt">
            <v:imagedata r:id="rId85" o:title="fieldicon"/>
          </v:shape>
        </w:pict>
      </w:r>
      <w:r>
        <w:t>.</w:t>
      </w:r>
    </w:p>
    <w:p w:rsidR="00AD37A8" w:rsidRDefault="00AD37A8" w:rsidP="00AD37A8">
      <w:pPr>
        <w:pStyle w:val="p"/>
      </w:pPr>
      <w:r>
        <w:br/>
        <w:t xml:space="preserve">Можно также нажать </w:t>
      </w:r>
      <w:r w:rsidRPr="00AD37A8">
        <w:rPr>
          <w:b/>
        </w:rPr>
        <w:t>0</w:t>
      </w:r>
      <w:r>
        <w:t>.</w:t>
      </w:r>
      <w:bookmarkStart w:id="75" w:name="TS_F2B4F2F2C7894D2885B8176327D3193B"/>
      <w:bookmarkEnd w:id="75"/>
    </w:p>
    <w:p w:rsidR="00AD37A8" w:rsidRDefault="00AD37A8" w:rsidP="00AD37A8">
      <w:pPr>
        <w:pStyle w:val="Screenshot"/>
      </w:pPr>
      <w:r>
        <w:lastRenderedPageBreak/>
        <w:pict>
          <v:shape id="_x0000_i1115" type="#_x0000_t75" alt="График остановочного ремонта [2020/51-53]" style="width:403.15pt;height:213.5pt">
            <v:imagedata r:id="rId86" o:title="imb__2376"/>
          </v:shape>
        </w:pict>
      </w:r>
    </w:p>
    <w:p w:rsidR="00AD37A8" w:rsidRDefault="00AD37A8" w:rsidP="00AD37A8">
      <w:pPr>
        <w:pStyle w:val="p"/>
      </w:pPr>
      <w:r>
        <w:t xml:space="preserve">[28] Нажмите </w:t>
      </w:r>
      <w:r w:rsidRPr="00AD37A8">
        <w:rPr>
          <w:b/>
        </w:rPr>
        <w:t xml:space="preserve"> </w:t>
      </w:r>
      <w:r>
        <w:pict>
          <v:shape id="_x0000_i1116" type="#_x0000_t75" style="width:111.9pt;height:20.3pt">
            <v:imagedata r:id="rId87" o:title="fieldicon"/>
          </v:shape>
        </w:pict>
      </w:r>
      <w:r>
        <w:t>.</w:t>
      </w:r>
      <w:bookmarkStart w:id="76" w:name="TS_D49FE231223C4A7CBE7C625BAE7B7AA1"/>
      <w:bookmarkEnd w:id="76"/>
    </w:p>
    <w:p w:rsidR="00AD37A8" w:rsidRDefault="00AD37A8" w:rsidP="00AD37A8">
      <w:pPr>
        <w:pStyle w:val="Screenshot"/>
      </w:pPr>
      <w:r>
        <w:pict>
          <v:shape id="_x0000_i1117" type="#_x0000_t75" alt="График остановочного ремонта [2020/51-53]" style="width:403.15pt;height:213.5pt">
            <v:imagedata r:id="rId88" o:title="imb__2377"/>
          </v:shape>
        </w:pict>
      </w:r>
    </w:p>
    <w:p w:rsidR="00AD37A8" w:rsidRDefault="00AD37A8" w:rsidP="00AD37A8">
      <w:pPr>
        <w:pStyle w:val="p"/>
      </w:pPr>
      <w:r>
        <w:t xml:space="preserve">[29] Нажмите </w:t>
      </w:r>
      <w:r w:rsidRPr="00AD37A8">
        <w:rPr>
          <w:b/>
        </w:rPr>
        <w:t xml:space="preserve"> </w:t>
      </w:r>
      <w:r>
        <w:pict>
          <v:shape id="_x0000_i1118" type="#_x0000_t75" style="width:146.85pt;height:19.6pt">
            <v:imagedata r:id="rId89" o:title="fieldicon"/>
          </v:shape>
        </w:pict>
      </w:r>
      <w:r>
        <w:t>.</w:t>
      </w:r>
      <w:bookmarkStart w:id="77" w:name="TS_C980EBE8EAC74931BA769348BCE94EE9"/>
      <w:bookmarkEnd w:id="77"/>
    </w:p>
    <w:p w:rsidR="00AD37A8" w:rsidRDefault="00AD37A8" w:rsidP="00AD37A8">
      <w:pPr>
        <w:pStyle w:val="Screenshot"/>
      </w:pPr>
      <w:r>
        <w:lastRenderedPageBreak/>
        <w:pict>
          <v:shape id="_x0000_i1119" type="#_x0000_t75" alt="График остановочного ремонта [2020/51-53]" style="width:403.15pt;height:213.5pt">
            <v:imagedata r:id="rId90" o:title="imb__2378"/>
          </v:shape>
        </w:pict>
      </w:r>
    </w:p>
    <w:p w:rsidR="00AD37A8" w:rsidRDefault="00AD37A8" w:rsidP="00AD37A8">
      <w:pPr>
        <w:pStyle w:val="p"/>
      </w:pPr>
      <w:r>
        <w:t xml:space="preserve">[30] Нажмите </w:t>
      </w:r>
      <w:r w:rsidRPr="00AD37A8">
        <w:rPr>
          <w:b/>
        </w:rPr>
        <w:t xml:space="preserve"> </w:t>
      </w:r>
      <w:r>
        <w:pict>
          <v:shape id="_x0000_i1120" type="#_x0000_t75" style="width:66.65pt;height:19.6pt">
            <v:imagedata r:id="rId91" o:title="fieldicon"/>
          </v:shape>
        </w:pict>
      </w:r>
      <w:r>
        <w:t>.</w:t>
      </w:r>
      <w:bookmarkStart w:id="78" w:name="TS_C98E5FF4FDE74B018977C5EC2BABB86F"/>
      <w:bookmarkEnd w:id="78"/>
    </w:p>
    <w:p w:rsidR="00AD37A8" w:rsidRDefault="00AD37A8" w:rsidP="00AD37A8">
      <w:pPr>
        <w:pStyle w:val="Screenshot"/>
      </w:pPr>
      <w:r>
        <w:pict>
          <v:shape id="_x0000_i1121" type="#_x0000_t75" alt="График остановочного ремонта [2020/51-53]" style="width:403.15pt;height:213.5pt">
            <v:imagedata r:id="rId92" o:title="imb__2379"/>
          </v:shape>
        </w:pict>
      </w:r>
    </w:p>
    <w:p w:rsidR="00AD37A8" w:rsidRDefault="00AD37A8" w:rsidP="00AD37A8">
      <w:pPr>
        <w:pStyle w:val="p"/>
      </w:pPr>
      <w:r>
        <w:t>[31] Перетащите ползунок для перемещения в нужную область экрана.</w:t>
      </w:r>
      <w:bookmarkStart w:id="79" w:name="TS_3DC2FA2003304BF8845B508CC0B237E1"/>
      <w:bookmarkEnd w:id="79"/>
    </w:p>
    <w:p w:rsidR="00AD37A8" w:rsidRDefault="00AD37A8" w:rsidP="00AD37A8">
      <w:pPr>
        <w:pStyle w:val="Screenshot"/>
      </w:pPr>
      <w:r>
        <w:lastRenderedPageBreak/>
        <w:pict>
          <v:shape id="_x0000_i1122" type="#_x0000_t75" alt="График остановочного ремонта [2020/51-53]" style="width:403.15pt;height:213.5pt">
            <v:imagedata r:id="rId93" o:title="imb__2380"/>
          </v:shape>
        </w:pict>
      </w:r>
    </w:p>
    <w:p w:rsidR="00AD37A8" w:rsidRDefault="00AD37A8" w:rsidP="00AD37A8">
      <w:pPr>
        <w:pStyle w:val="p"/>
      </w:pPr>
      <w:r>
        <w:t xml:space="preserve">[32] Нажмите </w:t>
      </w:r>
      <w:r w:rsidRPr="00AD37A8">
        <w:rPr>
          <w:b/>
        </w:rPr>
        <w:t xml:space="preserve"> </w:t>
      </w:r>
      <w:r>
        <w:pict>
          <v:shape id="_x0000_i1123" type="#_x0000_t75" style="width:36.7pt;height:19.6pt">
            <v:imagedata r:id="rId44" o:title="fieldicon"/>
          </v:shape>
        </w:pict>
      </w:r>
      <w:r>
        <w:t>.</w:t>
      </w:r>
    </w:p>
    <w:p w:rsidR="00AD37A8" w:rsidRDefault="00AD37A8" w:rsidP="00AD37A8">
      <w:pPr>
        <w:pStyle w:val="p"/>
      </w:pPr>
      <w:r>
        <w:br/>
        <w:t xml:space="preserve">Можно также нажать </w:t>
      </w:r>
      <w:r w:rsidRPr="00AD37A8">
        <w:rPr>
          <w:b/>
        </w:rPr>
        <w:t>Shift+F3</w:t>
      </w:r>
      <w:r>
        <w:t>.</w:t>
      </w:r>
      <w:bookmarkStart w:id="80" w:name="TS_2C916E0D08ED412A8172065978E6F83F"/>
      <w:bookmarkEnd w:id="80"/>
    </w:p>
    <w:p w:rsidR="00AD37A8" w:rsidRDefault="00AD37A8" w:rsidP="00AD37A8">
      <w:pPr>
        <w:pStyle w:val="Screenshot"/>
      </w:pPr>
      <w:r>
        <w:pict>
          <v:shape id="_x0000_i1124" type="#_x0000_t75" alt="АРМ планировщика ТОиР" style="width:403.15pt;height:213.5pt">
            <v:imagedata r:id="rId94" o:title="imb__2381"/>
          </v:shape>
        </w:pict>
      </w:r>
    </w:p>
    <w:p w:rsidR="00AD37A8" w:rsidRDefault="00AD37A8" w:rsidP="00AD37A8">
      <w:pPr>
        <w:pStyle w:val="p"/>
      </w:pPr>
      <w:r>
        <w:t xml:space="preserve">[33] Нажмите </w:t>
      </w:r>
      <w:r w:rsidRPr="00AD37A8">
        <w:rPr>
          <w:b/>
        </w:rPr>
        <w:t xml:space="preserve"> </w:t>
      </w:r>
      <w:r>
        <w:pict>
          <v:shape id="_x0000_i1125" type="#_x0000_t75" style="width:36.7pt;height:19.6pt">
            <v:imagedata r:id="rId44" o:title="fieldicon"/>
          </v:shape>
        </w:pict>
      </w:r>
      <w:r>
        <w:t>.</w:t>
      </w:r>
    </w:p>
    <w:p w:rsidR="00AD37A8" w:rsidRDefault="00AD37A8" w:rsidP="00AD37A8">
      <w:pPr>
        <w:pStyle w:val="p"/>
      </w:pPr>
      <w:r>
        <w:br/>
        <w:t xml:space="preserve">Можно также нажать </w:t>
      </w:r>
      <w:r w:rsidRPr="00AD37A8">
        <w:rPr>
          <w:b/>
        </w:rPr>
        <w:t>Shift+F3</w:t>
      </w:r>
      <w:r>
        <w:t>.</w:t>
      </w:r>
      <w:bookmarkStart w:id="81" w:name="TS_4D033F6D82DE43ADB425D3046531CB6D"/>
      <w:bookmarkEnd w:id="81"/>
    </w:p>
    <w:p w:rsidR="00AD37A8" w:rsidRDefault="00AD37A8" w:rsidP="00AD37A8">
      <w:pPr>
        <w:pStyle w:val="Screenshot"/>
      </w:pPr>
      <w:r>
        <w:lastRenderedPageBreak/>
        <w:pict>
          <v:shape id="_x0000_i1126" type="#_x0000_t75" alt="SAP Easy Access" style="width:403.15pt;height:213.5pt">
            <v:imagedata r:id="rId95" o:title="imb__2382"/>
          </v:shape>
        </w:pict>
      </w:r>
    </w:p>
    <w:p w:rsidR="00C8321D" w:rsidRDefault="00C8321D" w:rsidP="00C8321D">
      <w:pPr>
        <w:pStyle w:val="h1"/>
      </w:pPr>
      <w:bookmarkStart w:id="82" w:name="_Toc26452389"/>
      <w:r>
        <w:lastRenderedPageBreak/>
        <w:t>Ручное планирование заказов ТОРО в период остановочного ремонта</w:t>
      </w:r>
      <w:bookmarkStart w:id="83" w:name="TS_D8120F3F271D4247A2C13451BCE82CDA"/>
      <w:bookmarkEnd w:id="83"/>
      <w:bookmarkEnd w:id="82"/>
    </w:p>
    <w:p w:rsidR="00C8321D" w:rsidRDefault="00C8321D" w:rsidP="00C8321D">
      <w:pPr>
        <w:pStyle w:val="Screenshot"/>
      </w:pPr>
      <w:r>
        <w:pict>
          <v:shape id="_x0000_i1127" type="#_x0000_t75" alt="SAP Easy Access" style="width:403.15pt;height:215.3pt">
            <v:imagedata r:id="rId72" o:title="imb__2383"/>
          </v:shape>
        </w:pict>
      </w:r>
    </w:p>
    <w:p w:rsidR="00C8321D" w:rsidRDefault="00C8321D" w:rsidP="00C8321D">
      <w:pPr>
        <w:pStyle w:val="p"/>
      </w:pPr>
      <w:r>
        <w:t>[1] </w:t>
      </w:r>
      <w:r w:rsidRPr="00C8321D">
        <w:rPr>
          <w:b/>
        </w:rPr>
        <w:t>zpm_plan</w:t>
      </w:r>
      <w:r>
        <w:t xml:space="preserve"> вводится в </w:t>
      </w:r>
      <w:r w:rsidRPr="00C8321D">
        <w:rPr>
          <w:b/>
        </w:rPr>
        <w:t>поле транзакции</w:t>
      </w:r>
      <w:r>
        <w:t>.</w:t>
      </w:r>
      <w:bookmarkStart w:id="84" w:name="TS_9C39DE8FA3C24A79953532C50B43DB25"/>
      <w:bookmarkEnd w:id="84"/>
    </w:p>
    <w:p w:rsidR="00C8321D" w:rsidRDefault="00C8321D" w:rsidP="00C8321D">
      <w:pPr>
        <w:pStyle w:val="Screenshot"/>
      </w:pPr>
      <w:r>
        <w:pict>
          <v:shape id="_x0000_i1128" type="#_x0000_t75" alt="АРМ планировщика ТОиР" style="width:403.15pt;height:215.3pt">
            <v:imagedata r:id="rId73" o:title="imb__2384"/>
          </v:shape>
        </w:pict>
      </w:r>
    </w:p>
    <w:p w:rsidR="00C8321D" w:rsidRDefault="00C8321D" w:rsidP="00C8321D">
      <w:pPr>
        <w:pStyle w:val="p"/>
      </w:pPr>
      <w:r>
        <w:t xml:space="preserve">[2] Нажмите </w:t>
      </w:r>
      <w:r w:rsidRPr="00C8321D">
        <w:rPr>
          <w:b/>
        </w:rPr>
        <w:t xml:space="preserve"> </w:t>
      </w:r>
      <w:r>
        <w:pict>
          <v:shape id="_x0000_i1129" type="#_x0000_t75" style="width:17.1pt;height:18.9pt">
            <v:imagedata r:id="rId74" o:title="fieldicon_2"/>
          </v:shape>
        </w:pict>
      </w:r>
      <w:r>
        <w:t>.</w:t>
      </w:r>
      <w:bookmarkStart w:id="85" w:name="TS_0D24213B1FF24434A381BD432037B3FE"/>
      <w:bookmarkEnd w:id="85"/>
    </w:p>
    <w:p w:rsidR="00C8321D" w:rsidRDefault="00C8321D" w:rsidP="00C8321D">
      <w:pPr>
        <w:pStyle w:val="Screenshot"/>
      </w:pPr>
      <w:r>
        <w:lastRenderedPageBreak/>
        <w:pict>
          <v:shape id="_x0000_i1130" type="#_x0000_t75" alt="АРМ планировщика ТОиР" style="width:403.15pt;height:215.3pt">
            <v:imagedata r:id="rId75" o:title="imb__2385"/>
          </v:shape>
        </w:pict>
      </w:r>
    </w:p>
    <w:p w:rsidR="00C8321D" w:rsidRDefault="00C8321D" w:rsidP="00C8321D">
      <w:pPr>
        <w:pStyle w:val="p"/>
      </w:pPr>
      <w:r>
        <w:t xml:space="preserve">[3] Заполняется поле </w:t>
      </w:r>
      <w:r w:rsidRPr="00C8321D">
        <w:rPr>
          <w:b/>
        </w:rPr>
        <w:t>*Планирующий завод</w:t>
      </w:r>
      <w:r>
        <w:t>.</w:t>
      </w:r>
    </w:p>
    <w:p w:rsidR="00C8321D" w:rsidRDefault="00C8321D" w:rsidP="00C8321D">
      <w:pPr>
        <w:pStyle w:val="p"/>
      </w:pPr>
      <w:r>
        <w:t xml:space="preserve">[4] Заполняется поле </w:t>
      </w:r>
      <w:r w:rsidRPr="00C8321D">
        <w:rPr>
          <w:b/>
        </w:rPr>
        <w:t>*Группа плановиков</w:t>
      </w:r>
      <w:r>
        <w:t>.</w:t>
      </w:r>
    </w:p>
    <w:p w:rsidR="00C8321D" w:rsidRDefault="00C8321D" w:rsidP="00C8321D">
      <w:pPr>
        <w:pStyle w:val="p"/>
      </w:pPr>
      <w:r>
        <w:t xml:space="preserve">[5] Заполняется поле </w:t>
      </w:r>
      <w:r w:rsidRPr="00C8321D">
        <w:rPr>
          <w:b/>
        </w:rPr>
        <w:t>*Год планирования</w:t>
      </w:r>
      <w:r>
        <w:t>.</w:t>
      </w:r>
    </w:p>
    <w:p w:rsidR="00C8321D" w:rsidRDefault="00C8321D" w:rsidP="00C8321D">
      <w:pPr>
        <w:pStyle w:val="p"/>
      </w:pPr>
      <w:r>
        <w:t xml:space="preserve">[6] Заполняется поле </w:t>
      </w:r>
      <w:r w:rsidRPr="00C8321D">
        <w:rPr>
          <w:b/>
        </w:rPr>
        <w:t>*Недели анализа графика</w:t>
      </w:r>
      <w:r>
        <w:t>.</w:t>
      </w:r>
    </w:p>
    <w:p w:rsidR="00C8321D" w:rsidRDefault="00C8321D" w:rsidP="00C8321D">
      <w:pPr>
        <w:pStyle w:val="p"/>
      </w:pPr>
      <w:r>
        <w:t xml:space="preserve">[7] Заполняется поле </w:t>
      </w:r>
      <w:r w:rsidRPr="00C8321D">
        <w:rPr>
          <w:b/>
        </w:rPr>
        <w:t xml:space="preserve">По </w:t>
      </w:r>
      <w:r>
        <w:t>.</w:t>
      </w:r>
    </w:p>
    <w:p w:rsidR="00C8321D" w:rsidRDefault="00C8321D" w:rsidP="00C8321D">
      <w:pPr>
        <w:pStyle w:val="p"/>
      </w:pPr>
      <w:r>
        <w:t xml:space="preserve">[8] Заполняется поле </w:t>
      </w:r>
      <w:r w:rsidRPr="00C8321D">
        <w:rPr>
          <w:b/>
        </w:rPr>
        <w:t>*Техническое место</w:t>
      </w:r>
      <w:r>
        <w:t>.</w:t>
      </w:r>
    </w:p>
    <w:p w:rsidR="00C8321D" w:rsidRDefault="00C8321D" w:rsidP="00C8321D">
      <w:pPr>
        <w:pStyle w:val="p"/>
      </w:pPr>
      <w:r>
        <w:t>[9] </w:t>
      </w:r>
      <w:r w:rsidRPr="00C8321D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86" w:name="TS_744B0F5744AA47C6ACBB97DDC30AB3F4"/>
      <w:bookmarkEnd w:id="86"/>
    </w:p>
    <w:p w:rsidR="00C8321D" w:rsidRDefault="00C8321D" w:rsidP="00C8321D">
      <w:pPr>
        <w:pStyle w:val="Screenshot"/>
      </w:pPr>
      <w:r>
        <w:pict>
          <v:shape id="_x0000_i1131" type="#_x0000_t75" alt="АРМ планировщика ТОиР" style="width:403.15pt;height:215.3pt">
            <v:imagedata r:id="rId96" o:title="imb__2386"/>
          </v:shape>
        </w:pict>
      </w:r>
    </w:p>
    <w:p w:rsidR="00C8321D" w:rsidRDefault="00C8321D" w:rsidP="00C8321D">
      <w:pPr>
        <w:pStyle w:val="p"/>
      </w:pPr>
      <w:r>
        <w:t xml:space="preserve">[10] Заполняется поле </w:t>
      </w:r>
      <w:r w:rsidRPr="00C8321D">
        <w:rPr>
          <w:b/>
        </w:rPr>
        <w:t>ПользСтатусы заказа ТОРО</w:t>
      </w:r>
      <w:r>
        <w:t>.</w:t>
      </w:r>
    </w:p>
    <w:p w:rsidR="00C8321D" w:rsidRDefault="00C8321D" w:rsidP="00C8321D">
      <w:pPr>
        <w:pStyle w:val="p"/>
      </w:pPr>
      <w:r>
        <w:t xml:space="preserve">[11] Заполняется поле </w:t>
      </w:r>
      <w:r w:rsidRPr="00C8321D">
        <w:rPr>
          <w:b/>
        </w:rPr>
        <w:t>*Начало ОР (дата/время)</w:t>
      </w:r>
      <w:r>
        <w:t>.</w:t>
      </w:r>
    </w:p>
    <w:p w:rsidR="00C8321D" w:rsidRDefault="00C8321D" w:rsidP="00C8321D">
      <w:pPr>
        <w:pStyle w:val="p"/>
      </w:pPr>
      <w:r>
        <w:t xml:space="preserve">[12] Заполняется поле </w:t>
      </w:r>
      <w:r w:rsidRPr="00C8321D">
        <w:rPr>
          <w:b/>
        </w:rPr>
        <w:t>*Начало ОР (дата/время)</w:t>
      </w:r>
      <w:r>
        <w:t>.</w:t>
      </w:r>
    </w:p>
    <w:p w:rsidR="00C8321D" w:rsidRDefault="00C8321D" w:rsidP="00C8321D">
      <w:pPr>
        <w:pStyle w:val="p"/>
      </w:pPr>
      <w:r>
        <w:t xml:space="preserve">[13] Заполняется поле </w:t>
      </w:r>
      <w:r w:rsidRPr="00C8321D">
        <w:rPr>
          <w:b/>
        </w:rPr>
        <w:t>*Окончание ОР (дата/время)</w:t>
      </w:r>
      <w:r>
        <w:t>.</w:t>
      </w:r>
    </w:p>
    <w:p w:rsidR="00C8321D" w:rsidRDefault="00C8321D" w:rsidP="00C8321D">
      <w:pPr>
        <w:pStyle w:val="p"/>
      </w:pPr>
      <w:r>
        <w:t xml:space="preserve">[14] Заполняется поле </w:t>
      </w:r>
      <w:r w:rsidRPr="00C8321D">
        <w:rPr>
          <w:b/>
        </w:rPr>
        <w:t>*Окончание ОР (дата/время)</w:t>
      </w:r>
      <w:r>
        <w:t>.</w:t>
      </w:r>
    </w:p>
    <w:p w:rsidR="00C8321D" w:rsidRDefault="00C8321D" w:rsidP="00C8321D">
      <w:pPr>
        <w:pStyle w:val="p"/>
      </w:pPr>
      <w:r>
        <w:t xml:space="preserve">[15] Для вызова раскрывающегося списка нажмите кнопку </w:t>
      </w:r>
      <w:r w:rsidRPr="00C8321D">
        <w:rPr>
          <w:b/>
        </w:rPr>
        <w:t>*Количество рабочих смен</w:t>
      </w:r>
      <w:r>
        <w:t>.</w:t>
      </w:r>
      <w:bookmarkStart w:id="87" w:name="TS_47B551B04EE94B54956B77BFDF54E43A"/>
      <w:bookmarkEnd w:id="87"/>
    </w:p>
    <w:p w:rsidR="00C8321D" w:rsidRDefault="00C8321D" w:rsidP="00C8321D">
      <w:pPr>
        <w:pStyle w:val="Screenshot"/>
      </w:pPr>
      <w:r>
        <w:lastRenderedPageBreak/>
        <w:pict>
          <v:shape id="_x0000_i1132" type="#_x0000_t75" alt="АРМ планировщика ТОиР" style="width:403.15pt;height:215.3pt">
            <v:imagedata r:id="rId97" o:title="imb__2387"/>
          </v:shape>
        </w:pict>
      </w:r>
    </w:p>
    <w:p w:rsidR="00C8321D" w:rsidRDefault="00C8321D" w:rsidP="00C8321D">
      <w:pPr>
        <w:pStyle w:val="p"/>
      </w:pPr>
      <w:r>
        <w:t xml:space="preserve">[16] Щелчком выбирается запись </w:t>
      </w:r>
      <w:r w:rsidRPr="00C8321D">
        <w:rPr>
          <w:b/>
        </w:rPr>
        <w:t xml:space="preserve"> </w:t>
      </w:r>
      <w:r>
        <w:pict>
          <v:shape id="_x0000_i1133" type="#_x0000_t75" style="width:155.4pt;height:23.9pt">
            <v:imagedata r:id="rId37" o:title="fieldicon"/>
          </v:shape>
        </w:pict>
      </w:r>
      <w:r>
        <w:t>.</w:t>
      </w:r>
      <w:bookmarkStart w:id="88" w:name="TS_5C9EBCE611BB481BA7EFAF8FE13BA5A3"/>
      <w:bookmarkEnd w:id="88"/>
    </w:p>
    <w:p w:rsidR="00C8321D" w:rsidRDefault="00C8321D" w:rsidP="00C8321D">
      <w:pPr>
        <w:pStyle w:val="Screenshot"/>
      </w:pPr>
      <w:r>
        <w:pict>
          <v:shape id="_x0000_i1134" type="#_x0000_t75" alt="АРМ планировщика ТОиР" style="width:403.15pt;height:215.3pt">
            <v:imagedata r:id="rId98" o:title="imb__2388"/>
          </v:shape>
        </w:pict>
      </w:r>
    </w:p>
    <w:p w:rsidR="00C8321D" w:rsidRDefault="00C8321D" w:rsidP="00C8321D">
      <w:pPr>
        <w:pStyle w:val="p"/>
      </w:pPr>
      <w:r>
        <w:t xml:space="preserve">[17] Заполняется поле </w:t>
      </w:r>
      <w:r w:rsidRPr="00C8321D">
        <w:rPr>
          <w:b/>
        </w:rPr>
        <w:t>I смена (начало/окончание)</w:t>
      </w:r>
      <w:r>
        <w:t>.</w:t>
      </w:r>
    </w:p>
    <w:p w:rsidR="00C8321D" w:rsidRDefault="00C8321D" w:rsidP="00C8321D">
      <w:pPr>
        <w:pStyle w:val="p"/>
      </w:pPr>
      <w:r>
        <w:t xml:space="preserve">[18] Заполняется поле </w:t>
      </w:r>
      <w:r w:rsidRPr="00C8321D">
        <w:rPr>
          <w:b/>
        </w:rPr>
        <w:t>I смена (начало/окончание)</w:t>
      </w:r>
      <w:r>
        <w:t>.</w:t>
      </w:r>
    </w:p>
    <w:p w:rsidR="00C8321D" w:rsidRDefault="00C8321D" w:rsidP="00C8321D">
      <w:pPr>
        <w:pStyle w:val="p"/>
      </w:pPr>
      <w:r>
        <w:t xml:space="preserve">[19] Заполняется поле </w:t>
      </w:r>
      <w:r w:rsidRPr="00C8321D">
        <w:rPr>
          <w:b/>
        </w:rPr>
        <w:t>*II смена (начало/окончание)</w:t>
      </w:r>
      <w:r>
        <w:t>.</w:t>
      </w:r>
    </w:p>
    <w:p w:rsidR="00C8321D" w:rsidRDefault="00C8321D" w:rsidP="00C8321D">
      <w:pPr>
        <w:pStyle w:val="p"/>
      </w:pPr>
      <w:r>
        <w:t xml:space="preserve">[20] Заполняется поле </w:t>
      </w:r>
      <w:r w:rsidRPr="00C8321D">
        <w:rPr>
          <w:b/>
        </w:rPr>
        <w:t>*II смена (начало/окончание)</w:t>
      </w:r>
      <w:r>
        <w:t>.</w:t>
      </w:r>
    </w:p>
    <w:p w:rsidR="00C8321D" w:rsidRDefault="00C8321D" w:rsidP="00C8321D">
      <w:pPr>
        <w:pStyle w:val="p"/>
      </w:pPr>
      <w:r>
        <w:t xml:space="preserve">[21] Заполняется поле </w:t>
      </w:r>
      <w:r w:rsidRPr="00C8321D">
        <w:rPr>
          <w:b/>
        </w:rPr>
        <w:t>Наименование оперативного граф</w:t>
      </w:r>
      <w:r>
        <w:t>.</w:t>
      </w:r>
    </w:p>
    <w:p w:rsidR="00C8321D" w:rsidRDefault="00C8321D" w:rsidP="00C8321D">
      <w:pPr>
        <w:pStyle w:val="p"/>
      </w:pPr>
      <w:r>
        <w:t xml:space="preserve">[22] Флажок </w:t>
      </w:r>
      <w:r w:rsidRPr="00C8321D">
        <w:rPr>
          <w:b/>
        </w:rPr>
        <w:t>Отображение операций заказов ТОРО/СГ</w:t>
      </w:r>
      <w:r>
        <w:t xml:space="preserve"> выбирается.</w:t>
      </w:r>
    </w:p>
    <w:p w:rsidR="00C8321D" w:rsidRDefault="00C8321D" w:rsidP="00C8321D">
      <w:pPr>
        <w:pStyle w:val="p"/>
      </w:pPr>
      <w:r>
        <w:t xml:space="preserve">[23] Флажок </w:t>
      </w:r>
      <w:r w:rsidRPr="00C8321D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  <w:bookmarkStart w:id="89" w:name="TS_A42A6FE6C8F0440B9EA3F2A089FF1D20"/>
      <w:bookmarkEnd w:id="89"/>
    </w:p>
    <w:p w:rsidR="00B61770" w:rsidRDefault="00B61770" w:rsidP="00B61770">
      <w:pPr>
        <w:pStyle w:val="Screenshot"/>
      </w:pPr>
      <w:r>
        <w:lastRenderedPageBreak/>
        <w:pict>
          <v:shape id="_x0000_i1135" type="#_x0000_t75" alt="АРМ планировщика ТОиР" style="width:403.15pt;height:215.3pt">
            <v:imagedata r:id="rId99" o:title="imb__2389"/>
          </v:shape>
        </w:pict>
      </w:r>
    </w:p>
    <w:p w:rsidR="00B61770" w:rsidRDefault="00B61770" w:rsidP="00B61770">
      <w:pPr>
        <w:pStyle w:val="p"/>
      </w:pPr>
      <w:r>
        <w:t xml:space="preserve">[24] Заполняется поле </w:t>
      </w:r>
      <w:r w:rsidRPr="00B61770">
        <w:rPr>
          <w:b/>
        </w:rPr>
        <w:t xml:space="preserve">Группировка         </w:t>
      </w:r>
      <w:r>
        <w:t>.</w:t>
      </w:r>
    </w:p>
    <w:p w:rsidR="00B61770" w:rsidRDefault="00B61770" w:rsidP="00B61770">
      <w:pPr>
        <w:pStyle w:val="p"/>
      </w:pPr>
      <w:r>
        <w:t xml:space="preserve">[25] Нажмите </w:t>
      </w:r>
      <w:r w:rsidRPr="00B61770">
        <w:rPr>
          <w:b/>
        </w:rPr>
        <w:t xml:space="preserve"> </w:t>
      </w:r>
      <w:r>
        <w:pict>
          <v:shape id="_x0000_i1136" type="#_x0000_t75" style="width:63.1pt;height:19.6pt">
            <v:imagedata r:id="rId80" o:title="fieldicon"/>
          </v:shape>
        </w:pict>
      </w:r>
      <w:r>
        <w:t>.</w:t>
      </w:r>
    </w:p>
    <w:p w:rsidR="00B61770" w:rsidRDefault="00B61770" w:rsidP="00B61770">
      <w:pPr>
        <w:pStyle w:val="p"/>
      </w:pPr>
      <w:r>
        <w:br/>
        <w:t xml:space="preserve">Можно также нажать </w:t>
      </w:r>
      <w:r w:rsidRPr="00B61770">
        <w:rPr>
          <w:b/>
        </w:rPr>
        <w:t>F8</w:t>
      </w:r>
      <w:r>
        <w:t>.</w:t>
      </w:r>
      <w:bookmarkStart w:id="90" w:name="TS_CD9959AE86274B56B195C9AEAE17DA90"/>
      <w:bookmarkEnd w:id="90"/>
    </w:p>
    <w:p w:rsidR="00B61770" w:rsidRDefault="00B61770" w:rsidP="00B61770">
      <w:pPr>
        <w:pStyle w:val="Screenshot"/>
      </w:pPr>
      <w:r>
        <w:pict>
          <v:shape id="_x0000_i1137" type="#_x0000_t75" alt="График остановочного ремонта [2020/51-53]" style="width:403.15pt;height:213.5pt">
            <v:imagedata r:id="rId100" o:title="imb__2390"/>
          </v:shape>
        </w:pict>
      </w:r>
    </w:p>
    <w:p w:rsidR="00B61770" w:rsidRDefault="00B61770" w:rsidP="00B61770">
      <w:pPr>
        <w:pStyle w:val="p"/>
      </w:pPr>
      <w:r>
        <w:t>[26] Перетащите ползунок для перемещения в нужную область экрана.</w:t>
      </w:r>
      <w:bookmarkStart w:id="91" w:name="TS_C3290AC21D704EA4A4DF5DBBF22C6F5F"/>
      <w:bookmarkEnd w:id="91"/>
    </w:p>
    <w:p w:rsidR="00B61770" w:rsidRDefault="00B61770" w:rsidP="00B61770">
      <w:pPr>
        <w:pStyle w:val="Screenshot"/>
      </w:pPr>
      <w:r>
        <w:lastRenderedPageBreak/>
        <w:pict>
          <v:shape id="_x0000_i1138" type="#_x0000_t75" alt="График остановочного ремонта [2020/51-53]" style="width:403.15pt;height:213.5pt">
            <v:imagedata r:id="rId101" o:title="imb__2391"/>
          </v:shape>
        </w:pict>
      </w:r>
    </w:p>
    <w:p w:rsidR="00B61770" w:rsidRDefault="00B61770" w:rsidP="00B61770">
      <w:pPr>
        <w:pStyle w:val="p"/>
      </w:pPr>
      <w:r>
        <w:t xml:space="preserve">[27] Выполняется двойной щелчок по </w:t>
      </w:r>
      <w:r>
        <w:pict>
          <v:shape id="_x0000_i1139" type="#_x0000_t75" style="width:86.95pt;height:18.9pt">
            <v:imagedata r:id="rId102" o:title="fieldicon"/>
          </v:shape>
        </w:pict>
      </w:r>
      <w:r>
        <w:t>.</w:t>
      </w:r>
      <w:bookmarkStart w:id="92" w:name="TS_F6C585EBADDD42EC8D5295DD4D4CD349"/>
      <w:bookmarkEnd w:id="92"/>
    </w:p>
    <w:p w:rsidR="00B61770" w:rsidRDefault="00B61770" w:rsidP="00B61770">
      <w:pPr>
        <w:pStyle w:val="Screenshot"/>
      </w:pPr>
      <w:r>
        <w:pict>
          <v:shape id="_x0000_i1140" type="#_x0000_t75" alt="ТОРО по состоянию 1200000309: изменение: заголовок/общее" style="width:403.15pt;height:213.5pt">
            <v:imagedata r:id="rId103" o:title="imb__2392"/>
          </v:shape>
        </w:pict>
      </w:r>
    </w:p>
    <w:p w:rsidR="00B61770" w:rsidRDefault="00B61770" w:rsidP="00B61770">
      <w:pPr>
        <w:pStyle w:val="p"/>
      </w:pPr>
      <w:r>
        <w:t xml:space="preserve">[28] Заполняется поле </w:t>
      </w:r>
      <w:r w:rsidRPr="00B61770">
        <w:rPr>
          <w:b/>
        </w:rPr>
        <w:t>БазНачало</w:t>
      </w:r>
      <w:r>
        <w:t>.</w:t>
      </w:r>
    </w:p>
    <w:p w:rsidR="00B61770" w:rsidRDefault="00B61770" w:rsidP="00B61770">
      <w:pPr>
        <w:pStyle w:val="p"/>
      </w:pPr>
      <w:r>
        <w:t xml:space="preserve">[29] Заполняется поле </w:t>
      </w:r>
      <w:r w:rsidRPr="00B61770">
        <w:rPr>
          <w:b/>
        </w:rPr>
        <w:t>БазОконч</w:t>
      </w:r>
      <w:r>
        <w:t>.</w:t>
      </w:r>
    </w:p>
    <w:p w:rsidR="00B61770" w:rsidRDefault="00B61770" w:rsidP="00B61770">
      <w:pPr>
        <w:pStyle w:val="p"/>
      </w:pPr>
      <w:r>
        <w:t xml:space="preserve">[30] Нажмите </w:t>
      </w:r>
      <w:r w:rsidRPr="00B61770">
        <w:rPr>
          <w:b/>
        </w:rPr>
        <w:t xml:space="preserve"> </w:t>
      </w:r>
      <w:r>
        <w:pict>
          <v:shape id="_x0000_i1141" type="#_x0000_t75" style="width:61.65pt;height:19.6pt">
            <v:imagedata r:id="rId104" o:title="fieldicon"/>
          </v:shape>
        </w:pict>
      </w:r>
      <w:r>
        <w:t>.</w:t>
      </w:r>
    </w:p>
    <w:p w:rsidR="00B61770" w:rsidRDefault="00B61770" w:rsidP="00B61770">
      <w:pPr>
        <w:pStyle w:val="p"/>
      </w:pPr>
      <w:r>
        <w:br/>
        <w:t xml:space="preserve">Можно также нажать </w:t>
      </w:r>
      <w:r w:rsidRPr="00B61770">
        <w:rPr>
          <w:b/>
        </w:rPr>
        <w:t>Ctrl+S</w:t>
      </w:r>
      <w:r>
        <w:t>.</w:t>
      </w:r>
      <w:bookmarkStart w:id="93" w:name="TS_9C3CC4CB8DC641E79333DA389C9FA80B"/>
      <w:bookmarkEnd w:id="93"/>
    </w:p>
    <w:p w:rsidR="00B61770" w:rsidRDefault="00B61770" w:rsidP="00B61770">
      <w:pPr>
        <w:pStyle w:val="Screenshot"/>
      </w:pPr>
      <w:r>
        <w:lastRenderedPageBreak/>
        <w:pict>
          <v:shape id="_x0000_i1142" type="#_x0000_t75" alt="График остановочного ремонта [2020/51-53]" style="width:403.15pt;height:213.5pt">
            <v:imagedata r:id="rId105" o:title="imb__2393"/>
          </v:shape>
        </w:pict>
      </w:r>
    </w:p>
    <w:p w:rsidR="00B61770" w:rsidRDefault="00B61770" w:rsidP="00B61770">
      <w:pPr>
        <w:pStyle w:val="p"/>
      </w:pPr>
      <w:r>
        <w:t xml:space="preserve">[31] Нажмите </w:t>
      </w:r>
      <w:r w:rsidRPr="00B61770">
        <w:rPr>
          <w:b/>
        </w:rPr>
        <w:t xml:space="preserve"> </w:t>
      </w:r>
      <w:r>
        <w:pict>
          <v:shape id="_x0000_i1143" type="#_x0000_t75" style="width:66.65pt;height:19.6pt">
            <v:imagedata r:id="rId91" o:title="fieldicon"/>
          </v:shape>
        </w:pict>
      </w:r>
      <w:r>
        <w:t>.</w:t>
      </w:r>
      <w:bookmarkStart w:id="94" w:name="TS_9D3B754F7F524FA7BFD355CFDED13F5A"/>
      <w:bookmarkEnd w:id="94"/>
    </w:p>
    <w:p w:rsidR="00B61770" w:rsidRDefault="00B61770" w:rsidP="00B61770">
      <w:pPr>
        <w:pStyle w:val="Screenshot"/>
      </w:pPr>
      <w:r>
        <w:pict>
          <v:shape id="_x0000_i1144" type="#_x0000_t75" alt="График остановочного ремонта [2020/51-53]" style="width:403.15pt;height:213.5pt">
            <v:imagedata r:id="rId106" o:title="imb__2394"/>
          </v:shape>
        </w:pict>
      </w:r>
    </w:p>
    <w:p w:rsidR="00B61770" w:rsidRDefault="00B61770" w:rsidP="00B61770">
      <w:pPr>
        <w:pStyle w:val="p"/>
      </w:pPr>
      <w:r>
        <w:t>[32] Перетащите ползунок для перемещения в нужную область экрана.</w:t>
      </w:r>
      <w:bookmarkStart w:id="95" w:name="TS_2A1792C28EC4483DACF0A3810F1D56EC"/>
      <w:bookmarkEnd w:id="95"/>
    </w:p>
    <w:p w:rsidR="00B61770" w:rsidRDefault="00B61770" w:rsidP="00B61770">
      <w:pPr>
        <w:pStyle w:val="Screenshot"/>
      </w:pPr>
      <w:r>
        <w:lastRenderedPageBreak/>
        <w:pict>
          <v:shape id="_x0000_i1145" type="#_x0000_t75" alt="График остановочного ремонта [2020/51-53]" style="width:403.15pt;height:213.5pt">
            <v:imagedata r:id="rId107" o:title="imb__2395"/>
          </v:shape>
        </w:pict>
      </w:r>
    </w:p>
    <w:p w:rsidR="00B61770" w:rsidRDefault="00B61770" w:rsidP="00B61770">
      <w:pPr>
        <w:pStyle w:val="p"/>
      </w:pPr>
      <w:r>
        <w:t xml:space="preserve">[33] Нажмите </w:t>
      </w:r>
      <w:r>
        <w:pict>
          <v:shape id="_x0000_i1146" type="#_x0000_t75" style="width:15.7pt;height:14.25pt">
            <v:imagedata r:id="rId108" o:title="fieldicon_14"/>
          </v:shape>
        </w:pict>
      </w:r>
      <w:r>
        <w:t>.</w:t>
      </w:r>
      <w:bookmarkStart w:id="96" w:name="TS_F8FB69057FE24090A7187D3D4BBE0BBD"/>
      <w:bookmarkEnd w:id="96"/>
    </w:p>
    <w:p w:rsidR="00B61770" w:rsidRDefault="00B61770" w:rsidP="00B61770">
      <w:pPr>
        <w:pStyle w:val="Screenshot"/>
      </w:pPr>
      <w:r>
        <w:pict>
          <v:shape id="_x0000_i1147" type="#_x0000_t75" alt="График остановочного ремонта [2020/51-53]" style="width:403.15pt;height:213.5pt">
            <v:imagedata r:id="rId109" o:title="imb__2396"/>
          </v:shape>
        </w:pict>
      </w:r>
    </w:p>
    <w:p w:rsidR="00B61770" w:rsidRDefault="00B61770" w:rsidP="00B61770">
      <w:pPr>
        <w:pStyle w:val="p"/>
      </w:pPr>
      <w:r>
        <w:t xml:space="preserve">[34] Щелчком открывается меню </w:t>
      </w:r>
      <w:r w:rsidRPr="00B61770">
        <w:rPr>
          <w:b/>
        </w:rPr>
        <w:t xml:space="preserve"> </w:t>
      </w:r>
      <w:r>
        <w:pict>
          <v:shape id="_x0000_i1148" type="#_x0000_t75" style="width:97.65pt;height:19.6pt">
            <v:imagedata r:id="rId110" o:title="fieldicon"/>
          </v:shape>
        </w:pict>
      </w:r>
      <w:r>
        <w:t>.</w:t>
      </w:r>
      <w:bookmarkStart w:id="97" w:name="TS_3A6DA7EE59734A579DCA544AAE9024A1"/>
      <w:bookmarkEnd w:id="97"/>
    </w:p>
    <w:p w:rsidR="00B61770" w:rsidRDefault="00B61770" w:rsidP="00B61770">
      <w:pPr>
        <w:pStyle w:val="Screenshot"/>
      </w:pPr>
      <w:r>
        <w:lastRenderedPageBreak/>
        <w:pict>
          <v:shape id="_x0000_i1149" type="#_x0000_t75" alt="График остановочного ремонта [2020/51-53]" style="width:403.15pt;height:213.5pt">
            <v:imagedata r:id="rId111" o:title="imb__2397"/>
          </v:shape>
        </w:pict>
      </w:r>
    </w:p>
    <w:p w:rsidR="00B61770" w:rsidRDefault="00B61770" w:rsidP="00B61770">
      <w:pPr>
        <w:pStyle w:val="p"/>
      </w:pPr>
      <w:r>
        <w:t xml:space="preserve">[35] Щелчком выполняется пункт меню </w:t>
      </w:r>
      <w:r w:rsidRPr="00B61770">
        <w:rPr>
          <w:b/>
        </w:rPr>
        <w:t xml:space="preserve"> </w:t>
      </w:r>
      <w:r>
        <w:pict>
          <v:shape id="_x0000_i1150" type="#_x0000_t75" style="width:258.05pt;height:23.9pt">
            <v:imagedata r:id="rId112" o:title="fieldicon"/>
          </v:shape>
        </w:pict>
      </w:r>
      <w:r>
        <w:t>.</w:t>
      </w:r>
    </w:p>
    <w:p w:rsidR="00B61770" w:rsidRDefault="00B61770" w:rsidP="00B61770">
      <w:pPr>
        <w:pStyle w:val="p"/>
      </w:pPr>
      <w:r>
        <w:br/>
        <w:t xml:space="preserve">Можно также нажать </w:t>
      </w:r>
      <w:r w:rsidRPr="00B61770">
        <w:rPr>
          <w:b/>
        </w:rPr>
        <w:t>4</w:t>
      </w:r>
      <w:r>
        <w:t>.</w:t>
      </w:r>
      <w:bookmarkStart w:id="98" w:name="TS_554812DEBA324ADBB5E2A10D573F9F8B"/>
      <w:bookmarkEnd w:id="98"/>
    </w:p>
    <w:p w:rsidR="00B61770" w:rsidRDefault="00B61770" w:rsidP="00B61770">
      <w:pPr>
        <w:pStyle w:val="Screenshot"/>
      </w:pPr>
      <w:r>
        <w:pict>
          <v:shape id="_x0000_i1151" type="#_x0000_t75" alt="График остановочного ремонта [2020/51-53]" style="width:403.15pt;height:213.5pt">
            <v:imagedata r:id="rId113" o:title="imb__2398"/>
          </v:shape>
        </w:pict>
      </w:r>
    </w:p>
    <w:p w:rsidR="00B61770" w:rsidRDefault="00B61770" w:rsidP="00B61770">
      <w:pPr>
        <w:pStyle w:val="p"/>
      </w:pPr>
      <w:r>
        <w:t xml:space="preserve">[36] Нажмите </w:t>
      </w:r>
      <w:r w:rsidRPr="00B61770">
        <w:rPr>
          <w:b/>
        </w:rPr>
        <w:t xml:space="preserve"> </w:t>
      </w:r>
      <w:r>
        <w:pict>
          <v:shape id="_x0000_i1152" type="#_x0000_t75" style="width:111.9pt;height:20.3pt">
            <v:imagedata r:id="rId114" o:title="fieldicon"/>
          </v:shape>
        </w:pict>
      </w:r>
      <w:r>
        <w:t>.</w:t>
      </w:r>
      <w:bookmarkStart w:id="99" w:name="TS_272E5698A8D14875BDE0F7E9392322BB"/>
      <w:bookmarkEnd w:id="99"/>
    </w:p>
    <w:p w:rsidR="00B61770" w:rsidRDefault="00B61770" w:rsidP="00B61770">
      <w:pPr>
        <w:pStyle w:val="Screenshot"/>
      </w:pPr>
      <w:r>
        <w:lastRenderedPageBreak/>
        <w:pict>
          <v:shape id="_x0000_i1153" type="#_x0000_t75" alt="График остановочного ремонта [2020/51-53]" style="width:403.15pt;height:213.5pt">
            <v:imagedata r:id="rId115" o:title="imb__2399"/>
          </v:shape>
        </w:pict>
      </w:r>
    </w:p>
    <w:p w:rsidR="00B61770" w:rsidRDefault="00B61770" w:rsidP="00B61770">
      <w:pPr>
        <w:pStyle w:val="p"/>
      </w:pPr>
      <w:r>
        <w:t xml:space="preserve">[37] Нажмите </w:t>
      </w:r>
      <w:r w:rsidRPr="00B61770">
        <w:rPr>
          <w:b/>
        </w:rPr>
        <w:t xml:space="preserve"> </w:t>
      </w:r>
      <w:r>
        <w:pict>
          <v:shape id="_x0000_i1154" type="#_x0000_t75" style="width:66.65pt;height:19.6pt">
            <v:imagedata r:id="rId91" o:title="fieldicon"/>
          </v:shape>
        </w:pict>
      </w:r>
      <w:r>
        <w:t>.</w:t>
      </w:r>
      <w:bookmarkStart w:id="100" w:name="TS_E6040EC13CF9434F900A2ACC832768BA"/>
      <w:bookmarkEnd w:id="100"/>
    </w:p>
    <w:p w:rsidR="00B61770" w:rsidRDefault="00B61770" w:rsidP="00B61770">
      <w:pPr>
        <w:pStyle w:val="Screenshot"/>
      </w:pPr>
      <w:r>
        <w:pict>
          <v:shape id="_x0000_i1155" type="#_x0000_t75" alt="График остановочного ремонта [2020/51-53]" style="width:403.15pt;height:213.5pt">
            <v:imagedata r:id="rId116" o:title="imb__2400"/>
          </v:shape>
        </w:pict>
      </w:r>
    </w:p>
    <w:p w:rsidR="00B61770" w:rsidRDefault="00B61770" w:rsidP="00B61770">
      <w:pPr>
        <w:pStyle w:val="p"/>
      </w:pPr>
      <w:r>
        <w:t xml:space="preserve">[38] Нажмите </w:t>
      </w:r>
      <w:r w:rsidRPr="00B61770">
        <w:rPr>
          <w:b/>
        </w:rPr>
        <w:t xml:space="preserve"> </w:t>
      </w:r>
      <w:r>
        <w:pict>
          <v:shape id="_x0000_i1156" type="#_x0000_t75" style="width:36.7pt;height:19.6pt">
            <v:imagedata r:id="rId44" o:title="fieldicon"/>
          </v:shape>
        </w:pict>
      </w:r>
      <w:r>
        <w:t>.</w:t>
      </w:r>
    </w:p>
    <w:p w:rsidR="00B61770" w:rsidRDefault="00B61770" w:rsidP="00B61770">
      <w:pPr>
        <w:pStyle w:val="p"/>
      </w:pPr>
      <w:r>
        <w:br/>
        <w:t xml:space="preserve">Можно также нажать </w:t>
      </w:r>
      <w:r w:rsidRPr="00B61770">
        <w:rPr>
          <w:b/>
        </w:rPr>
        <w:t>Shift+F3</w:t>
      </w:r>
      <w:r>
        <w:t>.</w:t>
      </w:r>
      <w:bookmarkStart w:id="101" w:name="TS_B77B5CEE1CD148CAA5A54576E862AA8D"/>
      <w:bookmarkEnd w:id="101"/>
    </w:p>
    <w:p w:rsidR="00B61770" w:rsidRDefault="00B61770" w:rsidP="00B61770">
      <w:pPr>
        <w:pStyle w:val="Screenshot"/>
      </w:pPr>
      <w:r>
        <w:lastRenderedPageBreak/>
        <w:pict>
          <v:shape id="_x0000_i1157" type="#_x0000_t75" alt="АРМ планировщика ТОиР" style="width:403.15pt;height:213.5pt">
            <v:imagedata r:id="rId117" o:title="imb__2401"/>
          </v:shape>
        </w:pict>
      </w:r>
    </w:p>
    <w:p w:rsidR="00B61770" w:rsidRDefault="00B61770" w:rsidP="00B61770">
      <w:pPr>
        <w:pStyle w:val="p"/>
      </w:pPr>
      <w:r>
        <w:t xml:space="preserve">[39] Нажмите </w:t>
      </w:r>
      <w:r w:rsidRPr="00B61770">
        <w:rPr>
          <w:b/>
        </w:rPr>
        <w:t xml:space="preserve"> </w:t>
      </w:r>
      <w:r>
        <w:pict>
          <v:shape id="_x0000_i1158" type="#_x0000_t75" style="width:36.7pt;height:19.6pt">
            <v:imagedata r:id="rId44" o:title="fieldicon"/>
          </v:shape>
        </w:pict>
      </w:r>
      <w:r>
        <w:t>.</w:t>
      </w:r>
    </w:p>
    <w:p w:rsidR="005A003B" w:rsidRDefault="005A003B" w:rsidP="005A003B">
      <w:pPr>
        <w:pStyle w:val="p"/>
      </w:pPr>
      <w:r>
        <w:br/>
        <w:t xml:space="preserve">Можно также нажать </w:t>
      </w:r>
      <w:r w:rsidRPr="005A003B">
        <w:rPr>
          <w:b/>
        </w:rPr>
        <w:t>Shift+F3</w:t>
      </w:r>
      <w:r>
        <w:t>.</w:t>
      </w:r>
      <w:bookmarkStart w:id="102" w:name="TS_90170294A7774A448945B210C8588A90"/>
      <w:bookmarkEnd w:id="102"/>
    </w:p>
    <w:p w:rsidR="005A003B" w:rsidRDefault="005A003B" w:rsidP="005A003B">
      <w:pPr>
        <w:pStyle w:val="Screenshot"/>
      </w:pPr>
      <w:r>
        <w:pict>
          <v:shape id="_x0000_i1159" type="#_x0000_t75" alt="SAP Easy Access" style="width:403.15pt;height:213.5pt">
            <v:imagedata r:id="rId118" o:title="imb__2402"/>
          </v:shape>
        </w:pict>
      </w:r>
    </w:p>
    <w:p w:rsidR="00E828D8" w:rsidRDefault="00E828D8" w:rsidP="00E828D8">
      <w:pPr>
        <w:pStyle w:val="h1"/>
      </w:pPr>
      <w:bookmarkStart w:id="103" w:name="_Toc26452390"/>
      <w:r>
        <w:lastRenderedPageBreak/>
        <w:t>Устранение расхождений, влияющих на график остановочного ремонта</w:t>
      </w:r>
      <w:bookmarkStart w:id="104" w:name="TS_68CD7100265A4DA6B859FFE18480CDAD"/>
      <w:bookmarkEnd w:id="104"/>
      <w:bookmarkEnd w:id="103"/>
    </w:p>
    <w:p w:rsidR="00E828D8" w:rsidRDefault="00E828D8" w:rsidP="00E828D8">
      <w:pPr>
        <w:pStyle w:val="Screenshot"/>
      </w:pPr>
      <w:r>
        <w:pict>
          <v:shape id="_x0000_i1160" type="#_x0000_t75" alt="SAP Easy Access" style="width:403.15pt;height:215.3pt">
            <v:imagedata r:id="rId72" o:title="imb__2403"/>
          </v:shape>
        </w:pict>
      </w:r>
    </w:p>
    <w:p w:rsidR="00E828D8" w:rsidRDefault="00E828D8" w:rsidP="00E828D8">
      <w:pPr>
        <w:pStyle w:val="p"/>
      </w:pPr>
      <w:r>
        <w:t>[1] </w:t>
      </w:r>
      <w:r w:rsidRPr="00E828D8">
        <w:rPr>
          <w:b/>
        </w:rPr>
        <w:t>zpm_plan</w:t>
      </w:r>
      <w:r>
        <w:t xml:space="preserve"> вводится в </w:t>
      </w:r>
      <w:r w:rsidRPr="00E828D8">
        <w:rPr>
          <w:b/>
        </w:rPr>
        <w:t>поле транзакции</w:t>
      </w:r>
      <w:r>
        <w:t>.</w:t>
      </w:r>
      <w:bookmarkStart w:id="105" w:name="TS_1DC6348DCAAB40AE83120254D3C71FD8"/>
      <w:bookmarkEnd w:id="105"/>
    </w:p>
    <w:p w:rsidR="00E828D8" w:rsidRDefault="00E828D8" w:rsidP="00E828D8">
      <w:pPr>
        <w:pStyle w:val="Screenshot"/>
      </w:pPr>
      <w:r>
        <w:pict>
          <v:shape id="_x0000_i1161" type="#_x0000_t75" alt="АРМ планировщика ТОиР" style="width:403.15pt;height:215.3pt">
            <v:imagedata r:id="rId73" o:title="imb__2404"/>
          </v:shape>
        </w:pict>
      </w:r>
    </w:p>
    <w:p w:rsidR="00E828D8" w:rsidRDefault="00E828D8" w:rsidP="00E828D8">
      <w:pPr>
        <w:pStyle w:val="p"/>
      </w:pPr>
      <w:r>
        <w:t xml:space="preserve">[2] Нажмите </w:t>
      </w:r>
      <w:r w:rsidRPr="00E828D8">
        <w:rPr>
          <w:b/>
        </w:rPr>
        <w:t xml:space="preserve"> </w:t>
      </w:r>
      <w:r>
        <w:pict>
          <v:shape id="_x0000_i1162" type="#_x0000_t75" style="width:17.1pt;height:18.9pt">
            <v:imagedata r:id="rId74" o:title="fieldicon_2"/>
          </v:shape>
        </w:pict>
      </w:r>
      <w:r>
        <w:t>.</w:t>
      </w:r>
      <w:bookmarkStart w:id="106" w:name="TS_C3907ADECDAC45F8A059B25F537126FE"/>
      <w:bookmarkEnd w:id="106"/>
    </w:p>
    <w:p w:rsidR="00E828D8" w:rsidRDefault="00E828D8" w:rsidP="00E828D8">
      <w:pPr>
        <w:pStyle w:val="Screenshot"/>
      </w:pPr>
      <w:r>
        <w:lastRenderedPageBreak/>
        <w:pict>
          <v:shape id="_x0000_i1163" type="#_x0000_t75" alt="АРМ планировщика ТОиР" style="width:403.15pt;height:215.3pt">
            <v:imagedata r:id="rId75" o:title="imb__2405"/>
          </v:shape>
        </w:pict>
      </w:r>
    </w:p>
    <w:p w:rsidR="00E828D8" w:rsidRDefault="00E828D8" w:rsidP="00E828D8">
      <w:pPr>
        <w:pStyle w:val="p"/>
      </w:pPr>
      <w:r>
        <w:t xml:space="preserve">[3] Заполняется поле </w:t>
      </w:r>
      <w:r w:rsidRPr="00E828D8">
        <w:rPr>
          <w:b/>
        </w:rPr>
        <w:t>*Планирующий завод</w:t>
      </w:r>
      <w:r>
        <w:t>.</w:t>
      </w:r>
    </w:p>
    <w:p w:rsidR="00E828D8" w:rsidRDefault="00E828D8" w:rsidP="00E828D8">
      <w:pPr>
        <w:pStyle w:val="p"/>
      </w:pPr>
      <w:r>
        <w:t xml:space="preserve">[4] Заполняется поле </w:t>
      </w:r>
      <w:r w:rsidRPr="00E828D8">
        <w:rPr>
          <w:b/>
        </w:rPr>
        <w:t>*Группа плановиков</w:t>
      </w:r>
      <w:r>
        <w:t>.</w:t>
      </w:r>
    </w:p>
    <w:p w:rsidR="00E828D8" w:rsidRDefault="00E828D8" w:rsidP="00E828D8">
      <w:pPr>
        <w:pStyle w:val="p"/>
      </w:pPr>
      <w:r>
        <w:t xml:space="preserve">[5] Заполняется поле </w:t>
      </w:r>
      <w:r w:rsidRPr="00E828D8">
        <w:rPr>
          <w:b/>
        </w:rPr>
        <w:t>*Год планирования</w:t>
      </w:r>
      <w:r>
        <w:t>.</w:t>
      </w:r>
    </w:p>
    <w:p w:rsidR="00E828D8" w:rsidRDefault="00E828D8" w:rsidP="00E828D8">
      <w:pPr>
        <w:pStyle w:val="p"/>
      </w:pPr>
      <w:r>
        <w:t xml:space="preserve">[6] Заполняется поле </w:t>
      </w:r>
      <w:r w:rsidRPr="00E828D8">
        <w:rPr>
          <w:b/>
        </w:rPr>
        <w:t>*Недели анализа графика</w:t>
      </w:r>
      <w:r>
        <w:t>.</w:t>
      </w:r>
    </w:p>
    <w:p w:rsidR="00E828D8" w:rsidRDefault="00E828D8" w:rsidP="00E828D8">
      <w:pPr>
        <w:pStyle w:val="p"/>
      </w:pPr>
      <w:r>
        <w:t xml:space="preserve">[7] Заполняется поле </w:t>
      </w:r>
      <w:r w:rsidRPr="00E828D8">
        <w:rPr>
          <w:b/>
        </w:rPr>
        <w:t xml:space="preserve">По </w:t>
      </w:r>
      <w:r>
        <w:t>.</w:t>
      </w:r>
    </w:p>
    <w:p w:rsidR="00E828D8" w:rsidRDefault="00E828D8" w:rsidP="00E828D8">
      <w:pPr>
        <w:pStyle w:val="p"/>
      </w:pPr>
      <w:r>
        <w:t xml:space="preserve">[8] Заполняется поле </w:t>
      </w:r>
      <w:r w:rsidRPr="00E828D8">
        <w:rPr>
          <w:b/>
        </w:rPr>
        <w:t>*Техническое место</w:t>
      </w:r>
      <w:r>
        <w:t>.</w:t>
      </w:r>
    </w:p>
    <w:p w:rsidR="00E828D8" w:rsidRDefault="00E828D8" w:rsidP="00E828D8">
      <w:pPr>
        <w:pStyle w:val="p"/>
      </w:pPr>
      <w:r>
        <w:t>[9] </w:t>
      </w:r>
      <w:r w:rsidRPr="00E828D8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107" w:name="TS_62C37EB72D104644AF4043384A115840"/>
      <w:bookmarkEnd w:id="107"/>
    </w:p>
    <w:p w:rsidR="00E828D8" w:rsidRDefault="00E828D8" w:rsidP="00E828D8">
      <w:pPr>
        <w:pStyle w:val="Screenshot"/>
      </w:pPr>
      <w:r>
        <w:pict>
          <v:shape id="_x0000_i1164" type="#_x0000_t75" alt="АРМ планировщика ТОиР" style="width:403.15pt;height:215.3pt">
            <v:imagedata r:id="rId76" o:title="imb__2406"/>
          </v:shape>
        </w:pict>
      </w:r>
    </w:p>
    <w:p w:rsidR="00E828D8" w:rsidRDefault="00E828D8" w:rsidP="00E828D8">
      <w:pPr>
        <w:pStyle w:val="p"/>
      </w:pPr>
      <w:r>
        <w:t xml:space="preserve">[10] Заполняется поле </w:t>
      </w:r>
      <w:r w:rsidRPr="00E828D8">
        <w:rPr>
          <w:b/>
        </w:rPr>
        <w:t>*Начало ОР (дата/время)</w:t>
      </w:r>
      <w:r>
        <w:t>.</w:t>
      </w:r>
    </w:p>
    <w:p w:rsidR="00E828D8" w:rsidRDefault="00E828D8" w:rsidP="00E828D8">
      <w:pPr>
        <w:pStyle w:val="p"/>
      </w:pPr>
      <w:r>
        <w:t xml:space="preserve">[11] Заполняется поле </w:t>
      </w:r>
      <w:r w:rsidRPr="00E828D8">
        <w:rPr>
          <w:b/>
        </w:rPr>
        <w:t>*Начало ОР (дата/время)</w:t>
      </w:r>
      <w:r>
        <w:t>.</w:t>
      </w:r>
    </w:p>
    <w:p w:rsidR="00E828D8" w:rsidRDefault="00E828D8" w:rsidP="00E828D8">
      <w:pPr>
        <w:pStyle w:val="p"/>
      </w:pPr>
      <w:r>
        <w:t xml:space="preserve">[12] Заполняется поле </w:t>
      </w:r>
      <w:r w:rsidRPr="00E828D8">
        <w:rPr>
          <w:b/>
        </w:rPr>
        <w:t>*Окончание ОР (дата/время)</w:t>
      </w:r>
      <w:r>
        <w:t>.</w:t>
      </w:r>
    </w:p>
    <w:p w:rsidR="00E828D8" w:rsidRDefault="00E828D8" w:rsidP="00E828D8">
      <w:pPr>
        <w:pStyle w:val="p"/>
      </w:pPr>
      <w:r>
        <w:t xml:space="preserve">[13] Заполняется поле </w:t>
      </w:r>
      <w:r w:rsidRPr="00E828D8">
        <w:rPr>
          <w:b/>
        </w:rPr>
        <w:t>*Окончание ОР (дата/время)</w:t>
      </w:r>
      <w:r>
        <w:t>.</w:t>
      </w:r>
    </w:p>
    <w:p w:rsidR="00E828D8" w:rsidRDefault="00E828D8" w:rsidP="00E828D8">
      <w:pPr>
        <w:pStyle w:val="p"/>
      </w:pPr>
      <w:r>
        <w:t xml:space="preserve">[14] Для вызова раскрывающегося списка нажмите кнопку </w:t>
      </w:r>
      <w:r w:rsidRPr="00E828D8">
        <w:rPr>
          <w:b/>
        </w:rPr>
        <w:t>*Количество рабочих смен</w:t>
      </w:r>
      <w:r>
        <w:t>.</w:t>
      </w:r>
      <w:bookmarkStart w:id="108" w:name="TS_207A9C4A3506454AA8AA265201456A4C"/>
      <w:bookmarkEnd w:id="108"/>
    </w:p>
    <w:p w:rsidR="00E828D8" w:rsidRDefault="00E828D8" w:rsidP="00E828D8">
      <w:pPr>
        <w:pStyle w:val="Screenshot"/>
      </w:pPr>
      <w:r>
        <w:lastRenderedPageBreak/>
        <w:pict>
          <v:shape id="_x0000_i1165" type="#_x0000_t75" alt="АРМ планировщика ТОиР" style="width:403.15pt;height:215.3pt">
            <v:imagedata r:id="rId77" o:title="imb__2407"/>
          </v:shape>
        </w:pict>
      </w:r>
    </w:p>
    <w:p w:rsidR="00E828D8" w:rsidRDefault="00E828D8" w:rsidP="00E828D8">
      <w:pPr>
        <w:pStyle w:val="p"/>
      </w:pPr>
      <w:r>
        <w:t xml:space="preserve">[15] Щелчком выбирается запись </w:t>
      </w:r>
      <w:r w:rsidRPr="00E828D8">
        <w:rPr>
          <w:b/>
        </w:rPr>
        <w:t xml:space="preserve"> </w:t>
      </w:r>
      <w:r>
        <w:pict>
          <v:shape id="_x0000_i1166" type="#_x0000_t75" style="width:155.4pt;height:23.9pt">
            <v:imagedata r:id="rId37" o:title="fieldicon"/>
          </v:shape>
        </w:pict>
      </w:r>
      <w:r>
        <w:t>.</w:t>
      </w:r>
      <w:bookmarkStart w:id="109" w:name="TS_B0467996CE02445D8EE4796BC3E309FD"/>
      <w:bookmarkEnd w:id="109"/>
    </w:p>
    <w:p w:rsidR="00E828D8" w:rsidRDefault="00E828D8" w:rsidP="00E828D8">
      <w:pPr>
        <w:pStyle w:val="Screenshot"/>
      </w:pPr>
      <w:r>
        <w:pict>
          <v:shape id="_x0000_i1167" type="#_x0000_t75" alt="АРМ планировщика ТОиР" style="width:403.15pt;height:215.3pt">
            <v:imagedata r:id="rId78" o:title="imb__2408"/>
          </v:shape>
        </w:pict>
      </w:r>
    </w:p>
    <w:p w:rsidR="00E828D8" w:rsidRDefault="00E828D8" w:rsidP="00E828D8">
      <w:pPr>
        <w:pStyle w:val="p"/>
      </w:pPr>
      <w:r>
        <w:t xml:space="preserve">[16] Заполняется поле </w:t>
      </w:r>
      <w:r w:rsidRPr="00E828D8">
        <w:rPr>
          <w:b/>
        </w:rPr>
        <w:t>I смена (начало/окончание)</w:t>
      </w:r>
      <w:r>
        <w:t>.</w:t>
      </w:r>
    </w:p>
    <w:p w:rsidR="00E828D8" w:rsidRDefault="00E828D8" w:rsidP="00E828D8">
      <w:pPr>
        <w:pStyle w:val="p"/>
      </w:pPr>
      <w:r>
        <w:t xml:space="preserve">[17] Заполняется поле </w:t>
      </w:r>
      <w:r w:rsidRPr="00E828D8">
        <w:rPr>
          <w:b/>
        </w:rPr>
        <w:t>I смена (начало/окончание)</w:t>
      </w:r>
      <w:r>
        <w:t>.</w:t>
      </w:r>
    </w:p>
    <w:p w:rsidR="00E828D8" w:rsidRDefault="00E828D8" w:rsidP="00E828D8">
      <w:pPr>
        <w:pStyle w:val="p"/>
      </w:pPr>
      <w:r>
        <w:t xml:space="preserve">[18] Заполняется поле </w:t>
      </w:r>
      <w:r w:rsidRPr="00E828D8">
        <w:rPr>
          <w:b/>
        </w:rPr>
        <w:t>*II смена (начало/окончание)</w:t>
      </w:r>
      <w:r>
        <w:t>.</w:t>
      </w:r>
    </w:p>
    <w:p w:rsidR="00E828D8" w:rsidRDefault="00E828D8" w:rsidP="00E828D8">
      <w:pPr>
        <w:pStyle w:val="p"/>
      </w:pPr>
      <w:r>
        <w:t xml:space="preserve">[19] Заполняется поле </w:t>
      </w:r>
      <w:r w:rsidRPr="00E828D8">
        <w:rPr>
          <w:b/>
        </w:rPr>
        <w:t>*II смена (начало/окончание)</w:t>
      </w:r>
      <w:r>
        <w:t>.</w:t>
      </w:r>
    </w:p>
    <w:p w:rsidR="00E828D8" w:rsidRDefault="00E828D8" w:rsidP="00E828D8">
      <w:pPr>
        <w:pStyle w:val="p"/>
      </w:pPr>
      <w:r>
        <w:t xml:space="preserve">[20] Заполняется поле </w:t>
      </w:r>
      <w:r w:rsidRPr="00E828D8">
        <w:rPr>
          <w:b/>
        </w:rPr>
        <w:t>Наименование оперативного граф</w:t>
      </w:r>
      <w:r>
        <w:t>.</w:t>
      </w:r>
    </w:p>
    <w:p w:rsidR="00E828D8" w:rsidRDefault="00E828D8" w:rsidP="00E828D8">
      <w:pPr>
        <w:pStyle w:val="p"/>
      </w:pPr>
      <w:r>
        <w:t xml:space="preserve">[21] Флажок </w:t>
      </w:r>
      <w:r w:rsidRPr="00E828D8">
        <w:rPr>
          <w:b/>
        </w:rPr>
        <w:t>Отображение операций заказов ТОРО/СГ</w:t>
      </w:r>
      <w:r>
        <w:t xml:space="preserve"> выбирается.</w:t>
      </w:r>
    </w:p>
    <w:p w:rsidR="00E828D8" w:rsidRDefault="00E828D8" w:rsidP="00E828D8">
      <w:pPr>
        <w:pStyle w:val="p"/>
      </w:pPr>
      <w:r>
        <w:t xml:space="preserve">[22] Флажок </w:t>
      </w:r>
      <w:r w:rsidRPr="00E828D8">
        <w:rPr>
          <w:b/>
        </w:rPr>
        <w:t>Отображение заказов ТОРО/СГ дополнительно включенных в ОР</w:t>
      </w:r>
      <w:r>
        <w:t xml:space="preserve"> выбирается.</w:t>
      </w:r>
      <w:bookmarkStart w:id="110" w:name="TS_3A84D0C91BF246698355441924C82918"/>
      <w:bookmarkEnd w:id="110"/>
    </w:p>
    <w:p w:rsidR="00E828D8" w:rsidRDefault="00E828D8" w:rsidP="00E828D8">
      <w:pPr>
        <w:pStyle w:val="Screenshot"/>
      </w:pPr>
      <w:r>
        <w:lastRenderedPageBreak/>
        <w:pict>
          <v:shape id="_x0000_i1168" type="#_x0000_t75" alt="АРМ планировщика ТОиР" style="width:403.15pt;height:215.3pt">
            <v:imagedata r:id="rId79" o:title="imb__2409"/>
          </v:shape>
        </w:pict>
      </w:r>
    </w:p>
    <w:p w:rsidR="00E828D8" w:rsidRDefault="00E828D8" w:rsidP="00E828D8">
      <w:pPr>
        <w:pStyle w:val="p"/>
      </w:pPr>
      <w:r>
        <w:t xml:space="preserve">[23] Заполняется поле </w:t>
      </w:r>
      <w:r w:rsidRPr="00E828D8">
        <w:rPr>
          <w:b/>
        </w:rPr>
        <w:t xml:space="preserve">Группировка         </w:t>
      </w:r>
      <w:r>
        <w:t>.</w:t>
      </w:r>
    </w:p>
    <w:p w:rsidR="007C251B" w:rsidRDefault="007C251B" w:rsidP="007C251B">
      <w:pPr>
        <w:pStyle w:val="p"/>
      </w:pPr>
      <w:r>
        <w:t xml:space="preserve">[24] Нажмите </w:t>
      </w:r>
      <w:r w:rsidRPr="007C251B">
        <w:rPr>
          <w:b/>
        </w:rPr>
        <w:t xml:space="preserve"> </w:t>
      </w:r>
      <w:r>
        <w:pict>
          <v:shape id="_x0000_i1169" type="#_x0000_t75" style="width:63.1pt;height:19.6pt">
            <v:imagedata r:id="rId80" o:title="fieldicon"/>
          </v:shape>
        </w:pict>
      </w:r>
      <w:r>
        <w:t>.</w:t>
      </w:r>
    </w:p>
    <w:p w:rsidR="007C251B" w:rsidRDefault="007C251B" w:rsidP="007C251B">
      <w:pPr>
        <w:pStyle w:val="p"/>
      </w:pPr>
      <w:r>
        <w:br/>
        <w:t xml:space="preserve">Можно также нажать </w:t>
      </w:r>
      <w:r w:rsidRPr="007C251B">
        <w:rPr>
          <w:b/>
        </w:rPr>
        <w:t>F8</w:t>
      </w:r>
      <w:r>
        <w:t>.</w:t>
      </w:r>
      <w:bookmarkStart w:id="111" w:name="TS_6E1BA5B880984139AFB939A0D7D8026C"/>
      <w:bookmarkEnd w:id="111"/>
    </w:p>
    <w:p w:rsidR="007C251B" w:rsidRDefault="007C251B" w:rsidP="007C251B">
      <w:pPr>
        <w:pStyle w:val="Screenshot"/>
      </w:pPr>
      <w:r>
        <w:pict>
          <v:shape id="_x0000_i1170" type="#_x0000_t75" alt="График остановочного ремонта [2020/51-53]" style="width:403.15pt;height:213.5pt">
            <v:imagedata r:id="rId119" o:title="imb__2410"/>
          </v:shape>
        </w:pict>
      </w:r>
    </w:p>
    <w:p w:rsidR="007C251B" w:rsidRDefault="007C251B" w:rsidP="007C251B">
      <w:pPr>
        <w:pStyle w:val="p"/>
      </w:pPr>
      <w:r>
        <w:t>[25] Перетащите ползунок для перемещения в нужную область экрана.</w:t>
      </w:r>
      <w:bookmarkStart w:id="112" w:name="TS_06CF43E9C7CB49AFA717C55EC6B9992B"/>
      <w:bookmarkEnd w:id="112"/>
    </w:p>
    <w:p w:rsidR="007C251B" w:rsidRDefault="007C251B" w:rsidP="007C251B">
      <w:pPr>
        <w:pStyle w:val="Screenshot"/>
      </w:pPr>
      <w:r>
        <w:lastRenderedPageBreak/>
        <w:pict>
          <v:shape id="_x0000_i1171" type="#_x0000_t75" alt="График остановочного ремонта [2020/51-53]" style="width:403.15pt;height:213.5pt">
            <v:imagedata r:id="rId120" o:title="imb__2411"/>
          </v:shape>
        </w:pict>
      </w:r>
    </w:p>
    <w:p w:rsidR="007C251B" w:rsidRDefault="007C251B" w:rsidP="007C251B">
      <w:pPr>
        <w:pStyle w:val="p"/>
      </w:pPr>
      <w:r>
        <w:t xml:space="preserve">[26] Нажмите </w:t>
      </w:r>
      <w:r>
        <w:pict>
          <v:shape id="_x0000_i1172" type="#_x0000_t75" style="width:15.7pt;height:14.25pt">
            <v:imagedata r:id="rId121" o:title="fieldicon_22"/>
          </v:shape>
        </w:pict>
      </w:r>
      <w:r>
        <w:t>.</w:t>
      </w:r>
      <w:bookmarkStart w:id="113" w:name="TS_0C1F1470890A4EE2946EE3E645D0C986"/>
      <w:bookmarkEnd w:id="113"/>
    </w:p>
    <w:p w:rsidR="007C251B" w:rsidRDefault="007C251B" w:rsidP="007C251B">
      <w:pPr>
        <w:pStyle w:val="Screenshot"/>
      </w:pPr>
      <w:r>
        <w:pict>
          <v:shape id="_x0000_i1173" type="#_x0000_t75" alt="График остановочного ремонта [2020/51-53]" style="width:403.15pt;height:213.5pt">
            <v:imagedata r:id="rId122" o:title="imb__2412"/>
          </v:shape>
        </w:pict>
      </w:r>
    </w:p>
    <w:p w:rsidR="007C251B" w:rsidRDefault="007C251B" w:rsidP="007C251B">
      <w:pPr>
        <w:pStyle w:val="p"/>
      </w:pPr>
      <w:r>
        <w:t xml:space="preserve">[27] Щелчком открывается меню </w:t>
      </w:r>
      <w:r w:rsidRPr="007C251B">
        <w:rPr>
          <w:b/>
        </w:rPr>
        <w:t xml:space="preserve"> </w:t>
      </w:r>
      <w:r>
        <w:pict>
          <v:shape id="_x0000_i1174" type="#_x0000_t75" style="width:114.75pt;height:19.6pt">
            <v:imagedata r:id="rId83" o:title="fieldicon"/>
          </v:shape>
        </w:pict>
      </w:r>
      <w:r>
        <w:t>.</w:t>
      </w:r>
      <w:bookmarkStart w:id="114" w:name="TS_9791B16F479149379E02EB5032AB5297"/>
      <w:bookmarkEnd w:id="114"/>
    </w:p>
    <w:p w:rsidR="007C251B" w:rsidRDefault="007C251B" w:rsidP="007C251B">
      <w:pPr>
        <w:pStyle w:val="Screenshot"/>
      </w:pPr>
      <w:r>
        <w:lastRenderedPageBreak/>
        <w:pict>
          <v:shape id="_x0000_i1175" type="#_x0000_t75" alt="График остановочного ремонта [2020/51-53]" style="width:403.15pt;height:213.5pt">
            <v:imagedata r:id="rId123" o:title="imb__2413"/>
          </v:shape>
        </w:pict>
      </w:r>
    </w:p>
    <w:p w:rsidR="007C251B" w:rsidRDefault="007C251B" w:rsidP="007C251B">
      <w:pPr>
        <w:pStyle w:val="p"/>
      </w:pPr>
      <w:r>
        <w:t xml:space="preserve">[28] Щелчком выполняется пункт меню </w:t>
      </w:r>
      <w:r w:rsidRPr="007C251B">
        <w:rPr>
          <w:b/>
        </w:rPr>
        <w:t xml:space="preserve"> </w:t>
      </w:r>
      <w:r>
        <w:pict>
          <v:shape id="_x0000_i1176" type="#_x0000_t75" style="width:249.85pt;height:23.9pt">
            <v:imagedata r:id="rId85" o:title="fieldicon"/>
          </v:shape>
        </w:pict>
      </w:r>
      <w:r>
        <w:t>.</w:t>
      </w:r>
    </w:p>
    <w:p w:rsidR="007C251B" w:rsidRDefault="007C251B" w:rsidP="007C251B">
      <w:pPr>
        <w:pStyle w:val="p"/>
      </w:pPr>
      <w:r>
        <w:br/>
        <w:t xml:space="preserve">Можно также нажать </w:t>
      </w:r>
      <w:r w:rsidRPr="007C251B">
        <w:rPr>
          <w:b/>
        </w:rPr>
        <w:t>0</w:t>
      </w:r>
      <w:r>
        <w:t>.</w:t>
      </w:r>
      <w:bookmarkStart w:id="115" w:name="TS_B9CA885FE42F4D66A5A9B1CBB6B84A61"/>
      <w:bookmarkEnd w:id="115"/>
    </w:p>
    <w:p w:rsidR="007C251B" w:rsidRDefault="007C251B" w:rsidP="007C251B">
      <w:pPr>
        <w:pStyle w:val="Screenshot"/>
      </w:pPr>
      <w:r>
        <w:pict>
          <v:shape id="_x0000_i1177" type="#_x0000_t75" alt="График остановочного ремонта [2020/51-53]" style="width:403.15pt;height:213.5pt">
            <v:imagedata r:id="rId124" o:title="imb__2414"/>
          </v:shape>
        </w:pict>
      </w:r>
    </w:p>
    <w:p w:rsidR="007C251B" w:rsidRDefault="007C251B" w:rsidP="007C251B">
      <w:pPr>
        <w:pStyle w:val="p"/>
      </w:pPr>
      <w:r>
        <w:t xml:space="preserve">[29] Нажмите </w:t>
      </w:r>
      <w:r w:rsidRPr="007C251B">
        <w:rPr>
          <w:b/>
        </w:rPr>
        <w:t xml:space="preserve"> </w:t>
      </w:r>
      <w:r>
        <w:pict>
          <v:shape id="_x0000_i1178" type="#_x0000_t75" style="width:111.9pt;height:20.3pt">
            <v:imagedata r:id="rId114" o:title="fieldicon"/>
          </v:shape>
        </w:pict>
      </w:r>
      <w:r>
        <w:t>.</w:t>
      </w:r>
      <w:bookmarkStart w:id="116" w:name="TS_45DD81CC5E184DF194F9EE18F39F53A1"/>
      <w:bookmarkEnd w:id="116"/>
    </w:p>
    <w:p w:rsidR="007C251B" w:rsidRDefault="007C251B" w:rsidP="007C251B">
      <w:pPr>
        <w:pStyle w:val="Screenshot"/>
      </w:pPr>
      <w:r>
        <w:lastRenderedPageBreak/>
        <w:pict>
          <v:shape id="_x0000_i1179" type="#_x0000_t75" alt="График остановочного ремонта [2020/51-53]" style="width:403.15pt;height:213.5pt">
            <v:imagedata r:id="rId125" o:title="imb__2415"/>
          </v:shape>
        </w:pict>
      </w:r>
    </w:p>
    <w:p w:rsidR="007C251B" w:rsidRDefault="007C251B" w:rsidP="007C251B">
      <w:pPr>
        <w:pStyle w:val="p"/>
      </w:pPr>
      <w:r>
        <w:t xml:space="preserve">[30] Нажмите </w:t>
      </w:r>
      <w:r w:rsidRPr="007C251B">
        <w:rPr>
          <w:b/>
        </w:rPr>
        <w:t xml:space="preserve"> </w:t>
      </w:r>
      <w:r>
        <w:pict>
          <v:shape id="_x0000_i1180" type="#_x0000_t75" style="width:146.85pt;height:19.6pt">
            <v:imagedata r:id="rId89" o:title="fieldicon"/>
          </v:shape>
        </w:pict>
      </w:r>
      <w:r>
        <w:t>.</w:t>
      </w:r>
      <w:bookmarkStart w:id="117" w:name="TS_9387361FFDB947EABE2A0B4CC025FD11"/>
      <w:bookmarkEnd w:id="117"/>
    </w:p>
    <w:p w:rsidR="007C251B" w:rsidRDefault="007C251B" w:rsidP="007C251B">
      <w:pPr>
        <w:pStyle w:val="Screenshot"/>
      </w:pPr>
      <w:r>
        <w:pict>
          <v:shape id="_x0000_i1181" type="#_x0000_t75" alt="График остановочного ремонта [2020/51-53]" style="width:403.15pt;height:213.5pt">
            <v:imagedata r:id="rId126" o:title="imb__2416"/>
          </v:shape>
        </w:pict>
      </w:r>
    </w:p>
    <w:p w:rsidR="007C251B" w:rsidRDefault="007C251B" w:rsidP="007C251B">
      <w:pPr>
        <w:pStyle w:val="p"/>
      </w:pPr>
      <w:r>
        <w:t xml:space="preserve">[31] Нажмите </w:t>
      </w:r>
      <w:r w:rsidRPr="007C251B">
        <w:rPr>
          <w:b/>
        </w:rPr>
        <w:t xml:space="preserve"> </w:t>
      </w:r>
      <w:r>
        <w:pict>
          <v:shape id="_x0000_i1182" type="#_x0000_t75" style="width:66.65pt;height:19.6pt">
            <v:imagedata r:id="rId91" o:title="fieldicon"/>
          </v:shape>
        </w:pict>
      </w:r>
      <w:r>
        <w:t>.</w:t>
      </w:r>
      <w:bookmarkStart w:id="118" w:name="TS_71ABA13FFA9D435C8BA7CA0992194A0A"/>
      <w:bookmarkEnd w:id="118"/>
    </w:p>
    <w:p w:rsidR="007C251B" w:rsidRDefault="007C251B" w:rsidP="007C251B">
      <w:pPr>
        <w:pStyle w:val="Screenshot"/>
      </w:pPr>
      <w:r>
        <w:lastRenderedPageBreak/>
        <w:pict>
          <v:shape id="_x0000_i1183" type="#_x0000_t75" alt="График остановочного ремонта [2020/51-53]" style="width:403.15pt;height:213.5pt">
            <v:imagedata r:id="rId127" o:title="imb__2417"/>
          </v:shape>
        </w:pict>
      </w:r>
    </w:p>
    <w:p w:rsidR="007C251B" w:rsidRDefault="007C251B" w:rsidP="007C251B">
      <w:pPr>
        <w:pStyle w:val="p"/>
      </w:pPr>
      <w:r>
        <w:t>[32] Перетащите ползунок для перемещения в нужную область экрана.</w:t>
      </w:r>
      <w:bookmarkStart w:id="119" w:name="TS_23CACEEB56CA4B898FC0CCBC2FA9CEF7"/>
      <w:bookmarkEnd w:id="119"/>
    </w:p>
    <w:p w:rsidR="007C251B" w:rsidRDefault="007C251B" w:rsidP="007C251B">
      <w:pPr>
        <w:pStyle w:val="Screenshot"/>
      </w:pPr>
      <w:r>
        <w:pict>
          <v:shape id="_x0000_i1184" type="#_x0000_t75" alt="График остановочного ремонта [2020/51-53]" style="width:403.15pt;height:213.5pt">
            <v:imagedata r:id="rId128" o:title="imb__2418"/>
          </v:shape>
        </w:pict>
      </w:r>
    </w:p>
    <w:p w:rsidR="007C251B" w:rsidRDefault="007C251B" w:rsidP="007C251B">
      <w:pPr>
        <w:pStyle w:val="p"/>
      </w:pPr>
      <w:r>
        <w:t xml:space="preserve">[33] Выполняется двойной щелчок по </w:t>
      </w:r>
      <w:r>
        <w:pict>
          <v:shape id="_x0000_i1185" type="#_x0000_t75" style="width:97.65pt;height:18.9pt">
            <v:imagedata r:id="rId129" o:title="fieldicon"/>
          </v:shape>
        </w:pict>
      </w:r>
      <w:r>
        <w:t>.</w:t>
      </w:r>
      <w:bookmarkStart w:id="120" w:name="TS_DF3C1A33727D4D129D8A2257C7333708"/>
      <w:bookmarkEnd w:id="120"/>
    </w:p>
    <w:p w:rsidR="007C251B" w:rsidRDefault="007C251B" w:rsidP="007C251B">
      <w:pPr>
        <w:pStyle w:val="Screenshot"/>
      </w:pPr>
      <w:r>
        <w:lastRenderedPageBreak/>
        <w:pict>
          <v:shape id="_x0000_i1186" type="#_x0000_t75" alt="ТОРО по ППР 1100000362: изменение: заголовок/общее" style="width:403.15pt;height:213.5pt">
            <v:imagedata r:id="rId130" o:title="imb__2419"/>
          </v:shape>
        </w:pict>
      </w:r>
    </w:p>
    <w:p w:rsidR="007C251B" w:rsidRDefault="007C251B" w:rsidP="007C251B">
      <w:pPr>
        <w:pStyle w:val="p"/>
      </w:pPr>
      <w:r>
        <w:t xml:space="preserve">[34] Заполняется поле </w:t>
      </w:r>
      <w:r w:rsidRPr="007C251B">
        <w:rPr>
          <w:b/>
        </w:rPr>
        <w:t>БазНачало</w:t>
      </w:r>
      <w:r>
        <w:t>.</w:t>
      </w:r>
    </w:p>
    <w:p w:rsidR="007C251B" w:rsidRDefault="007C251B" w:rsidP="007C251B">
      <w:pPr>
        <w:pStyle w:val="p"/>
      </w:pPr>
      <w:r>
        <w:t xml:space="preserve">[35] Заполняется поле </w:t>
      </w:r>
      <w:r w:rsidRPr="007C251B">
        <w:rPr>
          <w:b/>
        </w:rPr>
        <w:t>БазОконч</w:t>
      </w:r>
      <w:r>
        <w:t>.</w:t>
      </w:r>
    </w:p>
    <w:p w:rsidR="007C251B" w:rsidRDefault="007C251B" w:rsidP="007C251B">
      <w:pPr>
        <w:pStyle w:val="p"/>
      </w:pPr>
      <w:r>
        <w:t xml:space="preserve">[36] Нажмите </w:t>
      </w:r>
      <w:r w:rsidRPr="007C251B">
        <w:rPr>
          <w:b/>
        </w:rPr>
        <w:t xml:space="preserve"> </w:t>
      </w:r>
      <w:r>
        <w:pict>
          <v:shape id="_x0000_i1187" type="#_x0000_t75" style="width:61.65pt;height:19.6pt">
            <v:imagedata r:id="rId131" o:title="fieldicon"/>
          </v:shape>
        </w:pict>
      </w:r>
      <w:r>
        <w:t>.</w:t>
      </w:r>
    </w:p>
    <w:p w:rsidR="007C251B" w:rsidRDefault="007C251B" w:rsidP="007C251B">
      <w:pPr>
        <w:pStyle w:val="p"/>
      </w:pPr>
      <w:r>
        <w:br/>
        <w:t xml:space="preserve">Можно также нажать </w:t>
      </w:r>
      <w:r w:rsidRPr="007C251B">
        <w:rPr>
          <w:b/>
        </w:rPr>
        <w:t>Ctrl+S</w:t>
      </w:r>
      <w:r>
        <w:t>.</w:t>
      </w:r>
      <w:bookmarkStart w:id="121" w:name="TS_FCD0D6FEE704461A9B27371D57AD160A"/>
      <w:bookmarkEnd w:id="121"/>
    </w:p>
    <w:p w:rsidR="007C251B" w:rsidRDefault="007C251B" w:rsidP="007C251B">
      <w:pPr>
        <w:pStyle w:val="Screenshot"/>
      </w:pPr>
      <w:r>
        <w:pict>
          <v:shape id="_x0000_i1188" type="#_x0000_t75" alt="График остановочного ремонта [2020/51-53]" style="width:403.15pt;height:213.5pt">
            <v:imagedata r:id="rId132" o:title="imb__2420"/>
          </v:shape>
        </w:pict>
      </w:r>
    </w:p>
    <w:p w:rsidR="007C251B" w:rsidRDefault="007C251B" w:rsidP="007C251B">
      <w:pPr>
        <w:pStyle w:val="p"/>
      </w:pPr>
      <w:r>
        <w:t xml:space="preserve">[37] Нажмите </w:t>
      </w:r>
      <w:r w:rsidRPr="007C251B">
        <w:rPr>
          <w:b/>
        </w:rPr>
        <w:t xml:space="preserve"> </w:t>
      </w:r>
      <w:r>
        <w:pict>
          <v:shape id="_x0000_i1189" type="#_x0000_t75" style="width:66.65pt;height:19.6pt">
            <v:imagedata r:id="rId133" o:title="fieldicon"/>
          </v:shape>
        </w:pict>
      </w:r>
      <w:r>
        <w:t>.</w:t>
      </w:r>
      <w:bookmarkStart w:id="122" w:name="TS_7AFD4141EC8B480EBB7EA9F516D62BF4"/>
      <w:bookmarkEnd w:id="122"/>
    </w:p>
    <w:p w:rsidR="007C251B" w:rsidRDefault="007C251B" w:rsidP="007C251B">
      <w:pPr>
        <w:pStyle w:val="Screenshot"/>
      </w:pPr>
      <w:r>
        <w:lastRenderedPageBreak/>
        <w:pict>
          <v:shape id="_x0000_i1190" type="#_x0000_t75" alt="График остановочного ремонта [2020/51-53]" style="width:403.15pt;height:213.5pt">
            <v:imagedata r:id="rId134" o:title="imb__2421"/>
          </v:shape>
        </w:pict>
      </w:r>
    </w:p>
    <w:p w:rsidR="007C251B" w:rsidRDefault="007C251B" w:rsidP="007C251B">
      <w:pPr>
        <w:pStyle w:val="p"/>
      </w:pPr>
      <w:r>
        <w:t>[38] Перетащите ползунок для перемещения в нужную область экрана.</w:t>
      </w:r>
      <w:bookmarkStart w:id="123" w:name="TS_01AFCAA73A244326885C0A4A174A98EC"/>
      <w:bookmarkEnd w:id="123"/>
    </w:p>
    <w:p w:rsidR="007C251B" w:rsidRDefault="007C251B" w:rsidP="007C251B">
      <w:pPr>
        <w:pStyle w:val="Screenshot"/>
      </w:pPr>
      <w:r>
        <w:pict>
          <v:shape id="_x0000_i1191" type="#_x0000_t75" alt="График остановочного ремонта [2020/51-53]" style="width:403.15pt;height:213.5pt">
            <v:imagedata r:id="rId135" o:title="imb__2422"/>
          </v:shape>
        </w:pict>
      </w:r>
    </w:p>
    <w:p w:rsidR="007C251B" w:rsidRDefault="007C251B" w:rsidP="007C251B">
      <w:pPr>
        <w:pStyle w:val="p"/>
      </w:pPr>
      <w:r>
        <w:t xml:space="preserve">[39] Флажок </w:t>
      </w:r>
      <w:r w:rsidRPr="007C251B">
        <w:rPr>
          <w:b/>
        </w:rPr>
        <w:t>=</w:t>
      </w:r>
      <w:r>
        <w:t xml:space="preserve"> выбирается.</w:t>
      </w:r>
      <w:bookmarkStart w:id="124" w:name="TS_D08CE3D091024CC19BAB92B91D7E5503"/>
      <w:bookmarkEnd w:id="124"/>
    </w:p>
    <w:p w:rsidR="007C251B" w:rsidRDefault="007C251B" w:rsidP="007C251B">
      <w:pPr>
        <w:pStyle w:val="Screenshot"/>
      </w:pPr>
      <w:r>
        <w:lastRenderedPageBreak/>
        <w:pict>
          <v:shape id="_x0000_i1192" type="#_x0000_t75" alt="График остановочного ремонта [2020/51-53]" style="width:403.15pt;height:213.5pt">
            <v:imagedata r:id="rId136" o:title="imb__2423"/>
          </v:shape>
        </w:pict>
      </w:r>
    </w:p>
    <w:p w:rsidR="007C251B" w:rsidRDefault="007C251B" w:rsidP="007C251B">
      <w:pPr>
        <w:pStyle w:val="p"/>
      </w:pPr>
      <w:r>
        <w:t xml:space="preserve">[40] Флажок </w:t>
      </w:r>
      <w:r w:rsidRPr="007C251B">
        <w:rPr>
          <w:b/>
        </w:rPr>
        <w:t>=</w:t>
      </w:r>
      <w:r>
        <w:t xml:space="preserve"> выбирается.</w:t>
      </w:r>
      <w:bookmarkStart w:id="125" w:name="TS_B17CC919EA574095BC93F52E0315E83E"/>
      <w:bookmarkEnd w:id="125"/>
    </w:p>
    <w:p w:rsidR="007C251B" w:rsidRDefault="007C251B" w:rsidP="007C251B">
      <w:pPr>
        <w:pStyle w:val="Screenshot"/>
      </w:pPr>
      <w:r>
        <w:pict>
          <v:shape id="_x0000_i1193" type="#_x0000_t75" alt="График остановочного ремонта [2020/51-53]" style="width:403.15pt;height:213.5pt">
            <v:imagedata r:id="rId137" o:title="imb__2424"/>
          </v:shape>
        </w:pict>
      </w:r>
    </w:p>
    <w:p w:rsidR="00797EFC" w:rsidRDefault="00797EFC" w:rsidP="00797EFC">
      <w:pPr>
        <w:pStyle w:val="p"/>
      </w:pPr>
      <w:r>
        <w:t xml:space="preserve">[41] Щелчком открывается меню </w:t>
      </w:r>
      <w:r w:rsidRPr="00797EFC">
        <w:rPr>
          <w:b/>
        </w:rPr>
        <w:t xml:space="preserve"> </w:t>
      </w:r>
      <w:r>
        <w:pict>
          <v:shape id="_x0000_i1194" type="#_x0000_t75" style="width:114.75pt;height:19.6pt">
            <v:imagedata r:id="rId83" o:title="fieldicon"/>
          </v:shape>
        </w:pict>
      </w:r>
      <w:r>
        <w:t>.</w:t>
      </w:r>
      <w:bookmarkStart w:id="126" w:name="TS_B4897BF36AED4C7F889A19A68AA61D77"/>
      <w:bookmarkEnd w:id="126"/>
    </w:p>
    <w:p w:rsidR="00797EFC" w:rsidRDefault="00797EFC" w:rsidP="00797EFC">
      <w:pPr>
        <w:pStyle w:val="Screenshot"/>
      </w:pPr>
      <w:r>
        <w:lastRenderedPageBreak/>
        <w:pict>
          <v:shape id="_x0000_i1195" type="#_x0000_t75" alt="График остановочного ремонта [2020/51-53]" style="width:403.15pt;height:213.5pt">
            <v:imagedata r:id="rId138" o:title="imb__2425"/>
          </v:shape>
        </w:pict>
      </w:r>
    </w:p>
    <w:p w:rsidR="00797EFC" w:rsidRDefault="00797EFC" w:rsidP="00797EFC">
      <w:pPr>
        <w:pStyle w:val="p"/>
      </w:pPr>
      <w:r>
        <w:t xml:space="preserve">[42] Щелчком выполняется пункт меню </w:t>
      </w:r>
      <w:r w:rsidRPr="00797EFC">
        <w:rPr>
          <w:b/>
        </w:rPr>
        <w:t xml:space="preserve"> </w:t>
      </w:r>
      <w:r>
        <w:pict>
          <v:shape id="_x0000_i1196" type="#_x0000_t75" style="width:249.85pt;height:23.9pt">
            <v:imagedata r:id="rId139" o:title="fieldicon"/>
          </v:shape>
        </w:pict>
      </w:r>
      <w:r>
        <w:t>.</w:t>
      </w:r>
    </w:p>
    <w:p w:rsidR="00797EFC" w:rsidRDefault="00797EFC" w:rsidP="00797EFC">
      <w:pPr>
        <w:pStyle w:val="p"/>
      </w:pPr>
      <w:r>
        <w:br/>
        <w:t xml:space="preserve">Можно также нажать </w:t>
      </w:r>
      <w:r w:rsidRPr="00797EFC">
        <w:rPr>
          <w:b/>
        </w:rPr>
        <w:t>0</w:t>
      </w:r>
      <w:r>
        <w:t>.</w:t>
      </w:r>
      <w:bookmarkStart w:id="127" w:name="TS_DD25BA4D9F964592AD897BA41B6DD285"/>
      <w:bookmarkEnd w:id="127"/>
    </w:p>
    <w:p w:rsidR="00797EFC" w:rsidRDefault="00797EFC" w:rsidP="00797EFC">
      <w:pPr>
        <w:pStyle w:val="Screenshot"/>
      </w:pPr>
      <w:r>
        <w:pict>
          <v:shape id="_x0000_i1197" type="#_x0000_t75" alt="Выбор зависимой операции" style="width:403.15pt;height:213.5pt">
            <v:imagedata r:id="rId140" o:title="imb__2426"/>
          </v:shape>
        </w:pict>
      </w:r>
    </w:p>
    <w:p w:rsidR="00797EFC" w:rsidRDefault="00797EFC" w:rsidP="00797EFC">
      <w:pPr>
        <w:pStyle w:val="p"/>
      </w:pPr>
      <w:r>
        <w:t xml:space="preserve">[43] Нажмите </w:t>
      </w:r>
      <w:r w:rsidRPr="00797EFC">
        <w:rPr>
          <w:b/>
        </w:rPr>
        <w:t xml:space="preserve"> </w:t>
      </w:r>
      <w:r>
        <w:pict>
          <v:shape id="_x0000_i1198" type="#_x0000_t75" style="width:14.95pt;height:18.9pt">
            <v:imagedata r:id="rId141" o:title="fieldicon_27"/>
          </v:shape>
        </w:pict>
      </w:r>
      <w:r>
        <w:t>.</w:t>
      </w:r>
    </w:p>
    <w:p w:rsidR="00797EFC" w:rsidRDefault="00797EFC" w:rsidP="00797EFC">
      <w:pPr>
        <w:pStyle w:val="p"/>
      </w:pPr>
      <w:r>
        <w:t xml:space="preserve">[44] Нажмите </w:t>
      </w:r>
      <w:r w:rsidRPr="00797EFC">
        <w:rPr>
          <w:b/>
        </w:rPr>
        <w:t xml:space="preserve"> </w:t>
      </w:r>
      <w:r>
        <w:pict>
          <v:shape id="_x0000_i1199" type="#_x0000_t75" style="width:19.6pt;height:19.6pt">
            <v:imagedata r:id="rId63" o:title="fieldicon"/>
          </v:shape>
        </w:pict>
      </w:r>
      <w:r>
        <w:t>.</w:t>
      </w:r>
    </w:p>
    <w:p w:rsidR="00797EFC" w:rsidRDefault="00797EFC" w:rsidP="00797EFC">
      <w:pPr>
        <w:pStyle w:val="p"/>
      </w:pPr>
      <w:r>
        <w:br/>
        <w:t xml:space="preserve">Можно также нажать </w:t>
      </w:r>
      <w:r w:rsidRPr="00797EFC">
        <w:rPr>
          <w:b/>
        </w:rPr>
        <w:t>Enter</w:t>
      </w:r>
      <w:r>
        <w:t>.</w:t>
      </w:r>
      <w:bookmarkStart w:id="128" w:name="TS_BC1416E1639F4CBBA63CBE9DE8E62686"/>
      <w:bookmarkEnd w:id="128"/>
    </w:p>
    <w:p w:rsidR="00797EFC" w:rsidRDefault="00797EFC" w:rsidP="00797EFC">
      <w:pPr>
        <w:pStyle w:val="Screenshot"/>
      </w:pPr>
      <w:r>
        <w:lastRenderedPageBreak/>
        <w:pict>
          <v:shape id="_x0000_i1200" type="#_x0000_t75" alt="График остановочного ремонта [2020/51-53]" style="width:403.15pt;height:213.5pt">
            <v:imagedata r:id="rId142" o:title="imb__2427"/>
          </v:shape>
        </w:pict>
      </w:r>
    </w:p>
    <w:p w:rsidR="00797EFC" w:rsidRDefault="00797EFC" w:rsidP="00797EFC">
      <w:pPr>
        <w:pStyle w:val="p"/>
      </w:pPr>
      <w:r>
        <w:t xml:space="preserve">[45] Нажмите </w:t>
      </w:r>
      <w:r w:rsidRPr="00797EFC">
        <w:rPr>
          <w:b/>
        </w:rPr>
        <w:t xml:space="preserve"> </w:t>
      </w:r>
      <w:r>
        <w:pict>
          <v:shape id="_x0000_i1201" type="#_x0000_t75" style="width:36.7pt;height:19.6pt">
            <v:imagedata r:id="rId44" o:title="fieldicon"/>
          </v:shape>
        </w:pict>
      </w:r>
      <w:r>
        <w:t>.</w:t>
      </w:r>
    </w:p>
    <w:p w:rsidR="00797EFC" w:rsidRDefault="00797EFC" w:rsidP="00797EFC">
      <w:pPr>
        <w:pStyle w:val="p"/>
      </w:pPr>
      <w:r>
        <w:br/>
        <w:t xml:space="preserve">Можно также нажать </w:t>
      </w:r>
      <w:r w:rsidRPr="00797EFC">
        <w:rPr>
          <w:b/>
        </w:rPr>
        <w:t>Shift+F3</w:t>
      </w:r>
      <w:r>
        <w:t>.</w:t>
      </w:r>
      <w:bookmarkStart w:id="129" w:name="TS_32B670E1F8CB434099600E4281029661"/>
      <w:bookmarkEnd w:id="129"/>
    </w:p>
    <w:p w:rsidR="00797EFC" w:rsidRDefault="00797EFC" w:rsidP="00797EFC">
      <w:pPr>
        <w:pStyle w:val="Screenshot"/>
      </w:pPr>
      <w:r>
        <w:pict>
          <v:shape id="_x0000_i1202" type="#_x0000_t75" alt="АРМ планировщика ТОиР" style="width:403.15pt;height:213.5pt">
            <v:imagedata r:id="rId143" o:title="imb__2428"/>
          </v:shape>
        </w:pict>
      </w:r>
    </w:p>
    <w:p w:rsidR="00797EFC" w:rsidRDefault="00797EFC" w:rsidP="00797EFC">
      <w:pPr>
        <w:pStyle w:val="p"/>
      </w:pPr>
      <w:r>
        <w:t xml:space="preserve">[46] Нажмите </w:t>
      </w:r>
      <w:r w:rsidRPr="00797EFC">
        <w:rPr>
          <w:b/>
        </w:rPr>
        <w:t xml:space="preserve"> </w:t>
      </w:r>
      <w:r>
        <w:pict>
          <v:shape id="_x0000_i1203" type="#_x0000_t75" style="width:36.7pt;height:19.6pt">
            <v:imagedata r:id="rId44" o:title="fieldicon"/>
          </v:shape>
        </w:pict>
      </w:r>
      <w:r>
        <w:t>.</w:t>
      </w:r>
    </w:p>
    <w:p w:rsidR="00797EFC" w:rsidRDefault="00797EFC" w:rsidP="00797EFC">
      <w:pPr>
        <w:pStyle w:val="p"/>
      </w:pPr>
      <w:r>
        <w:br/>
        <w:t xml:space="preserve">Можно также нажать </w:t>
      </w:r>
      <w:r w:rsidRPr="00797EFC">
        <w:rPr>
          <w:b/>
        </w:rPr>
        <w:t>Shift+F3</w:t>
      </w:r>
      <w:r>
        <w:t>.</w:t>
      </w:r>
      <w:bookmarkStart w:id="130" w:name="TS_A226C3CDBD8441D5914A27DB8FD3566C"/>
      <w:bookmarkEnd w:id="130"/>
    </w:p>
    <w:p w:rsidR="00797EFC" w:rsidRPr="00024063" w:rsidRDefault="00797EFC" w:rsidP="00797EFC">
      <w:pPr>
        <w:pStyle w:val="Screenshot"/>
      </w:pPr>
      <w:r>
        <w:lastRenderedPageBreak/>
        <w:pict>
          <v:shape id="_x0000_i1204" type="#_x0000_t75" alt="SAP Easy Access" style="width:403.15pt;height:213.5pt">
            <v:imagedata r:id="rId144" o:title="imb__2429"/>
          </v:shape>
        </w:pict>
      </w:r>
    </w:p>
    <w:sectPr w:rsidR="00797EFC" w:rsidRPr="00024063" w:rsidSect="00C37BBA">
      <w:headerReference w:type="default" r:id="rId145"/>
      <w:footerReference w:type="default" r:id="rId146"/>
      <w:headerReference w:type="first" r:id="rId147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544" w:rsidRDefault="008E7544">
      <w:r>
        <w:separator/>
      </w:r>
    </w:p>
  </w:endnote>
  <w:endnote w:type="continuationSeparator" w:id="0">
    <w:p w:rsidR="008E7544" w:rsidRDefault="008E7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7D2CDE" w:rsidRPr="007D2CDE">
      <w:rPr>
        <w:noProof/>
        <w:lang w:val="ru-RU"/>
      </w:rPr>
      <w:t>78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544" w:rsidRDefault="008E7544">
      <w:r>
        <w:separator/>
      </w:r>
    </w:p>
  </w:footnote>
  <w:footnote w:type="continuationSeparator" w:id="0">
    <w:p w:rsidR="008E7544" w:rsidRDefault="008E7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205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7D2CDE">
            <w:rPr>
              <w:lang w:val="en-GB"/>
            </w:rPr>
            <w:t>Планировщик ОР. 61_ТОиР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6" type="#_x0000_t75" style="width:176.45pt;height:39.5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064E2200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68B8"/>
    <w:rsid w:val="00023844"/>
    <w:rsid w:val="00024063"/>
    <w:rsid w:val="00025558"/>
    <w:rsid w:val="00035A16"/>
    <w:rsid w:val="00040789"/>
    <w:rsid w:val="00044148"/>
    <w:rsid w:val="00085462"/>
    <w:rsid w:val="00093CC8"/>
    <w:rsid w:val="000A2937"/>
    <w:rsid w:val="000B3389"/>
    <w:rsid w:val="000D0B30"/>
    <w:rsid w:val="000F1F83"/>
    <w:rsid w:val="001172F2"/>
    <w:rsid w:val="00140BC7"/>
    <w:rsid w:val="0015310F"/>
    <w:rsid w:val="00157A1B"/>
    <w:rsid w:val="0018578A"/>
    <w:rsid w:val="0019007D"/>
    <w:rsid w:val="001932BB"/>
    <w:rsid w:val="001A432C"/>
    <w:rsid w:val="001C2D20"/>
    <w:rsid w:val="001C7F9E"/>
    <w:rsid w:val="001D0B04"/>
    <w:rsid w:val="001E5FAC"/>
    <w:rsid w:val="001E6147"/>
    <w:rsid w:val="001E6B33"/>
    <w:rsid w:val="001F076A"/>
    <w:rsid w:val="00207523"/>
    <w:rsid w:val="00217E8E"/>
    <w:rsid w:val="0024646A"/>
    <w:rsid w:val="00250A5E"/>
    <w:rsid w:val="00250ED9"/>
    <w:rsid w:val="002573BD"/>
    <w:rsid w:val="00285413"/>
    <w:rsid w:val="002A6CCA"/>
    <w:rsid w:val="002B4B31"/>
    <w:rsid w:val="003151D2"/>
    <w:rsid w:val="00346861"/>
    <w:rsid w:val="00367412"/>
    <w:rsid w:val="00374435"/>
    <w:rsid w:val="003804FE"/>
    <w:rsid w:val="0038108A"/>
    <w:rsid w:val="00387E0B"/>
    <w:rsid w:val="003A15D1"/>
    <w:rsid w:val="003C0F6D"/>
    <w:rsid w:val="003D1448"/>
    <w:rsid w:val="003D47F3"/>
    <w:rsid w:val="003E1F2E"/>
    <w:rsid w:val="003E5059"/>
    <w:rsid w:val="003F11C9"/>
    <w:rsid w:val="00405257"/>
    <w:rsid w:val="0040711E"/>
    <w:rsid w:val="00424780"/>
    <w:rsid w:val="004263D4"/>
    <w:rsid w:val="00427D6F"/>
    <w:rsid w:val="004717FC"/>
    <w:rsid w:val="00495158"/>
    <w:rsid w:val="004C68F3"/>
    <w:rsid w:val="004D59A5"/>
    <w:rsid w:val="005056A1"/>
    <w:rsid w:val="005358EA"/>
    <w:rsid w:val="00537952"/>
    <w:rsid w:val="00544101"/>
    <w:rsid w:val="00550A66"/>
    <w:rsid w:val="0057088E"/>
    <w:rsid w:val="0057091D"/>
    <w:rsid w:val="005A003B"/>
    <w:rsid w:val="005D3CC8"/>
    <w:rsid w:val="005D44F4"/>
    <w:rsid w:val="005E33D4"/>
    <w:rsid w:val="006109E5"/>
    <w:rsid w:val="00634741"/>
    <w:rsid w:val="00637ECC"/>
    <w:rsid w:val="00654CBC"/>
    <w:rsid w:val="0066195F"/>
    <w:rsid w:val="00667A04"/>
    <w:rsid w:val="00674658"/>
    <w:rsid w:val="006750FD"/>
    <w:rsid w:val="00682041"/>
    <w:rsid w:val="00685E55"/>
    <w:rsid w:val="00686256"/>
    <w:rsid w:val="006D5552"/>
    <w:rsid w:val="006E69E3"/>
    <w:rsid w:val="00702797"/>
    <w:rsid w:val="00720B3E"/>
    <w:rsid w:val="00724330"/>
    <w:rsid w:val="007332EC"/>
    <w:rsid w:val="0073342C"/>
    <w:rsid w:val="007341E3"/>
    <w:rsid w:val="00737B0C"/>
    <w:rsid w:val="00745D5B"/>
    <w:rsid w:val="00761AD7"/>
    <w:rsid w:val="00773C7F"/>
    <w:rsid w:val="00797EFC"/>
    <w:rsid w:val="007C251B"/>
    <w:rsid w:val="007C2FF6"/>
    <w:rsid w:val="007D2CDE"/>
    <w:rsid w:val="007D37BC"/>
    <w:rsid w:val="007D47DD"/>
    <w:rsid w:val="007D49D8"/>
    <w:rsid w:val="007E19B2"/>
    <w:rsid w:val="007F11DA"/>
    <w:rsid w:val="008A2CF6"/>
    <w:rsid w:val="008D7094"/>
    <w:rsid w:val="008E7544"/>
    <w:rsid w:val="009105D4"/>
    <w:rsid w:val="00926CD9"/>
    <w:rsid w:val="00933638"/>
    <w:rsid w:val="00976DB2"/>
    <w:rsid w:val="009B3EBF"/>
    <w:rsid w:val="009B3F0E"/>
    <w:rsid w:val="009B7A2C"/>
    <w:rsid w:val="009D3626"/>
    <w:rsid w:val="009D7DDF"/>
    <w:rsid w:val="009F74DE"/>
    <w:rsid w:val="00A053EC"/>
    <w:rsid w:val="00A31455"/>
    <w:rsid w:val="00A31A37"/>
    <w:rsid w:val="00A34EDE"/>
    <w:rsid w:val="00A41AA0"/>
    <w:rsid w:val="00A5245C"/>
    <w:rsid w:val="00A56EE8"/>
    <w:rsid w:val="00A6542E"/>
    <w:rsid w:val="00A66055"/>
    <w:rsid w:val="00A75B3C"/>
    <w:rsid w:val="00A77D5E"/>
    <w:rsid w:val="00A95AA3"/>
    <w:rsid w:val="00AA1F94"/>
    <w:rsid w:val="00AA274B"/>
    <w:rsid w:val="00AB2213"/>
    <w:rsid w:val="00AC0EE1"/>
    <w:rsid w:val="00AD37A8"/>
    <w:rsid w:val="00AE292A"/>
    <w:rsid w:val="00AF6283"/>
    <w:rsid w:val="00AF76B3"/>
    <w:rsid w:val="00B10C35"/>
    <w:rsid w:val="00B15DF0"/>
    <w:rsid w:val="00B43B9E"/>
    <w:rsid w:val="00B465CD"/>
    <w:rsid w:val="00B61770"/>
    <w:rsid w:val="00B70EB2"/>
    <w:rsid w:val="00B737E7"/>
    <w:rsid w:val="00B73CD8"/>
    <w:rsid w:val="00B75BE7"/>
    <w:rsid w:val="00BB4586"/>
    <w:rsid w:val="00BB59EC"/>
    <w:rsid w:val="00BC0AAB"/>
    <w:rsid w:val="00BC68D6"/>
    <w:rsid w:val="00BC708A"/>
    <w:rsid w:val="00BD5F31"/>
    <w:rsid w:val="00BE3ADD"/>
    <w:rsid w:val="00C03C44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8321D"/>
    <w:rsid w:val="00CB402B"/>
    <w:rsid w:val="00CC0CA8"/>
    <w:rsid w:val="00CD2106"/>
    <w:rsid w:val="00CF275C"/>
    <w:rsid w:val="00CF66C5"/>
    <w:rsid w:val="00D0788A"/>
    <w:rsid w:val="00D20E3E"/>
    <w:rsid w:val="00D40CFB"/>
    <w:rsid w:val="00D4651C"/>
    <w:rsid w:val="00D654B7"/>
    <w:rsid w:val="00D74AB8"/>
    <w:rsid w:val="00D76201"/>
    <w:rsid w:val="00D80B93"/>
    <w:rsid w:val="00D80F23"/>
    <w:rsid w:val="00D96D9D"/>
    <w:rsid w:val="00DA5172"/>
    <w:rsid w:val="00DC1B79"/>
    <w:rsid w:val="00DC50F8"/>
    <w:rsid w:val="00E1522A"/>
    <w:rsid w:val="00E2155A"/>
    <w:rsid w:val="00E7174B"/>
    <w:rsid w:val="00E828D8"/>
    <w:rsid w:val="00E8643B"/>
    <w:rsid w:val="00E86847"/>
    <w:rsid w:val="00EB6FB6"/>
    <w:rsid w:val="00EC3F3E"/>
    <w:rsid w:val="00F21FAF"/>
    <w:rsid w:val="00F320AA"/>
    <w:rsid w:val="00F3568D"/>
    <w:rsid w:val="00F43C60"/>
    <w:rsid w:val="00F61E15"/>
    <w:rsid w:val="00F66368"/>
    <w:rsid w:val="00FA005B"/>
    <w:rsid w:val="00FA4F0C"/>
    <w:rsid w:val="00FC1FA0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E6FF5B42-FD54-431C-BEF8-890438C4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140BC7"/>
    <w:rPr>
      <w:rFonts w:ascii="Arial" w:hAnsi="Arial"/>
      <w:b/>
      <w:sz w:val="48"/>
    </w:rPr>
  </w:style>
  <w:style w:type="character" w:customStyle="1" w:styleId="h10">
    <w:name w:val="h1 Знак"/>
    <w:link w:val="h1"/>
    <w:rsid w:val="00140BC7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720B3E"/>
    <w:rPr>
      <w:rFonts w:ascii="Arial" w:hAnsi="Arial"/>
      <w:b/>
    </w:rPr>
  </w:style>
  <w:style w:type="character" w:customStyle="1" w:styleId="h20">
    <w:name w:val="h2 Знак"/>
    <w:link w:val="h2"/>
    <w:rsid w:val="00720B3E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720B3E"/>
    <w:rPr>
      <w:rFonts w:ascii="Arial" w:hAnsi="Arial"/>
    </w:rPr>
  </w:style>
  <w:style w:type="character" w:customStyle="1" w:styleId="p0">
    <w:name w:val="p Знак"/>
    <w:link w:val="p"/>
    <w:rsid w:val="00720B3E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theme" Target="theme/theme1.xml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customXml" Target="../customXml/item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customXml" Target="../customXml/item2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customXml" Target="../customXml/item3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0B27EF-9D92-45C8-ACC3-C80D5F879343}"/>
</file>

<file path=customXml/itemProps2.xml><?xml version="1.0" encoding="utf-8"?>
<ds:datastoreItem xmlns:ds="http://schemas.openxmlformats.org/officeDocument/2006/customXml" ds:itemID="{CCC6A4B4-865F-439E-B865-C2CF628C36D5}"/>
</file>

<file path=customXml/itemProps3.xml><?xml version="1.0" encoding="utf-8"?>
<ds:datastoreItem xmlns:ds="http://schemas.openxmlformats.org/officeDocument/2006/customXml" ds:itemID="{36FA55BD-EA13-4458-8E3E-FA39AA74F895}"/>
</file>

<file path=docProps/app.xml><?xml version="1.0" encoding="utf-8"?>
<Properties xmlns="http://schemas.openxmlformats.org/officeDocument/2006/extended-properties" xmlns:vt="http://schemas.openxmlformats.org/officeDocument/2006/docPropsVTypes">
  <Template>9424DB95</Template>
  <TotalTime>0</TotalTime>
  <Pages>2</Pages>
  <Words>1520</Words>
  <Characters>11222</Characters>
  <Application>Microsoft Office Word</Application>
  <DocSecurity>0</DocSecurity>
  <Lines>2244</Lines>
  <Paragraphs>509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ОР. 61_ТОиР</vt:lpstr>
      <vt:lpstr>Documentation</vt:lpstr>
    </vt:vector>
  </TitlesOfParts>
  <Company>Company Name</Company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ОР. 61_ТОиР</dc:title>
  <dc:subject/>
  <dc:creator>MedvedevMS</dc:creator>
  <cp:keywords/>
  <dc:description/>
  <cp:lastModifiedBy>MedvedevMS</cp:lastModifiedBy>
  <cp:revision>2</cp:revision>
  <cp:lastPrinted>2009-03-31T09:35:00Z</cp:lastPrinted>
  <dcterms:created xsi:type="dcterms:W3CDTF">2019-12-05T12:31:00Z</dcterms:created>
  <dcterms:modified xsi:type="dcterms:W3CDTF">2019-12-05T12:31:00Z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