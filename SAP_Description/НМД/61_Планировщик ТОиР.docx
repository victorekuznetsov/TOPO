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2D2465" w:rsidRDefault="00F320AA" w:rsidP="00002C92">
      <w:pPr>
        <w:pStyle w:val="documenttitle"/>
        <w:rPr>
          <w:lang w:val="ru-RU"/>
        </w:rPr>
      </w:pPr>
      <w:r>
        <w:rPr>
          <w:lang w:val="en-GB"/>
        </w:rPr>
        <w:fldChar w:fldCharType="begin"/>
      </w:r>
      <w:r w:rsidRPr="002D2465">
        <w:rPr>
          <w:lang w:val="ru-RU"/>
        </w:rPr>
        <w:instrText xml:space="preserve"> </w:instrText>
      </w:r>
      <w:r>
        <w:rPr>
          <w:lang w:val="en-GB"/>
        </w:rPr>
        <w:instrText>TITLE</w:instrText>
      </w:r>
      <w:r w:rsidRPr="002D2465">
        <w:rPr>
          <w:lang w:val="ru-RU"/>
        </w:rPr>
        <w:instrText xml:space="preserve">   \* </w:instrText>
      </w:r>
      <w:r>
        <w:rPr>
          <w:lang w:val="en-GB"/>
        </w:rPr>
        <w:instrText>MERGEFORMAT</w:instrText>
      </w:r>
      <w:r w:rsidRPr="002D2465">
        <w:rPr>
          <w:lang w:val="ru-RU"/>
        </w:rPr>
        <w:instrText xml:space="preserve"> </w:instrText>
      </w:r>
      <w:r>
        <w:rPr>
          <w:lang w:val="en-GB"/>
        </w:rPr>
        <w:fldChar w:fldCharType="separate"/>
      </w:r>
      <w:r w:rsidR="00FC55D8">
        <w:rPr>
          <w:lang w:val="en-GB"/>
        </w:rPr>
        <w:t>Планировщик ТОиР. 61_ТОиР</w:t>
      </w:r>
      <w:r>
        <w:rPr>
          <w:lang w:val="en-GB"/>
        </w:rPr>
        <w:fldChar w:fldCharType="end"/>
      </w:r>
    </w:p>
    <w:p w:rsidR="004D59A5" w:rsidRPr="002D2465" w:rsidRDefault="004D59A5" w:rsidP="00702797">
      <w:pPr>
        <w:rPr>
          <w:lang w:val="ru-RU"/>
        </w:rPr>
      </w:pPr>
    </w:p>
    <w:p w:rsidR="00AC0EE1" w:rsidRPr="002D2465" w:rsidRDefault="00C37BBA">
      <w:pPr>
        <w:pStyle w:val="af7"/>
        <w:rPr>
          <w:lang w:val="ru-RU"/>
        </w:rPr>
      </w:pPr>
      <w:r w:rsidRPr="002D2465">
        <w:rPr>
          <w:lang w:val="ru-RU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2D2465">
        <w:rPr>
          <w:lang w:val="ru-RU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FC55D8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FC55D8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 w:rsidRPr="002D2465">
        <w:rPr>
          <w:caps w:val="0"/>
          <w:lang w:val="ru-RU"/>
        </w:rPr>
        <w:instrText xml:space="preserve"> </w:instrText>
      </w:r>
      <w:r w:rsidR="00495158">
        <w:rPr>
          <w:caps w:val="0"/>
          <w:lang w:val="en-GB"/>
        </w:rPr>
        <w:instrText>TOC</w:instrText>
      </w:r>
      <w:r w:rsidR="00495158" w:rsidRPr="002D2465">
        <w:rPr>
          <w:caps w:val="0"/>
          <w:lang w:val="ru-RU"/>
        </w:rPr>
        <w:instrText xml:space="preserve"> \</w:instrText>
      </w:r>
      <w:r w:rsidR="00495158">
        <w:rPr>
          <w:caps w:val="0"/>
          <w:lang w:val="en-GB"/>
        </w:rPr>
        <w:instrText>o</w:instrText>
      </w:r>
      <w:r w:rsidRPr="002D2465">
        <w:rPr>
          <w:caps w:val="0"/>
          <w:lang w:val="ru-RU"/>
        </w:rPr>
        <w:instrText xml:space="preserve"> \</w:instrText>
      </w:r>
      <w:r w:rsidRPr="00024063">
        <w:rPr>
          <w:caps w:val="0"/>
          <w:lang w:val="en-GB"/>
        </w:rPr>
        <w:instrText>h</w:instrText>
      </w:r>
      <w:r w:rsidRPr="002D2465">
        <w:rPr>
          <w:caps w:val="0"/>
          <w:lang w:val="ru-RU"/>
        </w:rPr>
        <w:instrText xml:space="preserve"> \</w:instrText>
      </w:r>
      <w:r w:rsidRPr="00024063">
        <w:rPr>
          <w:caps w:val="0"/>
          <w:lang w:val="en-GB"/>
        </w:rPr>
        <w:instrText>z</w:instrText>
      </w:r>
      <w:r w:rsidRPr="002D2465">
        <w:rPr>
          <w:caps w:val="0"/>
          <w:lang w:val="ru-RU"/>
        </w:rPr>
        <w:instrText xml:space="preserve"> \</w:instrText>
      </w:r>
      <w:r w:rsidRPr="00024063">
        <w:rPr>
          <w:caps w:val="0"/>
          <w:lang w:val="en-GB"/>
        </w:rPr>
        <w:instrText>t</w:instrText>
      </w:r>
      <w:r w:rsidRPr="002D2465">
        <w:rPr>
          <w:caps w:val="0"/>
          <w:lang w:val="ru-RU"/>
        </w:rPr>
        <w:instrText xml:space="preserve"> "Ü</w:instrText>
      </w:r>
      <w:r w:rsidRPr="00024063">
        <w:rPr>
          <w:caps w:val="0"/>
          <w:lang w:val="en-GB"/>
        </w:rPr>
        <w:instrText>berschrift</w:instrText>
      </w:r>
      <w:r w:rsidRPr="002D2465">
        <w:rPr>
          <w:caps w:val="0"/>
          <w:lang w:val="ru-RU"/>
        </w:rPr>
        <w:instrText xml:space="preserve"> 1;1" </w:instrText>
      </w:r>
      <w:r>
        <w:rPr>
          <w:caps w:val="0"/>
        </w:rPr>
        <w:fldChar w:fldCharType="separate"/>
      </w:r>
      <w:hyperlink w:anchor="_Toc26453475" w:history="1">
        <w:r w:rsidR="00FC55D8" w:rsidRPr="000371D4">
          <w:rPr>
            <w:rStyle w:val="aa"/>
            <w:noProof/>
            <w:lang w:val="ru-RU"/>
          </w:rPr>
          <w:t>1</w:t>
        </w:r>
        <w:r w:rsidR="00FC55D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FC55D8" w:rsidRPr="000371D4">
          <w:rPr>
            <w:rStyle w:val="aa"/>
            <w:noProof/>
            <w:lang w:val="ru-RU"/>
          </w:rPr>
          <w:t>Инструктаж по функциональному направлению «ТОиР»</w:t>
        </w:r>
        <w:r w:rsidR="00FC55D8">
          <w:rPr>
            <w:noProof/>
            <w:webHidden/>
          </w:rPr>
          <w:tab/>
        </w:r>
        <w:r w:rsidR="00FC55D8">
          <w:rPr>
            <w:noProof/>
            <w:webHidden/>
          </w:rPr>
          <w:fldChar w:fldCharType="begin"/>
        </w:r>
        <w:r w:rsidR="00FC55D8">
          <w:rPr>
            <w:noProof/>
            <w:webHidden/>
          </w:rPr>
          <w:instrText xml:space="preserve"> PAGEREF _Toc26453475 \h </w:instrText>
        </w:r>
        <w:r w:rsidR="00FC55D8">
          <w:rPr>
            <w:noProof/>
            <w:webHidden/>
          </w:rPr>
        </w:r>
        <w:r w:rsidR="00FC55D8">
          <w:rPr>
            <w:noProof/>
            <w:webHidden/>
          </w:rPr>
          <w:fldChar w:fldCharType="separate"/>
        </w:r>
        <w:r w:rsidR="00FC55D8">
          <w:rPr>
            <w:noProof/>
            <w:webHidden/>
          </w:rPr>
          <w:t>3</w:t>
        </w:r>
        <w:r w:rsidR="00FC55D8"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76" w:history="1">
        <w:r w:rsidRPr="000371D4">
          <w:rPr>
            <w:rStyle w:val="aa"/>
            <w:noProof/>
            <w:lang w:val="ru-RU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  <w:lang w:val="ru-RU"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77" w:history="1">
        <w:r w:rsidRPr="000371D4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78" w:history="1">
        <w:r w:rsidRPr="000371D4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79" w:history="1">
        <w:r w:rsidRPr="000371D4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0" w:history="1">
        <w:r w:rsidRPr="000371D4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1" w:history="1">
        <w:r w:rsidRPr="000371D4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2" w:history="1">
        <w:r w:rsidRPr="000371D4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3" w:history="1">
        <w:r w:rsidRPr="000371D4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4" w:history="1">
        <w:r w:rsidRPr="000371D4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5" w:history="1">
        <w:r w:rsidRPr="000371D4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6" w:history="1">
        <w:r w:rsidRPr="000371D4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7" w:history="1">
        <w:r w:rsidRPr="000371D4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8" w:history="1">
        <w:r w:rsidRPr="000371D4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89" w:history="1">
        <w:r w:rsidRPr="000371D4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0" w:history="1">
        <w:r w:rsidRPr="000371D4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1" w:history="1">
        <w:r w:rsidRPr="000371D4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2" w:history="1">
        <w:r w:rsidRPr="000371D4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3" w:history="1">
        <w:r w:rsidRPr="000371D4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4" w:history="1">
        <w:r w:rsidRPr="000371D4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5" w:history="1">
        <w:r w:rsidRPr="000371D4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6" w:history="1">
        <w:r w:rsidRPr="000371D4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7" w:history="1">
        <w:r w:rsidRPr="000371D4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8" w:history="1">
        <w:r w:rsidRPr="000371D4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499" w:history="1">
        <w:r w:rsidRPr="000371D4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3500" w:history="1">
        <w:r w:rsidRPr="000371D4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371D4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3501" w:history="1">
        <w:r w:rsidRPr="000371D4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0371D4">
          <w:rPr>
            <w:rStyle w:val="aa"/>
            <w:noProof/>
          </w:rPr>
          <w:t>Адаптация сроков заказов ТОРО с признаком "Остановочный ремонт" под предварительную дату начала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3502" w:history="1">
        <w:r w:rsidRPr="000371D4">
          <w:rPr>
            <w:rStyle w:val="a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0371D4">
          <w:rPr>
            <w:rStyle w:val="aa"/>
            <w:noProof/>
          </w:rPr>
          <w:t>Уточнение сроков проведения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3503" w:history="1">
        <w:r w:rsidRPr="000371D4">
          <w:rPr>
            <w:rStyle w:val="aa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0371D4">
          <w:rPr>
            <w:rStyle w:val="aa"/>
            <w:noProof/>
          </w:rPr>
          <w:t>Перенос сроков проведения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FC55D8" w:rsidRDefault="00FC55D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3504" w:history="1">
        <w:r w:rsidRPr="000371D4">
          <w:rPr>
            <w:rStyle w:val="aa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0371D4">
          <w:rPr>
            <w:rStyle w:val="aa"/>
            <w:noProof/>
          </w:rPr>
          <w:t>Установка статуса "ОСТ" на заказах ТОРО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Pr="002D2465" w:rsidRDefault="009B1098" w:rsidP="009B1098">
      <w:pPr>
        <w:pStyle w:val="h1"/>
        <w:rPr>
          <w:lang w:val="ru-RU"/>
        </w:rPr>
      </w:pPr>
      <w:bookmarkStart w:id="5" w:name="_Toc26453475"/>
      <w:r w:rsidRPr="002D2465">
        <w:rPr>
          <w:lang w:val="ru-RU"/>
        </w:rPr>
        <w:lastRenderedPageBreak/>
        <w:t>Инструктаж по функциональному направлению «ТОиР»</w:t>
      </w:r>
      <w:bookmarkEnd w:id="5"/>
    </w:p>
    <w:p w:rsidR="00D72A0C" w:rsidRPr="002D2465" w:rsidRDefault="00D72A0C" w:rsidP="00D72A0C">
      <w:pPr>
        <w:pStyle w:val="h2"/>
        <w:rPr>
          <w:lang w:val="ru-RU"/>
        </w:rPr>
      </w:pPr>
      <w:bookmarkStart w:id="6" w:name="_Toc26453476"/>
      <w:r w:rsidRPr="002D2465">
        <w:rPr>
          <w:lang w:val="ru-RU"/>
        </w:rPr>
        <w:lastRenderedPageBreak/>
        <w:t>Инструктаж по функциональному направлению «ТОиР»</w:t>
      </w:r>
      <w:bookmarkEnd w:id="6"/>
    </w:p>
    <w:p w:rsidR="00D72A0C" w:rsidRDefault="00D72A0C" w:rsidP="00D72A0C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2pt;height:326.5pt">
            <v:imagedata r:id="rId7" o:title="imb__2431"/>
          </v:shape>
        </w:pict>
      </w:r>
    </w:p>
    <w:p w:rsidR="00143507" w:rsidRDefault="00143507" w:rsidP="00143507">
      <w:pPr>
        <w:pStyle w:val="h2"/>
      </w:pPr>
      <w:bookmarkStart w:id="7" w:name="_Toc26453477"/>
      <w:r>
        <w:lastRenderedPageBreak/>
        <w:t>Внедрение пилота и стабилизация</w:t>
      </w:r>
      <w:bookmarkEnd w:id="7"/>
    </w:p>
    <w:p w:rsidR="00143507" w:rsidRDefault="00143507" w:rsidP="00143507">
      <w:pPr>
        <w:pStyle w:val="p"/>
      </w:pPr>
      <w:r>
        <w:pict>
          <v:shape id="_x0000_i1026" type="#_x0000_t75" style="width:435.2pt;height:326.5pt">
            <v:imagedata r:id="rId8" o:title="imb__2432"/>
          </v:shape>
        </w:pict>
      </w:r>
    </w:p>
    <w:p w:rsidR="0096365C" w:rsidRDefault="0096365C" w:rsidP="0096365C">
      <w:pPr>
        <w:pStyle w:val="h2"/>
      </w:pPr>
      <w:bookmarkStart w:id="8" w:name="_Toc26453478"/>
      <w:r>
        <w:lastRenderedPageBreak/>
        <w:t>Slide1326</w:t>
      </w:r>
      <w:bookmarkEnd w:id="8"/>
    </w:p>
    <w:p w:rsidR="0096365C" w:rsidRDefault="0096365C" w:rsidP="0096365C">
      <w:pPr>
        <w:pStyle w:val="p"/>
      </w:pPr>
      <w:r>
        <w:pict>
          <v:shape id="_x0000_i1027" type="#_x0000_t75" style="width:435.2pt;height:326.5pt">
            <v:imagedata r:id="rId9" o:title="imb__2433"/>
          </v:shape>
        </w:pict>
      </w:r>
    </w:p>
    <w:p w:rsidR="0030333E" w:rsidRDefault="0030333E" w:rsidP="0030333E">
      <w:pPr>
        <w:pStyle w:val="h2"/>
      </w:pPr>
      <w:bookmarkStart w:id="9" w:name="_Toc26453479"/>
      <w:r>
        <w:lastRenderedPageBreak/>
        <w:t>Slide1327</w:t>
      </w:r>
      <w:bookmarkEnd w:id="9"/>
    </w:p>
    <w:p w:rsidR="0030333E" w:rsidRDefault="0030333E" w:rsidP="0030333E">
      <w:pPr>
        <w:pStyle w:val="p"/>
      </w:pPr>
      <w:r>
        <w:pict>
          <v:shape id="_x0000_i1028" type="#_x0000_t75" style="width:435.2pt;height:326.5pt">
            <v:imagedata r:id="rId10" o:title="imb__2434"/>
          </v:shape>
        </w:pict>
      </w:r>
    </w:p>
    <w:p w:rsidR="001C33E4" w:rsidRDefault="001C33E4" w:rsidP="001C33E4">
      <w:pPr>
        <w:pStyle w:val="h2"/>
      </w:pPr>
      <w:bookmarkStart w:id="10" w:name="_Toc26453480"/>
      <w:r>
        <w:lastRenderedPageBreak/>
        <w:t>Slide1328</w:t>
      </w:r>
      <w:bookmarkEnd w:id="10"/>
    </w:p>
    <w:p w:rsidR="001C33E4" w:rsidRDefault="001C33E4" w:rsidP="001C33E4">
      <w:pPr>
        <w:pStyle w:val="p"/>
      </w:pPr>
      <w:r>
        <w:pict>
          <v:shape id="_x0000_i1029" type="#_x0000_t75" style="width:435.2pt;height:326.5pt">
            <v:imagedata r:id="rId11" o:title="imb__2435"/>
          </v:shape>
        </w:pict>
      </w:r>
    </w:p>
    <w:p w:rsidR="00F763F8" w:rsidRDefault="00F763F8" w:rsidP="00F763F8">
      <w:pPr>
        <w:pStyle w:val="h2"/>
      </w:pPr>
      <w:bookmarkStart w:id="11" w:name="_Toc26453481"/>
      <w:r>
        <w:lastRenderedPageBreak/>
        <w:t>Внедрение пилота и стабилизация</w:t>
      </w:r>
      <w:bookmarkEnd w:id="11"/>
    </w:p>
    <w:p w:rsidR="00F763F8" w:rsidRDefault="00F763F8" w:rsidP="00F763F8">
      <w:pPr>
        <w:pStyle w:val="p"/>
      </w:pPr>
      <w:r>
        <w:pict>
          <v:shape id="_x0000_i1030" type="#_x0000_t75" style="width:435.2pt;height:326.5pt">
            <v:imagedata r:id="rId12" o:title="imb__2436"/>
          </v:shape>
        </w:pict>
      </w:r>
    </w:p>
    <w:p w:rsidR="004A2C8B" w:rsidRDefault="004A2C8B" w:rsidP="004A2C8B">
      <w:pPr>
        <w:pStyle w:val="h2"/>
      </w:pPr>
      <w:bookmarkStart w:id="12" w:name="_Toc26453482"/>
      <w:r>
        <w:lastRenderedPageBreak/>
        <w:t>Slide1446</w:t>
      </w:r>
      <w:bookmarkEnd w:id="12"/>
    </w:p>
    <w:p w:rsidR="004A2C8B" w:rsidRDefault="004A2C8B" w:rsidP="004A2C8B">
      <w:pPr>
        <w:pStyle w:val="p"/>
      </w:pPr>
      <w:r>
        <w:pict>
          <v:shape id="_x0000_i1031" type="#_x0000_t75" style="width:435.2pt;height:326.5pt">
            <v:imagedata r:id="rId13" o:title="imb__2437"/>
          </v:shape>
        </w:pict>
      </w:r>
    </w:p>
    <w:p w:rsidR="0029617B" w:rsidRDefault="0029617B" w:rsidP="0029617B">
      <w:pPr>
        <w:pStyle w:val="h2"/>
      </w:pPr>
      <w:bookmarkStart w:id="13" w:name="_Toc26453483"/>
      <w:r>
        <w:lastRenderedPageBreak/>
        <w:t>Slide1447</w:t>
      </w:r>
      <w:bookmarkEnd w:id="13"/>
    </w:p>
    <w:p w:rsidR="0029617B" w:rsidRDefault="0029617B" w:rsidP="0029617B">
      <w:pPr>
        <w:pStyle w:val="p"/>
      </w:pPr>
      <w:r>
        <w:pict>
          <v:shape id="_x0000_i1032" type="#_x0000_t75" style="width:435.2pt;height:326.5pt">
            <v:imagedata r:id="rId14" o:title="imb__2438"/>
          </v:shape>
        </w:pict>
      </w:r>
    </w:p>
    <w:p w:rsidR="009F109B" w:rsidRDefault="009F109B" w:rsidP="009F109B">
      <w:pPr>
        <w:pStyle w:val="h2"/>
      </w:pPr>
      <w:bookmarkStart w:id="14" w:name="_Toc26453484"/>
      <w:r>
        <w:lastRenderedPageBreak/>
        <w:t>Slide1448</w:t>
      </w:r>
      <w:bookmarkEnd w:id="14"/>
    </w:p>
    <w:p w:rsidR="009F109B" w:rsidRDefault="009F109B" w:rsidP="009F109B">
      <w:pPr>
        <w:pStyle w:val="p"/>
      </w:pPr>
      <w:r>
        <w:pict>
          <v:shape id="_x0000_i1033" type="#_x0000_t75" style="width:435.2pt;height:326.5pt">
            <v:imagedata r:id="rId15" o:title="imb__2439"/>
          </v:shape>
        </w:pict>
      </w:r>
    </w:p>
    <w:p w:rsidR="00E9102D" w:rsidRDefault="00E9102D" w:rsidP="00E9102D">
      <w:pPr>
        <w:pStyle w:val="h2"/>
      </w:pPr>
      <w:bookmarkStart w:id="15" w:name="_Toc26453485"/>
      <w:r>
        <w:lastRenderedPageBreak/>
        <w:t>Slide1444</w:t>
      </w:r>
      <w:bookmarkEnd w:id="15"/>
    </w:p>
    <w:p w:rsidR="00E9102D" w:rsidRDefault="00E9102D" w:rsidP="00E9102D">
      <w:pPr>
        <w:pStyle w:val="p"/>
      </w:pPr>
      <w:r>
        <w:pict>
          <v:shape id="_x0000_i1034" type="#_x0000_t75" style="width:435.2pt;height:326.5pt">
            <v:imagedata r:id="rId16" o:title="imb__2440"/>
          </v:shape>
        </w:pict>
      </w:r>
    </w:p>
    <w:p w:rsidR="00541823" w:rsidRDefault="00541823" w:rsidP="00541823">
      <w:pPr>
        <w:pStyle w:val="h2"/>
      </w:pPr>
      <w:bookmarkStart w:id="16" w:name="_Toc26453486"/>
      <w:r>
        <w:lastRenderedPageBreak/>
        <w:t>Slide1445</w:t>
      </w:r>
      <w:bookmarkEnd w:id="16"/>
    </w:p>
    <w:p w:rsidR="00541823" w:rsidRDefault="00541823" w:rsidP="00541823">
      <w:pPr>
        <w:pStyle w:val="p"/>
      </w:pPr>
      <w:r>
        <w:pict>
          <v:shape id="_x0000_i1035" type="#_x0000_t75" style="width:435.2pt;height:326.5pt">
            <v:imagedata r:id="rId17" o:title="imb__2441"/>
          </v:shape>
        </w:pict>
      </w:r>
    </w:p>
    <w:p w:rsidR="00AF424C" w:rsidRDefault="00AF424C" w:rsidP="00AF424C">
      <w:pPr>
        <w:pStyle w:val="h2"/>
      </w:pPr>
      <w:bookmarkStart w:id="17" w:name="_Toc26453487"/>
      <w:r>
        <w:lastRenderedPageBreak/>
        <w:t>Slide1413</w:t>
      </w:r>
      <w:bookmarkEnd w:id="17"/>
    </w:p>
    <w:p w:rsidR="00AF424C" w:rsidRDefault="00AF424C" w:rsidP="00AF424C">
      <w:pPr>
        <w:pStyle w:val="p"/>
      </w:pPr>
      <w:r>
        <w:pict>
          <v:shape id="_x0000_i1036" type="#_x0000_t75" style="width:435.2pt;height:326.5pt">
            <v:imagedata r:id="rId18" o:title="imb__2442"/>
          </v:shape>
        </w:pict>
      </w:r>
    </w:p>
    <w:p w:rsidR="008226C7" w:rsidRDefault="008226C7" w:rsidP="008226C7">
      <w:pPr>
        <w:pStyle w:val="h2"/>
      </w:pPr>
      <w:bookmarkStart w:id="18" w:name="_Toc26453488"/>
      <w:r>
        <w:lastRenderedPageBreak/>
        <w:t>Slide1458</w:t>
      </w:r>
      <w:bookmarkEnd w:id="18"/>
    </w:p>
    <w:p w:rsidR="008226C7" w:rsidRDefault="008226C7" w:rsidP="008226C7">
      <w:pPr>
        <w:pStyle w:val="p"/>
      </w:pPr>
      <w:r>
        <w:pict>
          <v:shape id="_x0000_i1037" type="#_x0000_t75" style="width:435.2pt;height:326.5pt">
            <v:imagedata r:id="rId19" o:title="imb__2443"/>
          </v:shape>
        </w:pict>
      </w:r>
    </w:p>
    <w:p w:rsidR="00393C4C" w:rsidRDefault="00393C4C" w:rsidP="00393C4C">
      <w:pPr>
        <w:pStyle w:val="h2"/>
      </w:pPr>
      <w:bookmarkStart w:id="19" w:name="_Toc26453489"/>
      <w:r>
        <w:lastRenderedPageBreak/>
        <w:t>Slide1417</w:t>
      </w:r>
      <w:bookmarkEnd w:id="19"/>
    </w:p>
    <w:p w:rsidR="00393C4C" w:rsidRDefault="00393C4C" w:rsidP="00393C4C">
      <w:pPr>
        <w:pStyle w:val="p"/>
      </w:pPr>
      <w:r>
        <w:pict>
          <v:shape id="_x0000_i1038" type="#_x0000_t75" style="width:435.2pt;height:326.5pt">
            <v:imagedata r:id="rId20" o:title="imb__2444"/>
          </v:shape>
        </w:pict>
      </w:r>
    </w:p>
    <w:p w:rsidR="00EE763F" w:rsidRDefault="00EE763F" w:rsidP="00EE763F">
      <w:pPr>
        <w:pStyle w:val="h2"/>
      </w:pPr>
      <w:bookmarkStart w:id="20" w:name="_Toc26453490"/>
      <w:r>
        <w:lastRenderedPageBreak/>
        <w:t>Slide1436</w:t>
      </w:r>
      <w:bookmarkEnd w:id="20"/>
    </w:p>
    <w:p w:rsidR="00EE763F" w:rsidRDefault="00EE763F" w:rsidP="00EE763F">
      <w:pPr>
        <w:pStyle w:val="p"/>
      </w:pPr>
      <w:r>
        <w:pict>
          <v:shape id="_x0000_i1039" type="#_x0000_t75" style="width:435.2pt;height:326.5pt">
            <v:imagedata r:id="rId21" o:title="imb__2445"/>
          </v:shape>
        </w:pict>
      </w:r>
    </w:p>
    <w:p w:rsidR="00AB1E98" w:rsidRDefault="00AB1E98" w:rsidP="00AB1E98">
      <w:pPr>
        <w:pStyle w:val="h2"/>
      </w:pPr>
      <w:bookmarkStart w:id="21" w:name="_Toc26453491"/>
      <w:r>
        <w:lastRenderedPageBreak/>
        <w:t>Slide1437</w:t>
      </w:r>
      <w:bookmarkEnd w:id="21"/>
    </w:p>
    <w:p w:rsidR="00AB1E98" w:rsidRDefault="00AB1E98" w:rsidP="00AB1E98">
      <w:pPr>
        <w:pStyle w:val="p"/>
      </w:pPr>
      <w:r>
        <w:pict>
          <v:shape id="_x0000_i1040" type="#_x0000_t75" style="width:435.2pt;height:326.5pt">
            <v:imagedata r:id="rId22" o:title="imb__2446"/>
          </v:shape>
        </w:pict>
      </w:r>
    </w:p>
    <w:p w:rsidR="0013767A" w:rsidRDefault="0013767A" w:rsidP="0013767A">
      <w:pPr>
        <w:pStyle w:val="h2"/>
      </w:pPr>
      <w:bookmarkStart w:id="22" w:name="_Toc26453492"/>
      <w:r>
        <w:lastRenderedPageBreak/>
        <w:t>Slide1449</w:t>
      </w:r>
      <w:bookmarkEnd w:id="22"/>
    </w:p>
    <w:p w:rsidR="0013767A" w:rsidRDefault="0013767A" w:rsidP="0013767A">
      <w:pPr>
        <w:pStyle w:val="p"/>
      </w:pPr>
      <w:r>
        <w:pict>
          <v:shape id="_x0000_i1041" type="#_x0000_t75" style="width:435.2pt;height:326.5pt">
            <v:imagedata r:id="rId23" o:title="imb__2447"/>
          </v:shape>
        </w:pict>
      </w:r>
    </w:p>
    <w:p w:rsidR="00DB04B5" w:rsidRDefault="00DB04B5" w:rsidP="00DB04B5">
      <w:pPr>
        <w:pStyle w:val="h2"/>
      </w:pPr>
      <w:bookmarkStart w:id="23" w:name="_Toc26453493"/>
      <w:r>
        <w:lastRenderedPageBreak/>
        <w:t>Slide1450</w:t>
      </w:r>
      <w:bookmarkEnd w:id="23"/>
    </w:p>
    <w:p w:rsidR="00DB04B5" w:rsidRDefault="00DB04B5" w:rsidP="00DB04B5">
      <w:pPr>
        <w:pStyle w:val="p"/>
      </w:pPr>
      <w:r>
        <w:pict>
          <v:shape id="_x0000_i1042" type="#_x0000_t75" style="width:435.2pt;height:326.5pt">
            <v:imagedata r:id="rId24" o:title="imb__2448"/>
          </v:shape>
        </w:pict>
      </w:r>
    </w:p>
    <w:p w:rsidR="00622801" w:rsidRDefault="00622801" w:rsidP="00622801">
      <w:pPr>
        <w:pStyle w:val="h2"/>
      </w:pPr>
      <w:bookmarkStart w:id="24" w:name="_Toc26453494"/>
      <w:r>
        <w:lastRenderedPageBreak/>
        <w:t>Slide1451</w:t>
      </w:r>
      <w:bookmarkEnd w:id="24"/>
    </w:p>
    <w:p w:rsidR="00622801" w:rsidRDefault="00622801" w:rsidP="00622801">
      <w:pPr>
        <w:pStyle w:val="p"/>
      </w:pPr>
      <w:r>
        <w:pict>
          <v:shape id="_x0000_i1043" type="#_x0000_t75" style="width:435.2pt;height:326.5pt">
            <v:imagedata r:id="rId25" o:title="imb__2449"/>
          </v:shape>
        </w:pict>
      </w:r>
    </w:p>
    <w:p w:rsidR="00114816" w:rsidRDefault="00114816" w:rsidP="00114816">
      <w:pPr>
        <w:pStyle w:val="h2"/>
      </w:pPr>
      <w:bookmarkStart w:id="25" w:name="_Toc26453495"/>
      <w:r>
        <w:lastRenderedPageBreak/>
        <w:t>Slide1452</w:t>
      </w:r>
      <w:bookmarkEnd w:id="25"/>
    </w:p>
    <w:p w:rsidR="00114816" w:rsidRDefault="00114816" w:rsidP="00114816">
      <w:pPr>
        <w:pStyle w:val="p"/>
      </w:pPr>
      <w:r>
        <w:pict>
          <v:shape id="_x0000_i1044" type="#_x0000_t75" style="width:435.2pt;height:326.5pt">
            <v:imagedata r:id="rId26" o:title="imb__2450"/>
          </v:shape>
        </w:pict>
      </w:r>
    </w:p>
    <w:p w:rsidR="00F6797E" w:rsidRDefault="00F6797E" w:rsidP="00F6797E">
      <w:pPr>
        <w:pStyle w:val="h2"/>
      </w:pPr>
      <w:bookmarkStart w:id="26" w:name="_Toc26453496"/>
      <w:r>
        <w:lastRenderedPageBreak/>
        <w:t>Slide1453</w:t>
      </w:r>
      <w:bookmarkEnd w:id="26"/>
    </w:p>
    <w:p w:rsidR="00F6797E" w:rsidRDefault="00F6797E" w:rsidP="00F6797E">
      <w:pPr>
        <w:pStyle w:val="p"/>
      </w:pPr>
      <w:r>
        <w:pict>
          <v:shape id="_x0000_i1045" type="#_x0000_t75" style="width:435.2pt;height:326.5pt">
            <v:imagedata r:id="rId27" o:title="imb__2451"/>
          </v:shape>
        </w:pict>
      </w:r>
    </w:p>
    <w:p w:rsidR="00AC255B" w:rsidRDefault="00AC255B" w:rsidP="00AC255B">
      <w:pPr>
        <w:pStyle w:val="h2"/>
      </w:pPr>
      <w:bookmarkStart w:id="27" w:name="_Toc26453497"/>
      <w:r>
        <w:lastRenderedPageBreak/>
        <w:t>Slide1455</w:t>
      </w:r>
      <w:bookmarkEnd w:id="27"/>
    </w:p>
    <w:p w:rsidR="00AC255B" w:rsidRDefault="00AC255B" w:rsidP="00AC255B">
      <w:pPr>
        <w:pStyle w:val="p"/>
      </w:pPr>
      <w:r>
        <w:pict>
          <v:shape id="_x0000_i1046" type="#_x0000_t75" style="width:435.2pt;height:326.5pt">
            <v:imagedata r:id="rId28" o:title="imb__2452"/>
          </v:shape>
        </w:pict>
      </w:r>
    </w:p>
    <w:p w:rsidR="00BD5407" w:rsidRDefault="00BD5407" w:rsidP="00BD5407">
      <w:pPr>
        <w:pStyle w:val="h2"/>
      </w:pPr>
      <w:bookmarkStart w:id="28" w:name="_Toc26453498"/>
      <w:r>
        <w:lastRenderedPageBreak/>
        <w:t>Slide1454</w:t>
      </w:r>
      <w:bookmarkEnd w:id="28"/>
    </w:p>
    <w:p w:rsidR="00BD5407" w:rsidRDefault="00BD5407" w:rsidP="00BD5407">
      <w:pPr>
        <w:pStyle w:val="p"/>
      </w:pPr>
      <w:r>
        <w:pict>
          <v:shape id="_x0000_i1047" type="#_x0000_t75" style="width:435.2pt;height:326.5pt">
            <v:imagedata r:id="rId29" o:title="imb__2453"/>
          </v:shape>
        </w:pict>
      </w:r>
    </w:p>
    <w:p w:rsidR="00136AD7" w:rsidRDefault="00136AD7" w:rsidP="00136AD7">
      <w:pPr>
        <w:pStyle w:val="h2"/>
      </w:pPr>
      <w:bookmarkStart w:id="29" w:name="_Toc26453499"/>
      <w:r>
        <w:lastRenderedPageBreak/>
        <w:t>Slide1457</w:t>
      </w:r>
      <w:bookmarkEnd w:id="29"/>
    </w:p>
    <w:p w:rsidR="00136AD7" w:rsidRDefault="00136AD7" w:rsidP="00136AD7">
      <w:pPr>
        <w:pStyle w:val="p"/>
      </w:pPr>
      <w:r>
        <w:pict>
          <v:shape id="_x0000_i1048" type="#_x0000_t75" style="width:435.2pt;height:326.5pt">
            <v:imagedata r:id="rId30" o:title="imb__2454"/>
          </v:shape>
        </w:pict>
      </w:r>
    </w:p>
    <w:p w:rsidR="00EA0FD8" w:rsidRDefault="00EA0FD8" w:rsidP="00EA0FD8">
      <w:pPr>
        <w:pStyle w:val="h2"/>
      </w:pPr>
      <w:bookmarkStart w:id="30" w:name="_Toc26453500"/>
      <w:r>
        <w:lastRenderedPageBreak/>
        <w:t>Slide1424</w:t>
      </w:r>
      <w:bookmarkEnd w:id="30"/>
    </w:p>
    <w:p w:rsidR="00EA0FD8" w:rsidRDefault="00EA0FD8" w:rsidP="00EA0FD8">
      <w:pPr>
        <w:pStyle w:val="p"/>
      </w:pPr>
      <w:r>
        <w:pict>
          <v:shape id="_x0000_i1049" type="#_x0000_t75" style="width:435.2pt;height:326.5pt">
            <v:imagedata r:id="rId31" o:title="imb__2455"/>
          </v:shape>
        </w:pict>
      </w:r>
    </w:p>
    <w:p w:rsidR="009960BD" w:rsidRDefault="009960BD" w:rsidP="009960BD">
      <w:pPr>
        <w:pStyle w:val="h1"/>
      </w:pPr>
      <w:bookmarkStart w:id="31" w:name="_Toc26453501"/>
      <w:r>
        <w:lastRenderedPageBreak/>
        <w:t>Адаптация сроков заказов ТОРО с признаком "Остановочный ремонт" под предварительную дату начала остановочного ремонта</w:t>
      </w:r>
      <w:bookmarkStart w:id="32" w:name="TS_20125DE7BC0D46EBB277BCE05FD3FB76"/>
      <w:bookmarkEnd w:id="32"/>
      <w:bookmarkEnd w:id="31"/>
    </w:p>
    <w:p w:rsidR="009960BD" w:rsidRDefault="009960BD" w:rsidP="009960BD">
      <w:pPr>
        <w:pStyle w:val="Screenshot"/>
      </w:pPr>
      <w:r>
        <w:pict>
          <v:shape id="_x0000_i1050" type="#_x0000_t75" alt="SAP Easy Access" style="width:403.15pt;height:214.95pt">
            <v:imagedata r:id="rId32" o:title="imb__2456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960BD" w:rsidTr="009960BD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hintbox"/>
            </w:pPr>
            <w:bookmarkStart w:id="33" w:name="class_extra_1"/>
            <w:r>
              <w:pict>
                <v:shape id="_x0000_i1051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"/>
            </w:pPr>
            <w:r>
              <w:t>Анализ заказов ТОРО с признаком "Остановочный ремонт" в режиме "Формирование годового графика ремонтов"</w:t>
            </w:r>
          </w:p>
        </w:tc>
      </w:tr>
    </w:tbl>
    <w:bookmarkEnd w:id="33"/>
    <w:p w:rsidR="009960BD" w:rsidRDefault="009960BD" w:rsidP="009960BD">
      <w:pPr>
        <w:pStyle w:val="p"/>
      </w:pPr>
      <w:r>
        <w:t> </w:t>
      </w:r>
    </w:p>
    <w:p w:rsidR="009960BD" w:rsidRDefault="009960BD" w:rsidP="009960BD">
      <w:pPr>
        <w:pStyle w:val="p"/>
      </w:pPr>
      <w:r>
        <w:t>[1] </w:t>
      </w:r>
      <w:r w:rsidRPr="009960BD">
        <w:rPr>
          <w:b/>
        </w:rPr>
        <w:t>zpm_plan</w:t>
      </w:r>
      <w:r>
        <w:t xml:space="preserve"> вводится в </w:t>
      </w:r>
      <w:r w:rsidRPr="009960BD">
        <w:rPr>
          <w:b/>
        </w:rPr>
        <w:t>поле транзакции</w:t>
      </w:r>
      <w:r>
        <w:t>.</w:t>
      </w:r>
      <w:bookmarkStart w:id="34" w:name="TS_B011A7EAC10542449F9172EF402BD496"/>
      <w:bookmarkEnd w:id="34"/>
    </w:p>
    <w:p w:rsidR="009960BD" w:rsidRDefault="009960BD" w:rsidP="009960BD">
      <w:pPr>
        <w:pStyle w:val="Screenshot"/>
      </w:pPr>
      <w:r>
        <w:lastRenderedPageBreak/>
        <w:pict>
          <v:shape id="_x0000_i1052" type="#_x0000_t75" alt="АРМ планировщика ТОиР" style="width:403.15pt;height:214.95pt">
            <v:imagedata r:id="rId34" o:title="imb__2457"/>
          </v:shape>
        </w:pict>
      </w:r>
    </w:p>
    <w:p w:rsidR="009960BD" w:rsidRDefault="009960BD" w:rsidP="009960BD">
      <w:pPr>
        <w:pStyle w:val="p"/>
      </w:pPr>
      <w:r>
        <w:t xml:space="preserve">[2] Нажмите </w:t>
      </w:r>
      <w:r w:rsidRPr="009960BD">
        <w:rPr>
          <w:b/>
        </w:rPr>
        <w:t xml:space="preserve"> </w:t>
      </w:r>
      <w:r>
        <w:pict>
          <v:shape id="_x0000_i1053" type="#_x0000_t75" style="width:14.25pt;height:13.55pt">
            <v:imagedata r:id="rId35" o:title="fieldicon_5"/>
          </v:shape>
        </w:pict>
      </w:r>
      <w:r>
        <w:t>.</w:t>
      </w:r>
      <w:bookmarkStart w:id="35" w:name="TS_D73C807AE4B04BDE8AB0DF46923A4CF3"/>
      <w:bookmarkEnd w:id="35"/>
    </w:p>
    <w:p w:rsidR="009960BD" w:rsidRDefault="009960BD" w:rsidP="009960BD">
      <w:pPr>
        <w:pStyle w:val="Screenshot"/>
      </w:pPr>
      <w:r>
        <w:pict>
          <v:shape id="_x0000_i1054" type="#_x0000_t75" alt="АРМ планировщика ТОиР" style="width:403.15pt;height:214.95pt">
            <v:imagedata r:id="rId36" o:title="imb__2458"/>
          </v:shape>
        </w:pict>
      </w:r>
    </w:p>
    <w:p w:rsidR="009960BD" w:rsidRDefault="009960BD" w:rsidP="009960BD">
      <w:pPr>
        <w:pStyle w:val="p"/>
      </w:pPr>
      <w:r>
        <w:t xml:space="preserve">[3] Заполняется поле </w:t>
      </w:r>
      <w:r w:rsidRPr="009960BD">
        <w:rPr>
          <w:b/>
        </w:rPr>
        <w:t>*Планирующий завод</w:t>
      </w:r>
      <w:r>
        <w:t>.</w:t>
      </w:r>
    </w:p>
    <w:p w:rsidR="009960BD" w:rsidRDefault="009960BD" w:rsidP="009960BD">
      <w:pPr>
        <w:pStyle w:val="p"/>
      </w:pPr>
      <w:r>
        <w:t xml:space="preserve">[4] Заполняется поле </w:t>
      </w:r>
      <w:r w:rsidRPr="009960BD">
        <w:rPr>
          <w:b/>
        </w:rPr>
        <w:t>*Группа плановиков</w:t>
      </w:r>
      <w:r>
        <w:t>.</w:t>
      </w:r>
    </w:p>
    <w:p w:rsidR="009960BD" w:rsidRDefault="009960BD" w:rsidP="009960BD">
      <w:pPr>
        <w:pStyle w:val="p"/>
      </w:pPr>
      <w:r>
        <w:t xml:space="preserve">[5] Заполняется поле </w:t>
      </w:r>
      <w:r w:rsidRPr="009960BD">
        <w:rPr>
          <w:b/>
        </w:rPr>
        <w:t>*Техническое место</w:t>
      </w:r>
      <w:r>
        <w:t>.</w:t>
      </w:r>
    </w:p>
    <w:p w:rsidR="009960BD" w:rsidRDefault="009960BD" w:rsidP="009960BD">
      <w:pPr>
        <w:pStyle w:val="p"/>
      </w:pPr>
      <w:r>
        <w:t>[6] </w:t>
      </w:r>
      <w:r w:rsidRPr="009960BD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36" w:name="TS_FE57CAE1ED8E4301A0C7ED58EA53EE8E"/>
      <w:bookmarkEnd w:id="36"/>
    </w:p>
    <w:p w:rsidR="009960BD" w:rsidRDefault="009960BD" w:rsidP="009960BD">
      <w:pPr>
        <w:pStyle w:val="Screenshot"/>
      </w:pPr>
      <w:r>
        <w:lastRenderedPageBreak/>
        <w:pict>
          <v:shape id="_x0000_i1055" type="#_x0000_t75" alt="АРМ планировщика ТОиР" style="width:403.15pt;height:214.95pt">
            <v:imagedata r:id="rId37" o:title="imb__2459"/>
          </v:shape>
        </w:pict>
      </w:r>
    </w:p>
    <w:p w:rsidR="009960BD" w:rsidRDefault="009960BD" w:rsidP="009960BD">
      <w:pPr>
        <w:pStyle w:val="p"/>
      </w:pPr>
      <w:r>
        <w:t xml:space="preserve">[7] Заполняется поле </w:t>
      </w:r>
      <w:r w:rsidRPr="009960BD">
        <w:rPr>
          <w:b/>
        </w:rPr>
        <w:t>Состояние произв. установки</w:t>
      </w:r>
      <w:r>
        <w:t>.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960BD" w:rsidTr="009960BD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hintbox"/>
            </w:pPr>
            <w:bookmarkStart w:id="37" w:name="class_extra_2"/>
            <w:r>
              <w:pict>
                <v:shape id="_x0000_i1056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"/>
            </w:pPr>
            <w:r>
              <w:t>Состояние произв. установки отвечает за включение оборудования в остановочный ремонт:</w:t>
            </w:r>
          </w:p>
          <w:p w:rsidR="009960BD" w:rsidRDefault="009960BD" w:rsidP="009960BD">
            <w:pPr>
              <w:pStyle w:val="ol"/>
              <w:numPr>
                <w:ilvl w:val="0"/>
                <w:numId w:val="22"/>
              </w:numPr>
            </w:pPr>
            <w:r>
              <w:t>Включено в остановочный ремонт</w:t>
            </w:r>
          </w:p>
          <w:p w:rsidR="009960BD" w:rsidRDefault="009960BD" w:rsidP="009960BD">
            <w:pPr>
              <w:pStyle w:val="ol"/>
              <w:numPr>
                <w:ilvl w:val="0"/>
                <w:numId w:val="22"/>
              </w:numPr>
            </w:pPr>
            <w:r>
              <w:t>Дополнительно включено в остановочный ремонт</w:t>
            </w:r>
            <w:r>
              <w:br/>
            </w:r>
          </w:p>
        </w:tc>
      </w:tr>
    </w:tbl>
    <w:bookmarkEnd w:id="37"/>
    <w:p w:rsidR="009960BD" w:rsidRDefault="009960BD" w:rsidP="009960BD">
      <w:pPr>
        <w:pStyle w:val="p"/>
      </w:pPr>
      <w:r>
        <w:t> </w:t>
      </w:r>
    </w:p>
    <w:p w:rsidR="009960BD" w:rsidRDefault="009960BD" w:rsidP="009960BD">
      <w:pPr>
        <w:pStyle w:val="p"/>
      </w:pPr>
      <w:r>
        <w:t>[8] </w:t>
      </w:r>
      <w:r w:rsidRPr="009960BD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38" w:name="TS_C037E35B68A8411C8D88CC18B5BC53D9"/>
      <w:bookmarkEnd w:id="38"/>
    </w:p>
    <w:p w:rsidR="009960BD" w:rsidRDefault="009960BD" w:rsidP="009960BD">
      <w:pPr>
        <w:pStyle w:val="Screenshot"/>
      </w:pPr>
      <w:r>
        <w:pict>
          <v:shape id="_x0000_i1057" type="#_x0000_t75" alt="АРМ планировщика ТОиР" style="width:403.15pt;height:214.95pt">
            <v:imagedata r:id="rId38" o:title="imb__2460"/>
          </v:shape>
        </w:pict>
      </w:r>
    </w:p>
    <w:p w:rsidR="009960BD" w:rsidRDefault="009960BD" w:rsidP="009960BD">
      <w:pPr>
        <w:pStyle w:val="p"/>
      </w:pPr>
      <w:r>
        <w:t xml:space="preserve">[9] Заполняется поле </w:t>
      </w:r>
      <w:r w:rsidRPr="009960BD">
        <w:rPr>
          <w:b/>
        </w:rPr>
        <w:t xml:space="preserve">Группировка         </w:t>
      </w:r>
      <w:r>
        <w:t>.</w:t>
      </w:r>
    </w:p>
    <w:p w:rsidR="009960BD" w:rsidRDefault="009960BD" w:rsidP="009960BD">
      <w:pPr>
        <w:pStyle w:val="p"/>
      </w:pPr>
      <w:r>
        <w:t xml:space="preserve">[10] Нажмите </w:t>
      </w:r>
      <w:r w:rsidRPr="009960BD">
        <w:rPr>
          <w:b/>
        </w:rPr>
        <w:t>Продолжительность простоя в шахматке </w:t>
      </w:r>
      <w:r>
        <w:pict>
          <v:shape id="_x0000_i1058" type="#_x0000_t75" style="width:14.25pt;height:17.1pt">
            <v:imagedata r:id="rId39" o:title="fieldicon_13"/>
          </v:shape>
        </w:pict>
      </w:r>
      <w:r>
        <w:t>.</w:t>
      </w:r>
    </w:p>
    <w:p w:rsidR="009960BD" w:rsidRDefault="009960BD" w:rsidP="009960BD">
      <w:pPr>
        <w:pStyle w:val="p"/>
      </w:pPr>
      <w:r>
        <w:t xml:space="preserve">[11] Нажмите </w:t>
      </w:r>
      <w:r w:rsidRPr="009960BD">
        <w:rPr>
          <w:b/>
        </w:rPr>
        <w:t>Трудоёмкость в шахматке </w:t>
      </w:r>
      <w:r>
        <w:pict>
          <v:shape id="_x0000_i1059" type="#_x0000_t75" style="width:13.55pt;height:14.95pt">
            <v:imagedata r:id="rId40" o:title="fieldicon_10"/>
          </v:shape>
        </w:pict>
      </w:r>
      <w:r>
        <w:t>.</w:t>
      </w:r>
    </w:p>
    <w:p w:rsidR="009960BD" w:rsidRDefault="009960BD" w:rsidP="009960BD">
      <w:pPr>
        <w:pStyle w:val="p"/>
      </w:pPr>
      <w:r>
        <w:t xml:space="preserve">[12] Нажмите </w:t>
      </w:r>
      <w:r w:rsidRPr="009960BD">
        <w:rPr>
          <w:b/>
        </w:rPr>
        <w:t xml:space="preserve"> </w:t>
      </w:r>
      <w:r>
        <w:pict>
          <v:shape id="_x0000_i1060" type="#_x0000_t75" style="width:57.05pt;height:18.2pt">
            <v:imagedata r:id="rId41" o:title="fieldicon"/>
          </v:shape>
        </w:pict>
      </w:r>
      <w:r>
        <w:t>.</w:t>
      </w:r>
    </w:p>
    <w:p w:rsidR="009960BD" w:rsidRDefault="009960BD" w:rsidP="009960BD">
      <w:pPr>
        <w:pStyle w:val="p"/>
      </w:pPr>
      <w:r>
        <w:lastRenderedPageBreak/>
        <w:br/>
        <w:t xml:space="preserve">Можно также нажать </w:t>
      </w:r>
      <w:r w:rsidRPr="009960BD">
        <w:rPr>
          <w:b/>
        </w:rPr>
        <w:t>F8</w:t>
      </w:r>
      <w:r>
        <w:t>.</w:t>
      </w:r>
      <w:bookmarkStart w:id="39" w:name="TS_B7FAEC59CC9242A19A82BFF8F1BF3A97"/>
      <w:bookmarkEnd w:id="39"/>
    </w:p>
    <w:p w:rsidR="009960BD" w:rsidRDefault="009960BD" w:rsidP="009960BD">
      <w:pPr>
        <w:pStyle w:val="Screenshot"/>
      </w:pPr>
      <w:r>
        <w:pict>
          <v:shape id="_x0000_i1061" type="#_x0000_t75" alt="Годовой график ремонтов [2019]" style="width:403.15pt;height:214.95pt">
            <v:imagedata r:id="rId42" o:title="imb__2461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960BD" w:rsidTr="009960BD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hintbox"/>
            </w:pPr>
            <w:bookmarkStart w:id="40" w:name="class_extra_3"/>
            <w:r>
              <w:pict>
                <v:shape id="_x0000_i1062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"/>
            </w:pPr>
            <w:r>
              <w:t>Для открытия детальной информации по выбраным позициям нажмите "Показать детальную информацию"</w:t>
            </w:r>
          </w:p>
        </w:tc>
      </w:tr>
    </w:tbl>
    <w:bookmarkEnd w:id="40"/>
    <w:p w:rsidR="009960BD" w:rsidRDefault="009960BD" w:rsidP="009960BD">
      <w:pPr>
        <w:pStyle w:val="p"/>
      </w:pPr>
      <w:r>
        <w:t> </w:t>
      </w:r>
    </w:p>
    <w:p w:rsidR="009960BD" w:rsidRDefault="009960BD" w:rsidP="009960BD">
      <w:pPr>
        <w:pStyle w:val="p"/>
      </w:pPr>
      <w:r>
        <w:t xml:space="preserve">[13] Нажмите </w:t>
      </w:r>
      <w:r w:rsidRPr="009960BD">
        <w:rPr>
          <w:b/>
        </w:rPr>
        <w:t>Показать детальную информацию </w:t>
      </w:r>
      <w:r>
        <w:pict>
          <v:shape id="_x0000_i1063" type="#_x0000_t75" style="width:18.2pt;height:19.6pt">
            <v:imagedata r:id="rId43" o:title="fieldicon"/>
          </v:shape>
        </w:pict>
      </w:r>
      <w:r>
        <w:t>.</w:t>
      </w:r>
      <w:bookmarkStart w:id="41" w:name="TS_A6188B847F6B4A9EB838FA0A188AEB6B"/>
      <w:bookmarkEnd w:id="41"/>
    </w:p>
    <w:p w:rsidR="009960BD" w:rsidRDefault="009960BD" w:rsidP="009960BD">
      <w:pPr>
        <w:pStyle w:val="Screenshot"/>
      </w:pPr>
      <w:r>
        <w:pict>
          <v:shape id="_x0000_i1064" type="#_x0000_t75" alt="Годовой график ремонтов [2019]" style="width:403.15pt;height:214.95pt">
            <v:imagedata r:id="rId44" o:title="imb__2462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960BD" w:rsidTr="009960BD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hintbox"/>
            </w:pPr>
            <w:bookmarkStart w:id="42" w:name="class_extra_4"/>
            <w:r>
              <w:pict>
                <v:shape id="_x0000_i1065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"/>
            </w:pPr>
            <w:r>
              <w:t>Для выделения всех позиций необходимо нажать чек-бок на строке заголовков. Так же можно выделить определенные строки.</w:t>
            </w:r>
          </w:p>
        </w:tc>
      </w:tr>
    </w:tbl>
    <w:bookmarkEnd w:id="42"/>
    <w:p w:rsidR="009960BD" w:rsidRDefault="009960BD" w:rsidP="009960BD">
      <w:pPr>
        <w:pStyle w:val="p"/>
      </w:pPr>
      <w:r>
        <w:t> </w:t>
      </w:r>
    </w:p>
    <w:p w:rsidR="009960BD" w:rsidRDefault="009960BD" w:rsidP="009960BD">
      <w:pPr>
        <w:pStyle w:val="p"/>
      </w:pPr>
      <w:r>
        <w:t xml:space="preserve">[14] Нажмите </w:t>
      </w:r>
      <w:r>
        <w:pict>
          <v:shape id="_x0000_i1066" type="#_x0000_t75" style="width:15.7pt;height:14.25pt">
            <v:imagedata r:id="rId45" o:title="fieldicon_16"/>
          </v:shape>
        </w:pict>
      </w:r>
      <w:r>
        <w:t>.</w:t>
      </w:r>
      <w:bookmarkStart w:id="43" w:name="TS_131F8346A0494B83BD7B227F1EC027C3"/>
      <w:bookmarkEnd w:id="43"/>
    </w:p>
    <w:p w:rsidR="009960BD" w:rsidRDefault="009960BD" w:rsidP="009960BD">
      <w:pPr>
        <w:pStyle w:val="Screenshot"/>
      </w:pPr>
      <w:r>
        <w:lastRenderedPageBreak/>
        <w:pict>
          <v:shape id="_x0000_i1067" type="#_x0000_t75" alt="Годовой график ремонтов [2019]" style="width:403.15pt;height:214.95pt">
            <v:imagedata r:id="rId46" o:title="imb__246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960BD" w:rsidTr="009960BD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hintbox"/>
            </w:pPr>
            <w:bookmarkStart w:id="44" w:name="class_extra_5"/>
            <w:r>
              <w:pict>
                <v:shape id="_x0000_i1068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60BD" w:rsidRDefault="009960BD" w:rsidP="009960BD">
            <w:pPr>
              <w:pStyle w:val="p"/>
            </w:pPr>
            <w:r>
              <w:t>Выполняется анализ дефектов оборудования и результатов диагностики.</w:t>
            </w:r>
          </w:p>
        </w:tc>
      </w:tr>
    </w:tbl>
    <w:bookmarkEnd w:id="44"/>
    <w:p w:rsidR="009960BD" w:rsidRDefault="009960BD" w:rsidP="009960BD">
      <w:pPr>
        <w:pStyle w:val="p"/>
      </w:pPr>
      <w:r>
        <w:t> </w:t>
      </w:r>
    </w:p>
    <w:p w:rsidR="009960BD" w:rsidRDefault="009960BD" w:rsidP="009960BD">
      <w:pPr>
        <w:pStyle w:val="p"/>
      </w:pPr>
      <w:r>
        <w:t xml:space="preserve">[15] Нажмите </w:t>
      </w:r>
      <w:r w:rsidRPr="009960BD">
        <w:rPr>
          <w:b/>
        </w:rPr>
        <w:t xml:space="preserve"> </w:t>
      </w:r>
      <w:r>
        <w:pict>
          <v:shape id="_x0000_i1069" type="#_x0000_t75" style="width:95.9pt;height:19.6pt">
            <v:imagedata r:id="rId47" o:title="fieldicon"/>
          </v:shape>
        </w:pict>
      </w:r>
      <w:r>
        <w:t>.</w:t>
      </w:r>
      <w:bookmarkStart w:id="45" w:name="TS_20D3D88C545B461E9D078D6D13A5E9D4"/>
      <w:bookmarkEnd w:id="45"/>
    </w:p>
    <w:p w:rsidR="009960BD" w:rsidRDefault="009960BD" w:rsidP="009960BD">
      <w:pPr>
        <w:pStyle w:val="Screenshot"/>
      </w:pPr>
      <w:r>
        <w:pict>
          <v:shape id="_x0000_i1070" type="#_x0000_t75" alt="Изменение заказов ТОРО: список заказов" style="width:403.15pt;height:214.95pt">
            <v:imagedata r:id="rId48" o:title="imb__2464"/>
          </v:shape>
        </w:pict>
      </w:r>
    </w:p>
    <w:p w:rsidR="009960BD" w:rsidRDefault="009960BD" w:rsidP="009960BD">
      <w:pPr>
        <w:pStyle w:val="p"/>
      </w:pPr>
      <w:r>
        <w:t xml:space="preserve">[16] Нажмите </w:t>
      </w:r>
      <w:r>
        <w:pict>
          <v:shape id="_x0000_i1071" type="#_x0000_t75" style="width:14.25pt;height:12.85pt">
            <v:imagedata r:id="rId49" o:title="fieldicon_21"/>
          </v:shape>
        </w:pict>
      </w:r>
      <w:r>
        <w:t>.</w:t>
      </w:r>
      <w:bookmarkStart w:id="46" w:name="TS_D89A55ACADB74E8A8FE30CB674303293"/>
      <w:bookmarkEnd w:id="46"/>
    </w:p>
    <w:p w:rsidR="00B7106A" w:rsidRDefault="00B7106A" w:rsidP="00B7106A">
      <w:pPr>
        <w:pStyle w:val="Screenshot"/>
      </w:pPr>
      <w:r>
        <w:lastRenderedPageBreak/>
        <w:pict>
          <v:shape id="_x0000_i1072" type="#_x0000_t75" alt="Изменение заказов ТОРО: список заказов" style="width:403.15pt;height:214.95pt">
            <v:imagedata r:id="rId50" o:title="imb__2465"/>
          </v:shape>
        </w:pict>
      </w:r>
    </w:p>
    <w:p w:rsidR="00B7106A" w:rsidRDefault="00B7106A" w:rsidP="00B7106A">
      <w:pPr>
        <w:pStyle w:val="p"/>
      </w:pPr>
      <w:r>
        <w:t xml:space="preserve">[17] Нажмите </w:t>
      </w:r>
      <w:r w:rsidRPr="00B7106A">
        <w:rPr>
          <w:b/>
        </w:rPr>
        <w:t xml:space="preserve"> </w:t>
      </w:r>
      <w:r>
        <w:pict>
          <v:shape id="_x0000_i1073" type="#_x0000_t75" style="width:49.55pt;height:19.6pt">
            <v:imagedata r:id="rId51" o:title="fieldicon"/>
          </v:shape>
        </w:pict>
      </w:r>
      <w:r>
        <w:t>.</w:t>
      </w:r>
    </w:p>
    <w:p w:rsidR="00B7106A" w:rsidRDefault="00B7106A" w:rsidP="00B7106A">
      <w:pPr>
        <w:pStyle w:val="p"/>
      </w:pPr>
      <w:r>
        <w:br/>
        <w:t xml:space="preserve">Можно также нажать </w:t>
      </w:r>
      <w:r w:rsidRPr="00B7106A">
        <w:rPr>
          <w:b/>
        </w:rPr>
        <w:t>Alt + F12</w:t>
      </w:r>
      <w:r>
        <w:t>.</w:t>
      </w:r>
      <w:bookmarkStart w:id="47" w:name="TS_8568021A63CD4C34A5A6CBE8FCA46E35"/>
      <w:bookmarkEnd w:id="47"/>
    </w:p>
    <w:p w:rsidR="00B7106A" w:rsidRDefault="00B7106A" w:rsidP="00B7106A">
      <w:pPr>
        <w:pStyle w:val="Screenshot"/>
      </w:pPr>
      <w:r>
        <w:pict>
          <v:shape id="_x0000_i1074" type="#_x0000_t75" alt="Изменение заказов ТОРО: список заказов" style="width:403.15pt;height:214.95pt">
            <v:imagedata r:id="rId52" o:title="imb__2466"/>
          </v:shape>
        </w:pict>
      </w:r>
    </w:p>
    <w:p w:rsidR="00B7106A" w:rsidRDefault="00B7106A" w:rsidP="00B7106A">
      <w:pPr>
        <w:pStyle w:val="p"/>
      </w:pPr>
      <w:r>
        <w:t xml:space="preserve">[18] Щелчком выполняется пункт меню </w:t>
      </w:r>
      <w:r w:rsidRPr="00B7106A">
        <w:rPr>
          <w:b/>
        </w:rPr>
        <w:t xml:space="preserve"> </w:t>
      </w:r>
      <w:r>
        <w:pict>
          <v:shape id="_x0000_i1075" type="#_x0000_t75" style="width:186.75pt;height:21.75pt">
            <v:imagedata r:id="rId53" o:title="fieldicon"/>
          </v:shape>
        </w:pict>
      </w:r>
      <w:r>
        <w:t>.</w:t>
      </w:r>
    </w:p>
    <w:p w:rsidR="00B7106A" w:rsidRDefault="00B7106A" w:rsidP="00B7106A">
      <w:pPr>
        <w:pStyle w:val="p"/>
      </w:pPr>
      <w:r>
        <w:br/>
        <w:t xml:space="preserve">Можно также нажать </w:t>
      </w:r>
      <w:r w:rsidRPr="00B7106A">
        <w:rPr>
          <w:b/>
        </w:rPr>
        <w:t>е</w:t>
      </w:r>
      <w:r>
        <w:t>.</w:t>
      </w:r>
      <w:bookmarkStart w:id="48" w:name="TS_04CBD84DF575485BAA792E19234CC30F"/>
      <w:bookmarkEnd w:id="48"/>
    </w:p>
    <w:p w:rsidR="00B7106A" w:rsidRDefault="00B7106A" w:rsidP="00B7106A">
      <w:pPr>
        <w:pStyle w:val="Screenshot"/>
      </w:pPr>
      <w:r>
        <w:lastRenderedPageBreak/>
        <w:pict>
          <v:shape id="_x0000_i1076" type="#_x0000_t75" alt="Просмотреть единицу оборудования: список оборудования" style="width:403.15pt;height:214.95pt">
            <v:imagedata r:id="rId54" o:title="imb__2467"/>
          </v:shape>
        </w:pict>
      </w:r>
    </w:p>
    <w:p w:rsidR="00B7106A" w:rsidRDefault="00B7106A" w:rsidP="00B7106A">
      <w:pPr>
        <w:pStyle w:val="p"/>
      </w:pPr>
      <w:r>
        <w:t xml:space="preserve">[19] Нажмите </w:t>
      </w:r>
      <w:r>
        <w:pict>
          <v:shape id="_x0000_i1077" type="#_x0000_t75" style="width:15.7pt;height:14.25pt">
            <v:imagedata r:id="rId55" o:title="fieldicon_23"/>
          </v:shape>
        </w:pict>
      </w:r>
      <w:r>
        <w:t>.</w:t>
      </w:r>
      <w:bookmarkStart w:id="49" w:name="TS_EA65EEE0BE524F24AF24F1EC454BAC72"/>
      <w:bookmarkEnd w:id="49"/>
    </w:p>
    <w:p w:rsidR="00B7106A" w:rsidRDefault="00B7106A" w:rsidP="00B7106A">
      <w:pPr>
        <w:pStyle w:val="Screenshot"/>
      </w:pPr>
      <w:r>
        <w:pict>
          <v:shape id="_x0000_i1078" type="#_x0000_t75" alt="Просмотреть единицу оборудования: список оборудования" style="width:403.15pt;height:214.95pt">
            <v:imagedata r:id="rId56" o:title="imb__2468"/>
          </v:shape>
        </w:pict>
      </w:r>
    </w:p>
    <w:p w:rsidR="00B7106A" w:rsidRDefault="00B7106A" w:rsidP="00B7106A">
      <w:pPr>
        <w:pStyle w:val="p"/>
      </w:pPr>
      <w:r>
        <w:t xml:space="preserve">[20] Нажмите </w:t>
      </w:r>
      <w:r w:rsidRPr="00B7106A">
        <w:rPr>
          <w:b/>
        </w:rPr>
        <w:t xml:space="preserve"> </w:t>
      </w:r>
      <w:r>
        <w:pict>
          <v:shape id="_x0000_i1079" type="#_x0000_t75" style="width:49.55pt;height:19.6pt">
            <v:imagedata r:id="rId51" o:title="fieldicon"/>
          </v:shape>
        </w:pict>
      </w:r>
      <w:r>
        <w:t>.</w:t>
      </w:r>
    </w:p>
    <w:p w:rsidR="00B7106A" w:rsidRDefault="00B7106A" w:rsidP="00B7106A">
      <w:pPr>
        <w:pStyle w:val="p"/>
      </w:pPr>
      <w:r>
        <w:br/>
        <w:t xml:space="preserve">Можно также нажать </w:t>
      </w:r>
      <w:r w:rsidRPr="00B7106A">
        <w:rPr>
          <w:b/>
        </w:rPr>
        <w:t>Alt + F12</w:t>
      </w:r>
      <w:r>
        <w:t>.</w:t>
      </w:r>
      <w:bookmarkStart w:id="50" w:name="TS_0BAD43E1E42646C18130F4957814DC09"/>
      <w:bookmarkEnd w:id="50"/>
    </w:p>
    <w:p w:rsidR="00B7106A" w:rsidRDefault="00B7106A" w:rsidP="00B7106A">
      <w:pPr>
        <w:pStyle w:val="Screenshot"/>
      </w:pPr>
      <w:r>
        <w:lastRenderedPageBreak/>
        <w:pict>
          <v:shape id="_x0000_i1080" type="#_x0000_t75" alt="Просмотреть единицу оборудования: список оборудования" style="width:403.15pt;height:214.95pt">
            <v:imagedata r:id="rId57" o:title="imb__2469"/>
          </v:shape>
        </w:pict>
      </w:r>
    </w:p>
    <w:p w:rsidR="00B7106A" w:rsidRDefault="00B7106A" w:rsidP="00B7106A">
      <w:pPr>
        <w:pStyle w:val="p"/>
      </w:pPr>
      <w:r>
        <w:t xml:space="preserve">[21] Щелчком выполняется пункт меню </w:t>
      </w:r>
      <w:r w:rsidRPr="00B7106A">
        <w:rPr>
          <w:b/>
        </w:rPr>
        <w:t xml:space="preserve"> </w:t>
      </w:r>
      <w:r>
        <w:pict>
          <v:shape id="_x0000_i1081" type="#_x0000_t75" style="width:220.65pt;height:21.75pt">
            <v:imagedata r:id="rId58" o:title="fieldicon"/>
          </v:shape>
        </w:pict>
      </w:r>
      <w:r>
        <w:t>.</w:t>
      </w:r>
    </w:p>
    <w:p w:rsidR="00B7106A" w:rsidRDefault="00B7106A" w:rsidP="00B7106A">
      <w:pPr>
        <w:pStyle w:val="p"/>
      </w:pPr>
      <w:r>
        <w:br/>
        <w:t xml:space="preserve">Можно также нажать </w:t>
      </w:r>
      <w:r w:rsidRPr="00B7106A">
        <w:rPr>
          <w:b/>
        </w:rPr>
        <w:t>с</w:t>
      </w:r>
      <w:r>
        <w:t>.</w:t>
      </w:r>
      <w:bookmarkStart w:id="51" w:name="TS_832477704E0148B2A5168739D832E303"/>
      <w:bookmarkEnd w:id="51"/>
    </w:p>
    <w:p w:rsidR="00B7106A" w:rsidRDefault="00B7106A" w:rsidP="00B7106A">
      <w:pPr>
        <w:pStyle w:val="Screenshot"/>
      </w:pPr>
      <w:r>
        <w:pict>
          <v:shape id="_x0000_i1082" type="#_x0000_t75" alt="Просмотр сообщений: выбор сообщений" style="width:403.15pt;height:214.95pt">
            <v:imagedata r:id="rId59" o:title="imb__2470"/>
          </v:shape>
        </w:pict>
      </w:r>
    </w:p>
    <w:p w:rsidR="00B7106A" w:rsidRDefault="00B7106A" w:rsidP="00B7106A">
      <w:pPr>
        <w:pStyle w:val="p"/>
      </w:pPr>
      <w:r>
        <w:t xml:space="preserve">[22] Нажмите </w:t>
      </w:r>
      <w:r w:rsidRPr="00B7106A">
        <w:rPr>
          <w:b/>
        </w:rPr>
        <w:t xml:space="preserve"> </w:t>
      </w:r>
      <w:r>
        <w:pict>
          <v:shape id="_x0000_i1083" type="#_x0000_t75" style="width:57.05pt;height:18.2pt">
            <v:imagedata r:id="rId60" o:title="fieldicon"/>
          </v:shape>
        </w:pict>
      </w:r>
      <w:r>
        <w:t>.</w:t>
      </w:r>
    </w:p>
    <w:p w:rsidR="00B7106A" w:rsidRDefault="00B7106A" w:rsidP="00B7106A">
      <w:pPr>
        <w:pStyle w:val="p"/>
      </w:pPr>
      <w:r>
        <w:br/>
        <w:t xml:space="preserve">Можно также нажать </w:t>
      </w:r>
      <w:r w:rsidRPr="00B7106A">
        <w:rPr>
          <w:b/>
        </w:rPr>
        <w:t>F8</w:t>
      </w:r>
      <w:r>
        <w:t>.</w:t>
      </w:r>
      <w:bookmarkStart w:id="52" w:name="TS_6E5826424D28480FA7F5F82144979087"/>
      <w:bookmarkEnd w:id="52"/>
    </w:p>
    <w:p w:rsidR="00B7106A" w:rsidRDefault="00B7106A" w:rsidP="00B7106A">
      <w:pPr>
        <w:pStyle w:val="Screenshot"/>
      </w:pPr>
      <w:r>
        <w:lastRenderedPageBreak/>
        <w:pict>
          <v:shape id="_x0000_i1084" type="#_x0000_t75" alt="Просмотр сообщений: список сообщений" style="width:403.15pt;height:214.95pt">
            <v:imagedata r:id="rId61" o:title="imb__2471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7106A" w:rsidTr="00B7106A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7106A" w:rsidRDefault="00B7106A" w:rsidP="00B7106A">
            <w:pPr>
              <w:pStyle w:val="phintbox"/>
            </w:pPr>
            <w:bookmarkStart w:id="53" w:name="class_extra_6"/>
            <w:r>
              <w:pict>
                <v:shape id="_x0000_i1085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7106A" w:rsidRDefault="00B7106A" w:rsidP="00B7106A">
            <w:pPr>
              <w:pStyle w:val="p"/>
            </w:pPr>
            <w:r>
              <w:t>Возможно перейти к сообщению для просмотра результатов диагностики и дефектов оборудования</w:t>
            </w:r>
          </w:p>
        </w:tc>
      </w:tr>
    </w:tbl>
    <w:bookmarkEnd w:id="53"/>
    <w:p w:rsidR="00B7106A" w:rsidRDefault="00B7106A" w:rsidP="00B7106A">
      <w:pPr>
        <w:pStyle w:val="p"/>
      </w:pPr>
      <w:r>
        <w:t> </w:t>
      </w:r>
    </w:p>
    <w:p w:rsidR="00B7106A" w:rsidRDefault="00B7106A" w:rsidP="00B7106A">
      <w:pPr>
        <w:pStyle w:val="p"/>
      </w:pPr>
      <w:r>
        <w:t xml:space="preserve">[23] Выполняется двойной щелчок по </w:t>
      </w:r>
      <w:r w:rsidRPr="00B7106A">
        <w:rPr>
          <w:b/>
        </w:rPr>
        <w:t>Сообщение </w:t>
      </w:r>
      <w:r>
        <w:pict>
          <v:shape id="_x0000_i1086" type="#_x0000_t75" style="width:69.85pt;height:17.1pt">
            <v:imagedata r:id="rId62" o:title="fieldicon"/>
          </v:shape>
        </w:pict>
      </w:r>
      <w:r>
        <w:t>.</w:t>
      </w:r>
      <w:bookmarkStart w:id="54" w:name="TS_4FFA6BBB9FDA4E12AF4BA34C05837E78"/>
      <w:bookmarkEnd w:id="54"/>
    </w:p>
    <w:p w:rsidR="00B7106A" w:rsidRDefault="00B7106A" w:rsidP="00B7106A">
      <w:pPr>
        <w:pStyle w:val="Screenshot"/>
      </w:pPr>
      <w:r>
        <w:pict>
          <v:shape id="_x0000_i1087" type="#_x0000_t75" alt="Просмотреть сообщение ТОРО: Заявка на диагност." style="width:403.15pt;height:214.95pt">
            <v:imagedata r:id="rId63" o:title="imb__2472"/>
          </v:shape>
        </w:pict>
      </w:r>
    </w:p>
    <w:p w:rsidR="00B7106A" w:rsidRDefault="00B7106A" w:rsidP="00B7106A">
      <w:pPr>
        <w:pStyle w:val="p"/>
      </w:pPr>
      <w:r>
        <w:t>[24] </w:t>
      </w:r>
      <w:r w:rsidRPr="00B7106A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55" w:name="TS_930BFAC07B2744C7A987AACDC4EB14C4"/>
      <w:bookmarkEnd w:id="55"/>
    </w:p>
    <w:p w:rsidR="00B7106A" w:rsidRDefault="00B7106A" w:rsidP="00B7106A">
      <w:pPr>
        <w:pStyle w:val="Screenshot"/>
      </w:pPr>
      <w:r>
        <w:lastRenderedPageBreak/>
        <w:pict>
          <v:shape id="_x0000_i1088" type="#_x0000_t75" alt="Просмотреть сообщение ТОРО: Заявка на диагност." style="width:403.15pt;height:214.95pt">
            <v:imagedata r:id="rId64" o:title="imb__2473"/>
          </v:shape>
        </w:pict>
      </w:r>
    </w:p>
    <w:p w:rsidR="00B7106A" w:rsidRDefault="00B7106A" w:rsidP="00B7106A">
      <w:pPr>
        <w:pStyle w:val="p"/>
      </w:pPr>
      <w:r>
        <w:t xml:space="preserve">[25] Нажмите </w:t>
      </w:r>
      <w:r w:rsidRPr="00B7106A">
        <w:rPr>
          <w:b/>
        </w:rPr>
        <w:t xml:space="preserve"> </w:t>
      </w:r>
      <w:r>
        <w:pict>
          <v:shape id="_x0000_i1089" type="#_x0000_t75" style="width:23.15pt;height:23.15pt">
            <v:imagedata r:id="rId65" o:title="fieldicon"/>
          </v:shape>
        </w:pict>
      </w:r>
      <w:r>
        <w:t>.</w:t>
      </w:r>
    </w:p>
    <w:p w:rsidR="00B7106A" w:rsidRDefault="00B7106A" w:rsidP="00B7106A">
      <w:pPr>
        <w:pStyle w:val="p"/>
      </w:pPr>
      <w:r>
        <w:br/>
        <w:t xml:space="preserve">Можно также нажать </w:t>
      </w:r>
      <w:r w:rsidRPr="00B7106A">
        <w:rPr>
          <w:b/>
        </w:rPr>
        <w:t>F3</w:t>
      </w:r>
      <w:r>
        <w:t>.</w:t>
      </w:r>
      <w:bookmarkStart w:id="56" w:name="TS_C1F065EF877F4FC29CDB191E1EE95E3B"/>
      <w:bookmarkEnd w:id="56"/>
    </w:p>
    <w:p w:rsidR="00B7106A" w:rsidRDefault="00B7106A" w:rsidP="00B7106A">
      <w:pPr>
        <w:pStyle w:val="Screenshot"/>
      </w:pPr>
      <w:r>
        <w:pict>
          <v:shape id="_x0000_i1090" type="#_x0000_t75" alt="Просмотр сообщений: список сообщений" style="width:403.15pt;height:214.95pt">
            <v:imagedata r:id="rId66" o:title="imb__2474"/>
          </v:shape>
        </w:pict>
      </w:r>
    </w:p>
    <w:p w:rsidR="00B7106A" w:rsidRDefault="00B7106A" w:rsidP="00B7106A">
      <w:pPr>
        <w:pStyle w:val="p"/>
      </w:pPr>
      <w:r>
        <w:t xml:space="preserve">[26] Перетащите </w:t>
      </w:r>
      <w:r w:rsidRPr="00B7106A">
        <w:rPr>
          <w:b/>
        </w:rPr>
        <w:t> </w:t>
      </w:r>
      <w:r>
        <w:t>ползунок для перемещения в нужную часть экрана.</w:t>
      </w:r>
      <w:bookmarkStart w:id="57" w:name="TS_933F8C7FE09C4A2394FF77FDDD3877C0"/>
      <w:bookmarkEnd w:id="57"/>
    </w:p>
    <w:p w:rsidR="00B7106A" w:rsidRDefault="00B7106A" w:rsidP="00B7106A">
      <w:pPr>
        <w:pStyle w:val="Screenshot"/>
      </w:pPr>
      <w:r>
        <w:lastRenderedPageBreak/>
        <w:pict>
          <v:shape id="_x0000_i1091" type="#_x0000_t75" alt="Просмотр сообщений: список сообщений" style="width:403.15pt;height:214.95pt">
            <v:imagedata r:id="rId67" o:title="imb__247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7106A" w:rsidTr="00B7106A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7106A" w:rsidRDefault="00B7106A" w:rsidP="00B7106A">
            <w:pPr>
              <w:pStyle w:val="phintbox"/>
            </w:pPr>
            <w:bookmarkStart w:id="58" w:name="class_extra_7"/>
            <w:r>
              <w:pict>
                <v:shape id="_x0000_i1092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B7106A" w:rsidRDefault="00B7106A" w:rsidP="00B7106A">
            <w:pPr>
              <w:pStyle w:val="p"/>
            </w:pPr>
            <w:r>
              <w:t>Так же можно осуществить просмотр дефектов без перехода в сообщение</w:t>
            </w:r>
          </w:p>
        </w:tc>
      </w:tr>
    </w:tbl>
    <w:bookmarkEnd w:id="58"/>
    <w:p w:rsidR="00B7106A" w:rsidRDefault="00B7106A" w:rsidP="00B7106A">
      <w:pPr>
        <w:pStyle w:val="p"/>
      </w:pPr>
      <w:r>
        <w:t> </w:t>
      </w:r>
    </w:p>
    <w:p w:rsidR="00B7106A" w:rsidRDefault="00B7106A" w:rsidP="00B7106A">
      <w:pPr>
        <w:pStyle w:val="p"/>
      </w:pPr>
      <w:r>
        <w:t xml:space="preserve">[27] Нажмите </w:t>
      </w:r>
      <w:r w:rsidRPr="00B7106A">
        <w:rPr>
          <w:b/>
        </w:rPr>
        <w:t xml:space="preserve"> </w:t>
      </w:r>
      <w:r>
        <w:pict>
          <v:shape id="_x0000_i1093" type="#_x0000_t75" style="width:23.15pt;height:23.15pt">
            <v:imagedata r:id="rId65" o:title="fieldicon"/>
          </v:shape>
        </w:pict>
      </w:r>
      <w:r>
        <w:t>.</w:t>
      </w:r>
    </w:p>
    <w:p w:rsidR="00B7106A" w:rsidRDefault="00B7106A" w:rsidP="00B7106A">
      <w:pPr>
        <w:pStyle w:val="p"/>
      </w:pPr>
      <w:r>
        <w:br/>
        <w:t xml:space="preserve">Можно также нажать </w:t>
      </w:r>
      <w:r w:rsidRPr="00B7106A">
        <w:rPr>
          <w:b/>
        </w:rPr>
        <w:t>F3</w:t>
      </w:r>
      <w:r>
        <w:t>.</w:t>
      </w:r>
      <w:bookmarkStart w:id="59" w:name="TS_0323D73769E946C7AC8AE6909284DFB0"/>
      <w:bookmarkEnd w:id="59"/>
    </w:p>
    <w:p w:rsidR="00B7106A" w:rsidRDefault="00B7106A" w:rsidP="00B7106A">
      <w:pPr>
        <w:pStyle w:val="Screenshot"/>
      </w:pPr>
      <w:r>
        <w:pict>
          <v:shape id="_x0000_i1094" type="#_x0000_t75" alt="Просмотр сообщений: выбор сообщений" style="width:403.15pt;height:214.95pt">
            <v:imagedata r:id="rId68" o:title="imb__2476"/>
          </v:shape>
        </w:pict>
      </w:r>
    </w:p>
    <w:p w:rsidR="00B7106A" w:rsidRDefault="00B7106A" w:rsidP="00B7106A">
      <w:pPr>
        <w:pStyle w:val="p"/>
      </w:pPr>
      <w:r>
        <w:t xml:space="preserve">[28] Нажмите </w:t>
      </w:r>
      <w:r w:rsidRPr="00B7106A">
        <w:rPr>
          <w:b/>
        </w:rPr>
        <w:t xml:space="preserve"> </w:t>
      </w:r>
      <w:r>
        <w:pict>
          <v:shape id="_x0000_i1095" type="#_x0000_t75" style="width:23.15pt;height:23.15pt">
            <v:imagedata r:id="rId65" o:title="fieldicon"/>
          </v:shape>
        </w:pict>
      </w:r>
      <w:r>
        <w:t>.</w:t>
      </w:r>
    </w:p>
    <w:p w:rsidR="00246B1A" w:rsidRDefault="00246B1A" w:rsidP="00246B1A">
      <w:pPr>
        <w:pStyle w:val="p"/>
      </w:pPr>
      <w:r>
        <w:br/>
        <w:t xml:space="preserve">Можно также нажать </w:t>
      </w:r>
      <w:r w:rsidRPr="00246B1A">
        <w:rPr>
          <w:b/>
        </w:rPr>
        <w:t>F3</w:t>
      </w:r>
      <w:r>
        <w:t>.</w:t>
      </w:r>
      <w:bookmarkStart w:id="60" w:name="TS_5CCDC5246753495E9C13DB8CC1FDC8CB"/>
      <w:bookmarkEnd w:id="60"/>
    </w:p>
    <w:p w:rsidR="00246B1A" w:rsidRDefault="00246B1A" w:rsidP="00246B1A">
      <w:pPr>
        <w:pStyle w:val="Screenshot"/>
      </w:pPr>
      <w:r>
        <w:lastRenderedPageBreak/>
        <w:pict>
          <v:shape id="_x0000_i1096" type="#_x0000_t75" alt="Просмотреть единицу оборудования: список оборудования" style="width:403.15pt;height:214.95pt">
            <v:imagedata r:id="rId69" o:title="imb__2477"/>
          </v:shape>
        </w:pict>
      </w:r>
    </w:p>
    <w:p w:rsidR="00246B1A" w:rsidRDefault="00246B1A" w:rsidP="00246B1A">
      <w:pPr>
        <w:pStyle w:val="p"/>
      </w:pPr>
      <w:r>
        <w:t xml:space="preserve">[29] Нажмите </w:t>
      </w:r>
      <w:r w:rsidRPr="00246B1A">
        <w:rPr>
          <w:b/>
        </w:rPr>
        <w:t xml:space="preserve"> </w:t>
      </w:r>
      <w:r>
        <w:pict>
          <v:shape id="_x0000_i1097" type="#_x0000_t75" style="width:23.15pt;height:23.15pt">
            <v:imagedata r:id="rId65" o:title="fieldicon"/>
          </v:shape>
        </w:pict>
      </w:r>
      <w:r>
        <w:t>.</w:t>
      </w:r>
    </w:p>
    <w:p w:rsidR="00246B1A" w:rsidRDefault="00246B1A" w:rsidP="00246B1A">
      <w:pPr>
        <w:pStyle w:val="p"/>
      </w:pPr>
      <w:r>
        <w:br/>
        <w:t xml:space="preserve">Можно также нажать </w:t>
      </w:r>
      <w:r w:rsidRPr="00246B1A">
        <w:rPr>
          <w:b/>
        </w:rPr>
        <w:t>F3</w:t>
      </w:r>
      <w:r>
        <w:t>.</w:t>
      </w:r>
      <w:bookmarkStart w:id="61" w:name="TS_825F72822388448F9304CCF9C4032B7A"/>
      <w:bookmarkEnd w:id="61"/>
    </w:p>
    <w:p w:rsidR="00246B1A" w:rsidRDefault="00246B1A" w:rsidP="00246B1A">
      <w:pPr>
        <w:pStyle w:val="Screenshot"/>
      </w:pPr>
      <w:r>
        <w:pict>
          <v:shape id="_x0000_i1098" type="#_x0000_t75" alt="Изменение заказов ТОРО: список заказов" style="width:403.15pt;height:214.95pt">
            <v:imagedata r:id="rId70" o:title="imb__2478"/>
          </v:shape>
        </w:pict>
      </w:r>
    </w:p>
    <w:p w:rsidR="00246B1A" w:rsidRDefault="00246B1A" w:rsidP="00246B1A">
      <w:pPr>
        <w:pStyle w:val="p"/>
      </w:pPr>
      <w:r>
        <w:t xml:space="preserve">[30] Нажмите </w:t>
      </w:r>
      <w:r w:rsidRPr="00246B1A">
        <w:rPr>
          <w:b/>
        </w:rPr>
        <w:t xml:space="preserve"> </w:t>
      </w:r>
      <w:r>
        <w:pict>
          <v:shape id="_x0000_i1099" type="#_x0000_t75" style="width:23.15pt;height:23.15pt">
            <v:imagedata r:id="rId65" o:title="fieldicon"/>
          </v:shape>
        </w:pict>
      </w:r>
      <w:r>
        <w:t>.</w:t>
      </w:r>
    </w:p>
    <w:p w:rsidR="00246B1A" w:rsidRDefault="00246B1A" w:rsidP="00246B1A">
      <w:pPr>
        <w:pStyle w:val="p"/>
      </w:pPr>
      <w:r>
        <w:br/>
        <w:t xml:space="preserve">Можно также нажать </w:t>
      </w:r>
      <w:r w:rsidRPr="00246B1A">
        <w:rPr>
          <w:b/>
        </w:rPr>
        <w:t>F3</w:t>
      </w:r>
      <w:r>
        <w:t>.</w:t>
      </w:r>
      <w:bookmarkStart w:id="62" w:name="TS_D0CCC831DA5147718EE453B4BEA4FA23"/>
      <w:bookmarkEnd w:id="62"/>
    </w:p>
    <w:p w:rsidR="00246B1A" w:rsidRDefault="00246B1A" w:rsidP="00246B1A">
      <w:pPr>
        <w:pStyle w:val="Screenshot"/>
      </w:pPr>
      <w:r>
        <w:lastRenderedPageBreak/>
        <w:pict>
          <v:shape id="_x0000_i1100" type="#_x0000_t75" alt="Годовой график ремонтов [2019]" style="width:403.15pt;height:214.95pt">
            <v:imagedata r:id="rId71" o:title="imb__2479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246B1A" w:rsidTr="00246B1A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46B1A" w:rsidRDefault="00246B1A" w:rsidP="00246B1A">
            <w:pPr>
              <w:pStyle w:val="phintbox"/>
            </w:pPr>
            <w:bookmarkStart w:id="63" w:name="class_extra_8"/>
            <w:r>
              <w:pict>
                <v:shape id="_x0000_i1101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46B1A" w:rsidRDefault="00246B1A" w:rsidP="00246B1A">
            <w:pPr>
              <w:pStyle w:val="p"/>
            </w:pPr>
            <w:r>
              <w:t>Осуществляется анализ доступности материалов</w:t>
            </w:r>
          </w:p>
        </w:tc>
      </w:tr>
    </w:tbl>
    <w:bookmarkEnd w:id="63"/>
    <w:p w:rsidR="00246B1A" w:rsidRDefault="00246B1A" w:rsidP="00246B1A">
      <w:pPr>
        <w:pStyle w:val="p"/>
      </w:pPr>
      <w:r>
        <w:t> </w:t>
      </w:r>
    </w:p>
    <w:p w:rsidR="00246B1A" w:rsidRDefault="00246B1A" w:rsidP="00246B1A">
      <w:pPr>
        <w:pStyle w:val="p"/>
      </w:pPr>
      <w:r>
        <w:t xml:space="preserve">[31] Нажмите </w:t>
      </w:r>
      <w:r w:rsidRPr="00246B1A">
        <w:rPr>
          <w:b/>
        </w:rPr>
        <w:t xml:space="preserve"> </w:t>
      </w:r>
      <w:r>
        <w:pict>
          <v:shape id="_x0000_i1102" type="#_x0000_t75" style="width:99.1pt;height:19.6pt">
            <v:imagedata r:id="rId72" o:title="fieldicon"/>
          </v:shape>
        </w:pict>
      </w:r>
      <w:r>
        <w:t>.</w:t>
      </w:r>
      <w:bookmarkStart w:id="64" w:name="TS_9652E7EB10B84B6C8D817C9141B5B588"/>
      <w:bookmarkEnd w:id="64"/>
    </w:p>
    <w:p w:rsidR="00246B1A" w:rsidRDefault="00246B1A" w:rsidP="00246B1A">
      <w:pPr>
        <w:pStyle w:val="Screenshot"/>
      </w:pPr>
      <w:r>
        <w:pict>
          <v:shape id="_x0000_i1103" type="#_x0000_t75" alt="Список доступности материалов для операций" style="width:403.15pt;height:214.95pt">
            <v:imagedata r:id="rId73" o:title="imb__2480"/>
          </v:shape>
        </w:pict>
      </w:r>
    </w:p>
    <w:p w:rsidR="00246B1A" w:rsidRDefault="00246B1A" w:rsidP="00246B1A">
      <w:pPr>
        <w:pStyle w:val="p"/>
      </w:pPr>
      <w:r>
        <w:t xml:space="preserve">[32] Нажмите </w:t>
      </w:r>
      <w:r w:rsidRPr="00246B1A">
        <w:rPr>
          <w:b/>
        </w:rPr>
        <w:t xml:space="preserve"> </w:t>
      </w:r>
      <w:r>
        <w:pict>
          <v:shape id="_x0000_i1104" type="#_x0000_t75" style="width:23.15pt;height:23.15pt">
            <v:imagedata r:id="rId65" o:title="fieldicon"/>
          </v:shape>
        </w:pict>
      </w:r>
      <w:r>
        <w:t>.</w:t>
      </w:r>
    </w:p>
    <w:p w:rsidR="00246B1A" w:rsidRDefault="00246B1A" w:rsidP="00246B1A">
      <w:pPr>
        <w:pStyle w:val="p"/>
      </w:pPr>
      <w:r>
        <w:br/>
        <w:t xml:space="preserve">Можно также нажать </w:t>
      </w:r>
      <w:r w:rsidRPr="00246B1A">
        <w:rPr>
          <w:b/>
        </w:rPr>
        <w:t>F3</w:t>
      </w:r>
      <w:r>
        <w:t>.</w:t>
      </w:r>
      <w:bookmarkStart w:id="65" w:name="TS_2FD688DF9EA249C08EA24D5BA337249C"/>
      <w:bookmarkEnd w:id="65"/>
    </w:p>
    <w:p w:rsidR="00246B1A" w:rsidRDefault="00246B1A" w:rsidP="00246B1A">
      <w:pPr>
        <w:pStyle w:val="Screenshot"/>
      </w:pPr>
      <w:r>
        <w:lastRenderedPageBreak/>
        <w:pict>
          <v:shape id="_x0000_i1105" type="#_x0000_t75" alt="Годовой график ремонтов [2019]" style="width:403.15pt;height:214.95pt">
            <v:imagedata r:id="rId74" o:title="imb__2481"/>
          </v:shape>
        </w:pict>
      </w:r>
    </w:p>
    <w:p w:rsidR="00246B1A" w:rsidRDefault="00246B1A" w:rsidP="00246B1A">
      <w:pPr>
        <w:pStyle w:val="p"/>
      </w:pPr>
      <w:r>
        <w:t xml:space="preserve">[33] Щелчком открывается меню </w:t>
      </w:r>
      <w:r w:rsidRPr="00246B1A">
        <w:rPr>
          <w:b/>
        </w:rPr>
        <w:t xml:space="preserve"> </w:t>
      </w:r>
      <w:r>
        <w:pict>
          <v:shape id="_x0000_i1106" type="#_x0000_t75" style="width:110.15pt;height:19.6pt">
            <v:imagedata r:id="rId75" o:title="fieldicon"/>
          </v:shape>
        </w:pict>
      </w:r>
      <w:r>
        <w:t>.</w:t>
      </w:r>
      <w:bookmarkStart w:id="66" w:name="TS_38DE527881954822BB737B686D101194"/>
      <w:bookmarkEnd w:id="66"/>
    </w:p>
    <w:p w:rsidR="00246B1A" w:rsidRDefault="00246B1A" w:rsidP="00246B1A">
      <w:pPr>
        <w:pStyle w:val="Screenshot"/>
      </w:pPr>
      <w:r>
        <w:pict>
          <v:shape id="_x0000_i1107" type="#_x0000_t75" alt="Годовой график ремонтов [2019]" style="width:403.15pt;height:214.95pt">
            <v:imagedata r:id="rId76" o:title="imb__2482"/>
          </v:shape>
        </w:pict>
      </w:r>
    </w:p>
    <w:p w:rsidR="00246B1A" w:rsidRDefault="00246B1A" w:rsidP="00246B1A">
      <w:pPr>
        <w:pStyle w:val="p"/>
      </w:pPr>
      <w:r>
        <w:t xml:space="preserve">[34] Щелчком выполняется пункт меню </w:t>
      </w:r>
      <w:r w:rsidRPr="00246B1A">
        <w:rPr>
          <w:b/>
        </w:rPr>
        <w:t xml:space="preserve"> </w:t>
      </w:r>
      <w:r>
        <w:pict>
          <v:shape id="_x0000_i1108" type="#_x0000_t75" style="width:230.25pt;height:21.75pt">
            <v:imagedata r:id="rId77" o:title="fieldicon"/>
          </v:shape>
        </w:pict>
      </w:r>
      <w:r>
        <w:t>.</w:t>
      </w:r>
    </w:p>
    <w:p w:rsidR="00246B1A" w:rsidRDefault="00246B1A" w:rsidP="00246B1A">
      <w:pPr>
        <w:pStyle w:val="p"/>
      </w:pPr>
      <w:r>
        <w:br/>
        <w:t xml:space="preserve">Можно также нажать </w:t>
      </w:r>
      <w:r w:rsidRPr="00246B1A">
        <w:rPr>
          <w:b/>
        </w:rPr>
        <w:t>0</w:t>
      </w:r>
      <w:r>
        <w:t>.</w:t>
      </w:r>
      <w:bookmarkStart w:id="67" w:name="TS_4E70D9EAE848403EB284A4F8852A63B2"/>
      <w:bookmarkEnd w:id="67"/>
    </w:p>
    <w:p w:rsidR="00246B1A" w:rsidRDefault="00246B1A" w:rsidP="00246B1A">
      <w:pPr>
        <w:pStyle w:val="Screenshot"/>
      </w:pPr>
      <w:r>
        <w:lastRenderedPageBreak/>
        <w:pict>
          <v:shape id="_x0000_i1109" type="#_x0000_t75" alt="Адаптация сроков заказов ТОРО под график остановочного ремона" style="width:403.15pt;height:214.95pt">
            <v:imagedata r:id="rId78" o:title="imb__2483"/>
          </v:shape>
        </w:pict>
      </w:r>
    </w:p>
    <w:p w:rsidR="00246B1A" w:rsidRDefault="00246B1A" w:rsidP="00246B1A">
      <w:pPr>
        <w:pStyle w:val="p"/>
      </w:pPr>
      <w:r>
        <w:t xml:space="preserve">[35] Заполняется поле </w:t>
      </w:r>
      <w:r w:rsidRPr="00246B1A">
        <w:rPr>
          <w:b/>
        </w:rPr>
        <w:t>*Дата начала ОР</w:t>
      </w:r>
      <w:r>
        <w:t>.</w:t>
      </w:r>
    </w:p>
    <w:p w:rsidR="00246B1A" w:rsidRDefault="00246B1A" w:rsidP="00246B1A">
      <w:pPr>
        <w:pStyle w:val="p"/>
      </w:pPr>
      <w:r>
        <w:t xml:space="preserve">[36] Заполняется поле </w:t>
      </w:r>
      <w:r w:rsidRPr="00246B1A">
        <w:rPr>
          <w:b/>
        </w:rPr>
        <w:t>*Дата окончания ОР</w:t>
      </w:r>
      <w:r>
        <w:t>.</w:t>
      </w:r>
    </w:p>
    <w:p w:rsidR="00246B1A" w:rsidRDefault="00246B1A" w:rsidP="00246B1A">
      <w:pPr>
        <w:pStyle w:val="p"/>
      </w:pPr>
      <w:r>
        <w:t xml:space="preserve">[37] Нажмите </w:t>
      </w:r>
      <w:r w:rsidRPr="00246B1A">
        <w:rPr>
          <w:b/>
        </w:rPr>
        <w:t xml:space="preserve"> </w:t>
      </w:r>
      <w:r>
        <w:pict>
          <v:shape id="_x0000_i1110" type="#_x0000_t75" style="width:70.55pt;height:17.1pt">
            <v:imagedata r:id="rId79" o:title="fieldicon"/>
          </v:shape>
        </w:pict>
      </w:r>
      <w:r>
        <w:t>.</w:t>
      </w:r>
    </w:p>
    <w:p w:rsidR="00246B1A" w:rsidRDefault="00246B1A" w:rsidP="00246B1A">
      <w:pPr>
        <w:pStyle w:val="p"/>
      </w:pPr>
      <w:r>
        <w:br/>
        <w:t xml:space="preserve">Можно также нажать </w:t>
      </w:r>
      <w:r w:rsidRPr="00246B1A">
        <w:rPr>
          <w:b/>
        </w:rPr>
        <w:t>Enter</w:t>
      </w:r>
      <w:r>
        <w:t>.</w:t>
      </w:r>
      <w:bookmarkStart w:id="68" w:name="TS_8ADE299DE96E44DD9CE32512ECED77B2"/>
      <w:bookmarkEnd w:id="68"/>
    </w:p>
    <w:p w:rsidR="00246B1A" w:rsidRDefault="00246B1A" w:rsidP="00246B1A">
      <w:pPr>
        <w:pStyle w:val="Screenshot"/>
      </w:pPr>
      <w:r>
        <w:pict>
          <v:shape id="_x0000_i1111" type="#_x0000_t75" alt="Годовой график ремонтов [2019]: 06.Сроки под ОстРемонт" style="width:403.15pt;height:214.95pt">
            <v:imagedata r:id="rId80" o:title="imb__2484"/>
          </v:shape>
        </w:pict>
      </w:r>
    </w:p>
    <w:p w:rsidR="00246B1A" w:rsidRDefault="00246B1A" w:rsidP="00246B1A">
      <w:pPr>
        <w:pStyle w:val="p"/>
      </w:pPr>
      <w:r>
        <w:t>[38] Перетащите ползунок для перемещения в нужную область экрана.</w:t>
      </w:r>
      <w:bookmarkStart w:id="69" w:name="TS_0B6598D063AC447A8E51E2B7E6FC10CA"/>
      <w:bookmarkEnd w:id="69"/>
    </w:p>
    <w:p w:rsidR="00246B1A" w:rsidRDefault="00246B1A" w:rsidP="00246B1A">
      <w:pPr>
        <w:pStyle w:val="Screenshot"/>
      </w:pPr>
      <w:r>
        <w:lastRenderedPageBreak/>
        <w:pict>
          <v:shape id="_x0000_i1112" type="#_x0000_t75" alt="Годовой график ремонтов [2019]: 06.Сроки под ОстРемонт" style="width:403.15pt;height:214.95pt">
            <v:imagedata r:id="rId81" o:title="imb__248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246B1A" w:rsidTr="00246B1A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46B1A" w:rsidRDefault="00246B1A" w:rsidP="00246B1A">
            <w:pPr>
              <w:pStyle w:val="phintbox"/>
            </w:pPr>
            <w:bookmarkStart w:id="70" w:name="class_extra_9"/>
            <w:r>
              <w:pict>
                <v:shape id="_x0000_i1113" type="#_x0000_t75" style="width:38.5pt;height:38.5pt">
                  <v:imagedata r:id="rId33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46B1A" w:rsidRDefault="00246B1A" w:rsidP="00246B1A">
            <w:pPr>
              <w:pStyle w:val="p"/>
            </w:pPr>
            <w:r>
              <w:t>Красными плитками выделены даты остановочного ремонта. Желтые плитки, находящиеся под зелеными, отвечают за изменение дат остановочного ремонта.</w:t>
            </w:r>
          </w:p>
        </w:tc>
      </w:tr>
    </w:tbl>
    <w:bookmarkEnd w:id="70"/>
    <w:p w:rsidR="00246B1A" w:rsidRDefault="00246B1A" w:rsidP="00246B1A">
      <w:pPr>
        <w:pStyle w:val="p"/>
      </w:pPr>
      <w:r>
        <w:t> </w:t>
      </w:r>
    </w:p>
    <w:p w:rsidR="00246B1A" w:rsidRDefault="00246B1A" w:rsidP="00246B1A">
      <w:pPr>
        <w:pStyle w:val="p"/>
      </w:pPr>
      <w:r>
        <w:t xml:space="preserve">[39] Нажмите </w:t>
      </w:r>
      <w:r w:rsidRPr="00246B1A">
        <w:rPr>
          <w:b/>
        </w:rPr>
        <w:t xml:space="preserve"> </w:t>
      </w:r>
      <w:r>
        <w:pict>
          <v:shape id="_x0000_i1114" type="#_x0000_t75" style="width:139.35pt;height:18.2pt">
            <v:imagedata r:id="rId82" o:title="fieldicon_39"/>
          </v:shape>
        </w:pict>
      </w:r>
      <w:r>
        <w:t>.</w:t>
      </w:r>
    </w:p>
    <w:p w:rsidR="00246B1A" w:rsidRDefault="00246B1A" w:rsidP="00246B1A">
      <w:pPr>
        <w:pStyle w:val="p"/>
      </w:pPr>
      <w:r>
        <w:t xml:space="preserve">[40] Нажмите </w:t>
      </w:r>
      <w:r w:rsidRPr="00246B1A">
        <w:rPr>
          <w:b/>
        </w:rPr>
        <w:t xml:space="preserve"> </w:t>
      </w:r>
      <w:r>
        <w:pict>
          <v:shape id="_x0000_i1115" type="#_x0000_t75" style="width:33.85pt;height:19.6pt">
            <v:imagedata r:id="rId83" o:title="fieldicon"/>
          </v:shape>
        </w:pict>
      </w:r>
      <w:r>
        <w:t>.</w:t>
      </w:r>
    </w:p>
    <w:p w:rsidR="00246B1A" w:rsidRDefault="00246B1A" w:rsidP="00246B1A">
      <w:pPr>
        <w:pStyle w:val="p"/>
      </w:pPr>
      <w:r>
        <w:br/>
        <w:t xml:space="preserve">Можно также нажать </w:t>
      </w:r>
      <w:r w:rsidRPr="00246B1A">
        <w:rPr>
          <w:b/>
        </w:rPr>
        <w:t>Shift+F3</w:t>
      </w:r>
      <w:r>
        <w:t>.</w:t>
      </w:r>
      <w:bookmarkStart w:id="71" w:name="TS_95ED2EF58CB34F848881B6D0BF037B4F"/>
      <w:bookmarkEnd w:id="71"/>
    </w:p>
    <w:p w:rsidR="00246B1A" w:rsidRDefault="00246B1A" w:rsidP="00246B1A">
      <w:pPr>
        <w:pStyle w:val="Screenshot"/>
      </w:pPr>
      <w:r>
        <w:pict>
          <v:shape id="_x0000_i1116" type="#_x0000_t75" alt="АРМ планировщика ТОиР" style="width:403.15pt;height:214.95pt">
            <v:imagedata r:id="rId84" o:title="imb__2486"/>
          </v:shape>
        </w:pict>
      </w:r>
    </w:p>
    <w:p w:rsidR="0018285B" w:rsidRDefault="0018285B" w:rsidP="0018285B">
      <w:pPr>
        <w:pStyle w:val="p"/>
      </w:pPr>
      <w:r>
        <w:t xml:space="preserve">[41] Нажмите </w:t>
      </w:r>
      <w:r w:rsidRPr="0018285B">
        <w:rPr>
          <w:b/>
        </w:rPr>
        <w:t xml:space="preserve"> </w:t>
      </w:r>
      <w:r>
        <w:pict>
          <v:shape id="_x0000_i1117" type="#_x0000_t75" style="width:33.85pt;height:19.6pt">
            <v:imagedata r:id="rId83" o:title="fieldicon"/>
          </v:shape>
        </w:pict>
      </w:r>
      <w:r>
        <w:t>.</w:t>
      </w:r>
    </w:p>
    <w:p w:rsidR="0018285B" w:rsidRDefault="0018285B" w:rsidP="0018285B">
      <w:pPr>
        <w:pStyle w:val="p"/>
      </w:pPr>
      <w:r>
        <w:br/>
        <w:t xml:space="preserve">Можно также нажать </w:t>
      </w:r>
      <w:r w:rsidRPr="0018285B">
        <w:rPr>
          <w:b/>
        </w:rPr>
        <w:t>Shift+F3</w:t>
      </w:r>
      <w:r>
        <w:t>.</w:t>
      </w:r>
      <w:bookmarkStart w:id="72" w:name="TS_09613B678BD44241B28C9D0BB7D554BB"/>
      <w:bookmarkEnd w:id="72"/>
    </w:p>
    <w:p w:rsidR="0018285B" w:rsidRDefault="0018285B" w:rsidP="0018285B">
      <w:pPr>
        <w:pStyle w:val="Screenshot"/>
      </w:pPr>
      <w:r>
        <w:lastRenderedPageBreak/>
        <w:pict>
          <v:shape id="_x0000_i1118" type="#_x0000_t75" alt="SAP Easy Access" style="width:403.15pt;height:214.95pt">
            <v:imagedata r:id="rId85" o:title="imb__2487"/>
          </v:shape>
        </w:pict>
      </w:r>
    </w:p>
    <w:p w:rsidR="0063146D" w:rsidRDefault="0063146D" w:rsidP="0063146D">
      <w:pPr>
        <w:pStyle w:val="h1"/>
      </w:pPr>
      <w:bookmarkStart w:id="73" w:name="_Toc26453502"/>
      <w:r>
        <w:lastRenderedPageBreak/>
        <w:t>Уточнение сроков проведения остановочного ремонта</w:t>
      </w:r>
      <w:bookmarkStart w:id="74" w:name="TS_81F32FF226C44B6EAC6921616F69CA56"/>
      <w:bookmarkEnd w:id="74"/>
      <w:bookmarkEnd w:id="73"/>
    </w:p>
    <w:p w:rsidR="0063146D" w:rsidRDefault="0063146D" w:rsidP="0063146D">
      <w:pPr>
        <w:pStyle w:val="Screenshot"/>
      </w:pPr>
      <w:r>
        <w:pict>
          <v:shape id="_x0000_i1119" type="#_x0000_t75" alt="SAP Easy Access" style="width:403.15pt;height:215.3pt">
            <v:imagedata r:id="rId86" o:title="imb__2488"/>
          </v:shape>
        </w:pict>
      </w:r>
    </w:p>
    <w:p w:rsidR="0063146D" w:rsidRDefault="0063146D" w:rsidP="0063146D">
      <w:pPr>
        <w:pStyle w:val="p"/>
      </w:pPr>
      <w:r>
        <w:t>[1] </w:t>
      </w:r>
      <w:r w:rsidRPr="0063146D">
        <w:rPr>
          <w:b/>
        </w:rPr>
        <w:t>zpm_plan</w:t>
      </w:r>
      <w:r>
        <w:t xml:space="preserve"> вводится в </w:t>
      </w:r>
      <w:r w:rsidRPr="0063146D">
        <w:rPr>
          <w:b/>
        </w:rPr>
        <w:t>поле транзакции</w:t>
      </w:r>
      <w:r>
        <w:t>.</w:t>
      </w:r>
      <w:bookmarkStart w:id="75" w:name="TS_69CE90060487414B9BDBE4B09D5EC3E6"/>
      <w:bookmarkEnd w:id="75"/>
    </w:p>
    <w:p w:rsidR="0063146D" w:rsidRDefault="0063146D" w:rsidP="0063146D">
      <w:pPr>
        <w:pStyle w:val="Screenshot"/>
      </w:pPr>
      <w:r>
        <w:pict>
          <v:shape id="_x0000_i1120" type="#_x0000_t75" alt="АРМ планировщика ТОиР" style="width:403.15pt;height:215.3pt">
            <v:imagedata r:id="rId87" o:title="imb__2489"/>
          </v:shape>
        </w:pict>
      </w:r>
    </w:p>
    <w:p w:rsidR="0063146D" w:rsidRDefault="0063146D" w:rsidP="0063146D">
      <w:pPr>
        <w:pStyle w:val="p"/>
      </w:pPr>
      <w:r>
        <w:t xml:space="preserve">[2] Нажмите </w:t>
      </w:r>
      <w:r w:rsidRPr="0063146D">
        <w:rPr>
          <w:b/>
        </w:rPr>
        <w:t xml:space="preserve"> </w:t>
      </w:r>
      <w:r>
        <w:pict>
          <v:shape id="_x0000_i1121" type="#_x0000_t75" style="width:17.1pt;height:18.9pt">
            <v:imagedata r:id="rId88" o:title="fieldicon_2"/>
          </v:shape>
        </w:pict>
      </w:r>
      <w:r>
        <w:t>.</w:t>
      </w:r>
      <w:bookmarkStart w:id="76" w:name="TS_5232CDA5119B4484B7E0E47C391B3940"/>
      <w:bookmarkEnd w:id="76"/>
    </w:p>
    <w:p w:rsidR="0063146D" w:rsidRDefault="0063146D" w:rsidP="0063146D">
      <w:pPr>
        <w:pStyle w:val="Screenshot"/>
      </w:pPr>
      <w:r>
        <w:lastRenderedPageBreak/>
        <w:pict>
          <v:shape id="_x0000_i1122" type="#_x0000_t75" alt="АРМ планировщика ТОиР" style="width:403.15pt;height:215.3pt">
            <v:imagedata r:id="rId89" o:title="imb__2490"/>
          </v:shape>
        </w:pict>
      </w:r>
    </w:p>
    <w:p w:rsidR="0063146D" w:rsidRDefault="0063146D" w:rsidP="0063146D">
      <w:pPr>
        <w:pStyle w:val="p"/>
      </w:pPr>
      <w:r>
        <w:t xml:space="preserve">[3] Заполняется поле </w:t>
      </w:r>
      <w:r w:rsidRPr="0063146D">
        <w:rPr>
          <w:b/>
        </w:rPr>
        <w:t>*Планирующий завод</w:t>
      </w:r>
      <w:r>
        <w:t>.</w:t>
      </w:r>
    </w:p>
    <w:p w:rsidR="0063146D" w:rsidRDefault="0063146D" w:rsidP="0063146D">
      <w:pPr>
        <w:pStyle w:val="p"/>
      </w:pPr>
      <w:r>
        <w:t xml:space="preserve">[4] Заполняется поле </w:t>
      </w:r>
      <w:r w:rsidRPr="0063146D">
        <w:rPr>
          <w:b/>
        </w:rPr>
        <w:t>*Группа плановиков</w:t>
      </w:r>
      <w:r>
        <w:t>.</w:t>
      </w:r>
    </w:p>
    <w:p w:rsidR="0063146D" w:rsidRDefault="0063146D" w:rsidP="0063146D">
      <w:pPr>
        <w:pStyle w:val="p"/>
      </w:pPr>
      <w:r>
        <w:t xml:space="preserve">[5] Заполняется поле </w:t>
      </w:r>
      <w:r w:rsidRPr="0063146D">
        <w:rPr>
          <w:b/>
        </w:rPr>
        <w:t>*Год планирования</w:t>
      </w:r>
      <w:r>
        <w:t>.</w:t>
      </w:r>
    </w:p>
    <w:p w:rsidR="0063146D" w:rsidRDefault="0063146D" w:rsidP="0063146D">
      <w:pPr>
        <w:pStyle w:val="p"/>
      </w:pPr>
      <w:r>
        <w:t xml:space="preserve">[6] Заполняется поле </w:t>
      </w:r>
      <w:r w:rsidRPr="0063146D">
        <w:rPr>
          <w:b/>
        </w:rPr>
        <w:t>*Недели анализа графика</w:t>
      </w:r>
      <w:r>
        <w:t>.</w:t>
      </w:r>
    </w:p>
    <w:p w:rsidR="0063146D" w:rsidRDefault="0063146D" w:rsidP="0063146D">
      <w:pPr>
        <w:pStyle w:val="p"/>
      </w:pPr>
      <w:r>
        <w:t xml:space="preserve">[7] Заполняется поле </w:t>
      </w:r>
      <w:r w:rsidRPr="0063146D">
        <w:rPr>
          <w:b/>
        </w:rPr>
        <w:t xml:space="preserve">По </w:t>
      </w:r>
      <w:r>
        <w:t>.</w:t>
      </w:r>
    </w:p>
    <w:p w:rsidR="0063146D" w:rsidRDefault="0063146D" w:rsidP="0063146D">
      <w:pPr>
        <w:pStyle w:val="p"/>
      </w:pPr>
      <w:r>
        <w:t xml:space="preserve">[8] Заполняется поле </w:t>
      </w:r>
      <w:r w:rsidRPr="0063146D">
        <w:rPr>
          <w:b/>
        </w:rPr>
        <w:t>*Техническое место</w:t>
      </w:r>
      <w:r>
        <w:t>.</w:t>
      </w:r>
    </w:p>
    <w:p w:rsidR="0063146D" w:rsidRDefault="0063146D" w:rsidP="0063146D">
      <w:pPr>
        <w:pStyle w:val="p"/>
      </w:pPr>
      <w:r>
        <w:t>[9] </w:t>
      </w:r>
      <w:r w:rsidRPr="0063146D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77" w:name="TS_7AC7B6697985474FBE5E4D2F69B54143"/>
      <w:bookmarkEnd w:id="77"/>
    </w:p>
    <w:p w:rsidR="0063146D" w:rsidRDefault="0063146D" w:rsidP="0063146D">
      <w:pPr>
        <w:pStyle w:val="Screenshot"/>
      </w:pPr>
      <w:r>
        <w:pict>
          <v:shape id="_x0000_i1123" type="#_x0000_t75" alt="АРМ планировщика ТОиР" style="width:403.15pt;height:215.3pt">
            <v:imagedata r:id="rId90" o:title="imb__2491"/>
          </v:shape>
        </w:pict>
      </w:r>
    </w:p>
    <w:p w:rsidR="0063146D" w:rsidRDefault="0063146D" w:rsidP="0063146D">
      <w:pPr>
        <w:pStyle w:val="p"/>
      </w:pPr>
      <w:r>
        <w:t xml:space="preserve">[10] Заполняется поле </w:t>
      </w:r>
      <w:r w:rsidRPr="0063146D">
        <w:rPr>
          <w:b/>
        </w:rPr>
        <w:t>ПользСтатусы заказа ТОРО</w:t>
      </w:r>
      <w:r>
        <w:t>.</w:t>
      </w:r>
    </w:p>
    <w:p w:rsidR="0063146D" w:rsidRDefault="0063146D" w:rsidP="0063146D">
      <w:pPr>
        <w:pStyle w:val="p"/>
      </w:pPr>
      <w:r>
        <w:t xml:space="preserve">[11] Заполняется поле </w:t>
      </w:r>
      <w:r w:rsidRPr="0063146D">
        <w:rPr>
          <w:b/>
        </w:rPr>
        <w:t>*Начало ОР (дата/время)</w:t>
      </w:r>
      <w:r>
        <w:t>.</w:t>
      </w:r>
    </w:p>
    <w:p w:rsidR="0063146D" w:rsidRDefault="0063146D" w:rsidP="0063146D">
      <w:pPr>
        <w:pStyle w:val="p"/>
      </w:pPr>
      <w:r>
        <w:t xml:space="preserve">[12] Заполняется поле </w:t>
      </w:r>
      <w:r w:rsidRPr="0063146D">
        <w:rPr>
          <w:b/>
        </w:rPr>
        <w:t>*Начало ОР (дата/время)</w:t>
      </w:r>
      <w:r>
        <w:t>.</w:t>
      </w:r>
    </w:p>
    <w:p w:rsidR="0063146D" w:rsidRDefault="0063146D" w:rsidP="0063146D">
      <w:pPr>
        <w:pStyle w:val="p"/>
      </w:pPr>
      <w:r>
        <w:t xml:space="preserve">[13] Заполняется поле </w:t>
      </w:r>
      <w:r w:rsidRPr="0063146D">
        <w:rPr>
          <w:b/>
        </w:rPr>
        <w:t>*Окончание ОР (дата/время)</w:t>
      </w:r>
      <w:r>
        <w:t>.</w:t>
      </w:r>
    </w:p>
    <w:p w:rsidR="0063146D" w:rsidRDefault="0063146D" w:rsidP="0063146D">
      <w:pPr>
        <w:pStyle w:val="p"/>
      </w:pPr>
      <w:r>
        <w:t xml:space="preserve">[14] Заполняется поле </w:t>
      </w:r>
      <w:r w:rsidRPr="0063146D">
        <w:rPr>
          <w:b/>
        </w:rPr>
        <w:t>*Окончание ОР (дата/время)</w:t>
      </w:r>
      <w:r>
        <w:t>.</w:t>
      </w:r>
    </w:p>
    <w:p w:rsidR="0063146D" w:rsidRDefault="0063146D" w:rsidP="0063146D">
      <w:pPr>
        <w:pStyle w:val="p"/>
      </w:pPr>
      <w:r>
        <w:t xml:space="preserve">[15] Для вызова раскрывающегося списка нажмите кнопку </w:t>
      </w:r>
      <w:r w:rsidRPr="0063146D">
        <w:rPr>
          <w:b/>
        </w:rPr>
        <w:t>*Количество рабочих смен</w:t>
      </w:r>
      <w:r>
        <w:t>.</w:t>
      </w:r>
      <w:bookmarkStart w:id="78" w:name="TS_9FBA0CFBB6E54329B4A281E2F03F9D0A"/>
      <w:bookmarkEnd w:id="78"/>
    </w:p>
    <w:p w:rsidR="0063146D" w:rsidRDefault="0063146D" w:rsidP="0063146D">
      <w:pPr>
        <w:pStyle w:val="Screenshot"/>
      </w:pPr>
      <w:r>
        <w:lastRenderedPageBreak/>
        <w:pict>
          <v:shape id="_x0000_i1124" type="#_x0000_t75" alt="АРМ планировщика ТОиР" style="width:403.15pt;height:215.3pt">
            <v:imagedata r:id="rId91" o:title="imb__2492"/>
          </v:shape>
        </w:pict>
      </w:r>
    </w:p>
    <w:p w:rsidR="0063146D" w:rsidRDefault="0063146D" w:rsidP="0063146D">
      <w:pPr>
        <w:pStyle w:val="p"/>
      </w:pPr>
      <w:r>
        <w:t xml:space="preserve">[16] Щелчком выбирается запись </w:t>
      </w:r>
      <w:r w:rsidRPr="0063146D">
        <w:rPr>
          <w:b/>
        </w:rPr>
        <w:t xml:space="preserve"> </w:t>
      </w:r>
      <w:r>
        <w:pict>
          <v:shape id="_x0000_i1125" type="#_x0000_t75" style="width:155.4pt;height:23.9pt">
            <v:imagedata r:id="rId92" o:title="fieldicon"/>
          </v:shape>
        </w:pict>
      </w:r>
      <w:r>
        <w:t>.</w:t>
      </w:r>
      <w:bookmarkStart w:id="79" w:name="TS_569BA13A97D84016B04AE49CF903BF63"/>
      <w:bookmarkEnd w:id="79"/>
    </w:p>
    <w:p w:rsidR="0063146D" w:rsidRDefault="0063146D" w:rsidP="0063146D">
      <w:pPr>
        <w:pStyle w:val="Screenshot"/>
      </w:pPr>
      <w:r>
        <w:pict>
          <v:shape id="_x0000_i1126" type="#_x0000_t75" alt="АРМ планировщика ТОиР" style="width:403.15pt;height:215.3pt">
            <v:imagedata r:id="rId93" o:title="imb__2493"/>
          </v:shape>
        </w:pict>
      </w:r>
    </w:p>
    <w:p w:rsidR="0063146D" w:rsidRDefault="0063146D" w:rsidP="0063146D">
      <w:pPr>
        <w:pStyle w:val="p"/>
      </w:pPr>
      <w:r>
        <w:t xml:space="preserve">[17] Заполняется поле </w:t>
      </w:r>
      <w:r w:rsidRPr="0063146D">
        <w:rPr>
          <w:b/>
        </w:rPr>
        <w:t>I смена (начало/окончание)</w:t>
      </w:r>
      <w:r>
        <w:t>.</w:t>
      </w:r>
    </w:p>
    <w:p w:rsidR="0063146D" w:rsidRDefault="0063146D" w:rsidP="0063146D">
      <w:pPr>
        <w:pStyle w:val="p"/>
      </w:pPr>
      <w:r>
        <w:t xml:space="preserve">[18] Заполняется поле </w:t>
      </w:r>
      <w:r w:rsidRPr="0063146D">
        <w:rPr>
          <w:b/>
        </w:rPr>
        <w:t>I смена (начало/окончание)</w:t>
      </w:r>
      <w:r>
        <w:t>.</w:t>
      </w:r>
    </w:p>
    <w:p w:rsidR="0063146D" w:rsidRDefault="0063146D" w:rsidP="0063146D">
      <w:pPr>
        <w:pStyle w:val="p"/>
      </w:pPr>
      <w:r>
        <w:t xml:space="preserve">[19] Заполняется поле </w:t>
      </w:r>
      <w:r w:rsidRPr="0063146D">
        <w:rPr>
          <w:b/>
        </w:rPr>
        <w:t>*II смена (начало/окончание)</w:t>
      </w:r>
      <w:r>
        <w:t>.</w:t>
      </w:r>
    </w:p>
    <w:p w:rsidR="0063146D" w:rsidRDefault="0063146D" w:rsidP="0063146D">
      <w:pPr>
        <w:pStyle w:val="p"/>
      </w:pPr>
      <w:r>
        <w:t xml:space="preserve">[20] Заполняется поле </w:t>
      </w:r>
      <w:r w:rsidRPr="0063146D">
        <w:rPr>
          <w:b/>
        </w:rPr>
        <w:t>*II смена (начало/окончание)</w:t>
      </w:r>
      <w:r>
        <w:t>.</w:t>
      </w:r>
    </w:p>
    <w:p w:rsidR="0063146D" w:rsidRDefault="0063146D" w:rsidP="0063146D">
      <w:pPr>
        <w:pStyle w:val="p"/>
      </w:pPr>
      <w:r>
        <w:t xml:space="preserve">[21] Заполняется поле </w:t>
      </w:r>
      <w:r w:rsidRPr="0063146D">
        <w:rPr>
          <w:b/>
        </w:rPr>
        <w:t>Наименование оперативного граф</w:t>
      </w:r>
      <w:r>
        <w:t>.</w:t>
      </w:r>
    </w:p>
    <w:p w:rsidR="0063146D" w:rsidRDefault="0063146D" w:rsidP="0063146D">
      <w:pPr>
        <w:pStyle w:val="p"/>
      </w:pPr>
      <w:r>
        <w:t xml:space="preserve">[22] Флажок </w:t>
      </w:r>
      <w:r w:rsidRPr="0063146D">
        <w:rPr>
          <w:b/>
        </w:rPr>
        <w:t>Отображение операций заказов ТОРО/СГ</w:t>
      </w:r>
      <w:r>
        <w:t xml:space="preserve"> выбирается.</w:t>
      </w:r>
    </w:p>
    <w:p w:rsidR="0063146D" w:rsidRDefault="0063146D" w:rsidP="0063146D">
      <w:pPr>
        <w:pStyle w:val="p"/>
      </w:pPr>
      <w:r>
        <w:t xml:space="preserve">[23] Флажок </w:t>
      </w:r>
      <w:r w:rsidRPr="0063146D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  <w:bookmarkStart w:id="80" w:name="TS_29531B7706064DE4BA2F58CB8F99D646"/>
      <w:bookmarkEnd w:id="80"/>
    </w:p>
    <w:p w:rsidR="00FF11F6" w:rsidRDefault="00FF11F6" w:rsidP="00FF11F6">
      <w:pPr>
        <w:pStyle w:val="Screenshot"/>
      </w:pPr>
      <w:r>
        <w:lastRenderedPageBreak/>
        <w:pict>
          <v:shape id="_x0000_i1127" type="#_x0000_t75" alt="АРМ планировщика ТОиР" style="width:403.15pt;height:215.3pt">
            <v:imagedata r:id="rId94" o:title="imb__2494"/>
          </v:shape>
        </w:pict>
      </w:r>
    </w:p>
    <w:p w:rsidR="00FF11F6" w:rsidRDefault="00FF11F6" w:rsidP="00FF11F6">
      <w:pPr>
        <w:pStyle w:val="p"/>
      </w:pPr>
      <w:r>
        <w:t xml:space="preserve">[24] Заполняется поле </w:t>
      </w:r>
      <w:r w:rsidRPr="00FF11F6">
        <w:rPr>
          <w:b/>
        </w:rPr>
        <w:t xml:space="preserve">Группировка         </w:t>
      </w:r>
      <w:r>
        <w:t>.</w:t>
      </w:r>
    </w:p>
    <w:p w:rsidR="00FF11F6" w:rsidRDefault="00FF11F6" w:rsidP="00FF11F6">
      <w:pPr>
        <w:pStyle w:val="p"/>
      </w:pPr>
      <w:r>
        <w:t xml:space="preserve">[25] Нажмите </w:t>
      </w:r>
      <w:r w:rsidRPr="00FF11F6">
        <w:rPr>
          <w:b/>
        </w:rPr>
        <w:t xml:space="preserve"> </w:t>
      </w:r>
      <w:r>
        <w:pict>
          <v:shape id="_x0000_i1128" type="#_x0000_t75" style="width:63.1pt;height:19.6pt">
            <v:imagedata r:id="rId95" o:title="fieldicon"/>
          </v:shape>
        </w:pict>
      </w:r>
      <w:r>
        <w:t>.</w:t>
      </w:r>
    </w:p>
    <w:p w:rsidR="00FF11F6" w:rsidRDefault="00FF11F6" w:rsidP="00FF11F6">
      <w:pPr>
        <w:pStyle w:val="p"/>
      </w:pPr>
      <w:r>
        <w:br/>
        <w:t xml:space="preserve">Можно также нажать </w:t>
      </w:r>
      <w:r w:rsidRPr="00FF11F6">
        <w:rPr>
          <w:b/>
        </w:rPr>
        <w:t>F8</w:t>
      </w:r>
      <w:r>
        <w:t>.</w:t>
      </w:r>
      <w:bookmarkStart w:id="81" w:name="TS_DD343082A4F94FAF9F64B26B77A9A287"/>
      <w:bookmarkEnd w:id="81"/>
    </w:p>
    <w:p w:rsidR="00FF11F6" w:rsidRDefault="00FF11F6" w:rsidP="00FF11F6">
      <w:pPr>
        <w:pStyle w:val="Screenshot"/>
      </w:pPr>
      <w:r>
        <w:pict>
          <v:shape id="_x0000_i1129" type="#_x0000_t75" alt="График остановочного ремонта [2020/51-53]" style="width:403.15pt;height:213.5pt">
            <v:imagedata r:id="rId96" o:title="imb__2495"/>
          </v:shape>
        </w:pict>
      </w:r>
    </w:p>
    <w:p w:rsidR="00FF11F6" w:rsidRDefault="00FF11F6" w:rsidP="00FF11F6">
      <w:pPr>
        <w:pStyle w:val="p"/>
      </w:pPr>
      <w:r>
        <w:t xml:space="preserve">[26] Нажмите </w:t>
      </w:r>
      <w:r>
        <w:pict>
          <v:shape id="_x0000_i1130" type="#_x0000_t75" style="width:15.7pt;height:14.25pt">
            <v:imagedata r:id="rId97" o:title="fieldicon_29"/>
          </v:shape>
        </w:pict>
      </w:r>
      <w:r>
        <w:t>.</w:t>
      </w:r>
      <w:bookmarkStart w:id="82" w:name="TS_6B031769A95E45908696321C656E8225"/>
      <w:bookmarkEnd w:id="82"/>
    </w:p>
    <w:p w:rsidR="00FF11F6" w:rsidRDefault="00FF11F6" w:rsidP="00FF11F6">
      <w:pPr>
        <w:pStyle w:val="Screenshot"/>
      </w:pPr>
      <w:r>
        <w:lastRenderedPageBreak/>
        <w:pict>
          <v:shape id="_x0000_i1131" type="#_x0000_t75" alt="График остановочного ремонта [2020/51-53]" style="width:403.15pt;height:213.5pt">
            <v:imagedata r:id="rId98" o:title="imb__2496"/>
          </v:shape>
        </w:pict>
      </w:r>
    </w:p>
    <w:p w:rsidR="00FF11F6" w:rsidRDefault="00FF11F6" w:rsidP="00FF11F6">
      <w:pPr>
        <w:pStyle w:val="p"/>
      </w:pPr>
      <w:r>
        <w:t xml:space="preserve">[27] Нажмите </w:t>
      </w:r>
      <w:r w:rsidRPr="00FF11F6">
        <w:rPr>
          <w:b/>
        </w:rPr>
        <w:t xml:space="preserve"> </w:t>
      </w:r>
      <w:r>
        <w:pict>
          <v:shape id="_x0000_i1132" type="#_x0000_t75" style="width:101.95pt;height:19.6pt">
            <v:imagedata r:id="rId99" o:title="fieldicon"/>
          </v:shape>
        </w:pict>
      </w:r>
      <w:r>
        <w:t>.</w:t>
      </w:r>
      <w:bookmarkStart w:id="83" w:name="TS_5B8C6061D2A64ACBB2BDB31DADDFC6C3"/>
      <w:bookmarkEnd w:id="83"/>
    </w:p>
    <w:p w:rsidR="00FF11F6" w:rsidRDefault="00FF11F6" w:rsidP="00FF11F6">
      <w:pPr>
        <w:pStyle w:val="Screenshot"/>
      </w:pPr>
      <w:r>
        <w:pict>
          <v:shape id="_x0000_i1133" type="#_x0000_t75" alt="Изменение заказов ТОРО: список заказов" style="width:403.15pt;height:213.5pt">
            <v:imagedata r:id="rId100" o:title="imb__2497"/>
          </v:shape>
        </w:pict>
      </w:r>
    </w:p>
    <w:p w:rsidR="00FF11F6" w:rsidRDefault="00FF11F6" w:rsidP="00FF11F6">
      <w:pPr>
        <w:pStyle w:val="p"/>
      </w:pPr>
      <w:r>
        <w:t xml:space="preserve">[28] Нажмите </w:t>
      </w:r>
      <w:r>
        <w:pict>
          <v:shape id="_x0000_i1134" type="#_x0000_t75" style="width:15.7pt;height:14.25pt">
            <v:imagedata r:id="rId97" o:title="fieldicon_31"/>
          </v:shape>
        </w:pict>
      </w:r>
      <w:r>
        <w:t>.</w:t>
      </w:r>
      <w:bookmarkStart w:id="84" w:name="TS_7E720BDC7E194578B1AB1887246C1403"/>
      <w:bookmarkEnd w:id="84"/>
    </w:p>
    <w:p w:rsidR="00FF11F6" w:rsidRDefault="00FF11F6" w:rsidP="00FF11F6">
      <w:pPr>
        <w:pStyle w:val="Screenshot"/>
      </w:pPr>
      <w:r>
        <w:lastRenderedPageBreak/>
        <w:pict>
          <v:shape id="_x0000_i1135" type="#_x0000_t75" alt="Изменение заказов ТОРО: список заказов" style="width:403.15pt;height:213.5pt">
            <v:imagedata r:id="rId101" o:title="imb__2498"/>
          </v:shape>
        </w:pict>
      </w:r>
    </w:p>
    <w:p w:rsidR="00FF11F6" w:rsidRDefault="00FF11F6" w:rsidP="00FF11F6">
      <w:pPr>
        <w:pStyle w:val="p"/>
      </w:pPr>
      <w:r>
        <w:t xml:space="preserve">[29] Нажмите </w:t>
      </w:r>
      <w:r w:rsidRPr="00FF11F6">
        <w:rPr>
          <w:b/>
        </w:rPr>
        <w:t xml:space="preserve"> </w:t>
      </w:r>
      <w:r>
        <w:pict>
          <v:shape id="_x0000_i1136" type="#_x0000_t75" style="width:57.75pt;height:19.6pt">
            <v:imagedata r:id="rId102" o:title="fieldicon"/>
          </v:shape>
        </w:pict>
      </w:r>
      <w:r>
        <w:t>.</w:t>
      </w:r>
    </w:p>
    <w:p w:rsidR="00FF11F6" w:rsidRDefault="00FF11F6" w:rsidP="00FF11F6">
      <w:pPr>
        <w:pStyle w:val="p"/>
      </w:pPr>
      <w:r>
        <w:br/>
        <w:t xml:space="preserve">Можно также нажать </w:t>
      </w:r>
      <w:r w:rsidRPr="00FF11F6">
        <w:rPr>
          <w:b/>
        </w:rPr>
        <w:t>Alt + F12</w:t>
      </w:r>
      <w:r>
        <w:t>.</w:t>
      </w:r>
      <w:bookmarkStart w:id="85" w:name="TS_6C9DB6A18C3F4AC5B76465F1D3C40886"/>
      <w:bookmarkEnd w:id="85"/>
    </w:p>
    <w:p w:rsidR="00FF11F6" w:rsidRDefault="00FF11F6" w:rsidP="00FF11F6">
      <w:pPr>
        <w:pStyle w:val="Screenshot"/>
      </w:pPr>
      <w:r>
        <w:pict>
          <v:shape id="_x0000_i1137" type="#_x0000_t75" alt="Изменение заказов ТОРО: список заказов" style="width:403.15pt;height:213.5pt">
            <v:imagedata r:id="rId103" o:title="imb__2499"/>
          </v:shape>
        </w:pict>
      </w:r>
    </w:p>
    <w:p w:rsidR="00FF11F6" w:rsidRDefault="00FF11F6" w:rsidP="00FF11F6">
      <w:pPr>
        <w:pStyle w:val="p"/>
      </w:pPr>
      <w:r>
        <w:t xml:space="preserve">[30] Щелчком выполняется пункт меню </w:t>
      </w:r>
      <w:r w:rsidRPr="00FF11F6">
        <w:rPr>
          <w:b/>
        </w:rPr>
        <w:t xml:space="preserve"> </w:t>
      </w:r>
      <w:r>
        <w:pict>
          <v:shape id="_x0000_i1138" type="#_x0000_t75" style="width:210.65pt;height:23.9pt">
            <v:imagedata r:id="rId104" o:title="fieldicon"/>
          </v:shape>
        </w:pict>
      </w:r>
      <w:r>
        <w:t>.</w:t>
      </w:r>
    </w:p>
    <w:p w:rsidR="00FF11F6" w:rsidRDefault="00FF11F6" w:rsidP="00FF11F6">
      <w:pPr>
        <w:pStyle w:val="p"/>
      </w:pPr>
      <w:r>
        <w:br/>
        <w:t xml:space="preserve">Можно также нажать </w:t>
      </w:r>
      <w:r w:rsidRPr="00FF11F6">
        <w:rPr>
          <w:b/>
        </w:rPr>
        <w:t>е</w:t>
      </w:r>
      <w:r>
        <w:t>.</w:t>
      </w:r>
      <w:bookmarkStart w:id="86" w:name="TS_CBD3960D81C74D40B0E84C55F41C05FD"/>
      <w:bookmarkEnd w:id="86"/>
    </w:p>
    <w:p w:rsidR="00FF11F6" w:rsidRDefault="00FF11F6" w:rsidP="00FF11F6">
      <w:pPr>
        <w:pStyle w:val="Screenshot"/>
      </w:pPr>
      <w:r>
        <w:lastRenderedPageBreak/>
        <w:pict>
          <v:shape id="_x0000_i1139" type="#_x0000_t75" alt="Просмотреть единицу оборудования: список оборудования" style="width:403.15pt;height:213.5pt">
            <v:imagedata r:id="rId105" o:title="imb__2500"/>
          </v:shape>
        </w:pict>
      </w:r>
    </w:p>
    <w:p w:rsidR="00FF11F6" w:rsidRDefault="00FF11F6" w:rsidP="00FF11F6">
      <w:pPr>
        <w:pStyle w:val="p"/>
      </w:pPr>
      <w:r>
        <w:t xml:space="preserve">[31] Нажмите </w:t>
      </w:r>
      <w:r>
        <w:pict>
          <v:shape id="_x0000_i1140" type="#_x0000_t75" style="width:15.7pt;height:14.25pt">
            <v:imagedata r:id="rId106" o:title="fieldicon_33"/>
          </v:shape>
        </w:pict>
      </w:r>
      <w:r>
        <w:t>.</w:t>
      </w:r>
      <w:bookmarkStart w:id="87" w:name="TS_84CAD9E5EFB146D988134B8FAE28436D"/>
      <w:bookmarkEnd w:id="87"/>
    </w:p>
    <w:p w:rsidR="00FF11F6" w:rsidRDefault="00FF11F6" w:rsidP="00FF11F6">
      <w:pPr>
        <w:pStyle w:val="Screenshot"/>
      </w:pPr>
      <w:r>
        <w:pict>
          <v:shape id="_x0000_i1141" type="#_x0000_t75" alt="Просмотреть единицу оборудования: список оборудования" style="width:403.15pt;height:213.5pt">
            <v:imagedata r:id="rId107" o:title="imb__2501"/>
          </v:shape>
        </w:pict>
      </w:r>
    </w:p>
    <w:p w:rsidR="00FF11F6" w:rsidRDefault="00FF11F6" w:rsidP="00FF11F6">
      <w:pPr>
        <w:pStyle w:val="p"/>
      </w:pPr>
      <w:r>
        <w:t xml:space="preserve">[32] Нажмите </w:t>
      </w:r>
      <w:r w:rsidRPr="00FF11F6">
        <w:rPr>
          <w:b/>
        </w:rPr>
        <w:t xml:space="preserve"> </w:t>
      </w:r>
      <w:r>
        <w:pict>
          <v:shape id="_x0000_i1142" type="#_x0000_t75" style="width:57.75pt;height:19.6pt">
            <v:imagedata r:id="rId102" o:title="fieldicon"/>
          </v:shape>
        </w:pict>
      </w:r>
      <w:r>
        <w:t>.</w:t>
      </w:r>
    </w:p>
    <w:p w:rsidR="00FF11F6" w:rsidRDefault="00FF11F6" w:rsidP="00FF11F6">
      <w:pPr>
        <w:pStyle w:val="p"/>
      </w:pPr>
      <w:r>
        <w:br/>
        <w:t xml:space="preserve">Можно также нажать </w:t>
      </w:r>
      <w:r w:rsidRPr="00FF11F6">
        <w:rPr>
          <w:b/>
        </w:rPr>
        <w:t>Alt + F12</w:t>
      </w:r>
      <w:r>
        <w:t>.</w:t>
      </w:r>
      <w:bookmarkStart w:id="88" w:name="TS_4DB2EFABA5994B12AFCA84AB43D51087"/>
      <w:bookmarkEnd w:id="88"/>
    </w:p>
    <w:p w:rsidR="00FF11F6" w:rsidRDefault="00FF11F6" w:rsidP="00FF11F6">
      <w:pPr>
        <w:pStyle w:val="Screenshot"/>
      </w:pPr>
      <w:r>
        <w:lastRenderedPageBreak/>
        <w:pict>
          <v:shape id="_x0000_i1143" type="#_x0000_t75" alt="Просмотреть единицу оборудования: список оборудования" style="width:403.15pt;height:213.5pt">
            <v:imagedata r:id="rId108" o:title="imb__2502"/>
          </v:shape>
        </w:pict>
      </w:r>
    </w:p>
    <w:p w:rsidR="00FF11F6" w:rsidRDefault="00FF11F6" w:rsidP="00FF11F6">
      <w:pPr>
        <w:pStyle w:val="p"/>
      </w:pPr>
      <w:r>
        <w:t xml:space="preserve">[33] Щелчком выполняется пункт меню </w:t>
      </w:r>
      <w:r w:rsidRPr="00FF11F6">
        <w:rPr>
          <w:b/>
        </w:rPr>
        <w:t xml:space="preserve"> </w:t>
      </w:r>
      <w:r>
        <w:pict>
          <v:shape id="_x0000_i1144" type="#_x0000_t75" style="width:248.45pt;height:23.9pt">
            <v:imagedata r:id="rId109" o:title="fieldicon"/>
          </v:shape>
        </w:pict>
      </w:r>
      <w:r>
        <w:t>.</w:t>
      </w:r>
    </w:p>
    <w:p w:rsidR="00FF11F6" w:rsidRDefault="00FF11F6" w:rsidP="00FF11F6">
      <w:pPr>
        <w:pStyle w:val="p"/>
      </w:pPr>
      <w:r>
        <w:br/>
        <w:t xml:space="preserve">Можно также нажать </w:t>
      </w:r>
      <w:r w:rsidRPr="00FF11F6">
        <w:rPr>
          <w:b/>
        </w:rPr>
        <w:t>с</w:t>
      </w:r>
      <w:r>
        <w:t>.</w:t>
      </w:r>
      <w:bookmarkStart w:id="89" w:name="TS_68D02F846C1D461F90455AFA5E0BD74B"/>
      <w:bookmarkEnd w:id="89"/>
    </w:p>
    <w:p w:rsidR="00FF11F6" w:rsidRDefault="00FF11F6" w:rsidP="00FF11F6">
      <w:pPr>
        <w:pStyle w:val="Screenshot"/>
      </w:pPr>
      <w:r>
        <w:pict>
          <v:shape id="_x0000_i1145" type="#_x0000_t75" alt="Просмотр сообщений: выбор сообщений" style="width:403.15pt;height:213.5pt">
            <v:imagedata r:id="rId110" o:title="imb__2503"/>
          </v:shape>
        </w:pict>
      </w:r>
    </w:p>
    <w:p w:rsidR="00FF11F6" w:rsidRDefault="00FF11F6" w:rsidP="00FF11F6">
      <w:pPr>
        <w:pStyle w:val="p"/>
      </w:pPr>
      <w:r>
        <w:t xml:space="preserve">[34] Нажмите </w:t>
      </w:r>
      <w:r w:rsidRPr="00FF11F6">
        <w:rPr>
          <w:b/>
        </w:rPr>
        <w:t xml:space="preserve"> </w:t>
      </w:r>
      <w:r>
        <w:pict>
          <v:shape id="_x0000_i1146" type="#_x0000_t75" style="width:63.1pt;height:19.6pt">
            <v:imagedata r:id="rId111" o:title="fieldicon"/>
          </v:shape>
        </w:pict>
      </w:r>
      <w:r>
        <w:t>.</w:t>
      </w:r>
    </w:p>
    <w:p w:rsidR="00FF11F6" w:rsidRDefault="00FF11F6" w:rsidP="00FF11F6">
      <w:pPr>
        <w:pStyle w:val="p"/>
      </w:pPr>
      <w:r>
        <w:br/>
        <w:t xml:space="preserve">Можно также нажать </w:t>
      </w:r>
      <w:r w:rsidRPr="00FF11F6">
        <w:rPr>
          <w:b/>
        </w:rPr>
        <w:t>F8</w:t>
      </w:r>
      <w:r>
        <w:t>.</w:t>
      </w:r>
      <w:bookmarkStart w:id="90" w:name="TS_18AA89B2AAE449F29C64D8776BB60BB4"/>
      <w:bookmarkEnd w:id="90"/>
    </w:p>
    <w:p w:rsidR="00FF11F6" w:rsidRDefault="00FF11F6" w:rsidP="00FF11F6">
      <w:pPr>
        <w:pStyle w:val="Screenshot"/>
      </w:pPr>
      <w:r>
        <w:lastRenderedPageBreak/>
        <w:pict>
          <v:shape id="_x0000_i1147" type="#_x0000_t75" alt="Просмотр сообщений: список сообщений" style="width:403.15pt;height:213.5pt">
            <v:imagedata r:id="rId112" o:title="imb__2504"/>
          </v:shape>
        </w:pict>
      </w:r>
    </w:p>
    <w:p w:rsidR="00FF11F6" w:rsidRDefault="00FF11F6" w:rsidP="00FF11F6">
      <w:pPr>
        <w:pStyle w:val="p"/>
      </w:pPr>
      <w:r>
        <w:t>[35] Перетащите ползунок для перемещения в нужную область экрана.</w:t>
      </w:r>
      <w:bookmarkStart w:id="91" w:name="TS_CB45DE9542CF461DB01C679EA3B93322"/>
      <w:bookmarkEnd w:id="91"/>
    </w:p>
    <w:p w:rsidR="00FF11F6" w:rsidRDefault="00FF11F6" w:rsidP="00FF11F6">
      <w:pPr>
        <w:pStyle w:val="Screenshot"/>
      </w:pPr>
      <w:r>
        <w:pict>
          <v:shape id="_x0000_i1148" type="#_x0000_t75" alt="Просмотр сообщений: список сообщений" style="width:403.15pt;height:213.5pt">
            <v:imagedata r:id="rId113" o:title="imb__2505"/>
          </v:shape>
        </w:pict>
      </w:r>
    </w:p>
    <w:p w:rsidR="00FF11F6" w:rsidRDefault="00FF11F6" w:rsidP="00FF11F6">
      <w:pPr>
        <w:pStyle w:val="p"/>
      </w:pPr>
      <w:r>
        <w:t>[36] Перетащите ползунок для перемещения в нужную область экрана.</w:t>
      </w:r>
      <w:bookmarkStart w:id="92" w:name="TS_9E7A7A39FD0E42528BD4A6217A1395C7"/>
      <w:bookmarkEnd w:id="92"/>
    </w:p>
    <w:p w:rsidR="00FF11F6" w:rsidRDefault="00FF11F6" w:rsidP="00FF11F6">
      <w:pPr>
        <w:pStyle w:val="Screenshot"/>
      </w:pPr>
      <w:r>
        <w:lastRenderedPageBreak/>
        <w:pict>
          <v:shape id="_x0000_i1149" type="#_x0000_t75" alt="Просмотр сообщений: список сообщений" style="width:403.15pt;height:213.5pt">
            <v:imagedata r:id="rId114" o:title="imb__2506"/>
          </v:shape>
        </w:pict>
      </w:r>
    </w:p>
    <w:p w:rsidR="00FF11F6" w:rsidRDefault="00FF11F6" w:rsidP="00FF11F6">
      <w:pPr>
        <w:pStyle w:val="p"/>
      </w:pPr>
      <w:r>
        <w:t xml:space="preserve">[37] Нажмите </w:t>
      </w:r>
      <w:r w:rsidRPr="00FF11F6">
        <w:rPr>
          <w:b/>
        </w:rPr>
        <w:t xml:space="preserve"> </w:t>
      </w:r>
      <w:r>
        <w:pict>
          <v:shape id="_x0000_i1150" type="#_x0000_t75" style="width:25.65pt;height:25.65pt">
            <v:imagedata r:id="rId115" o:title="fieldicon"/>
          </v:shape>
        </w:pict>
      </w:r>
      <w:r>
        <w:t>.</w:t>
      </w:r>
    </w:p>
    <w:p w:rsidR="00FF11F6" w:rsidRDefault="00FF11F6" w:rsidP="00FF11F6">
      <w:pPr>
        <w:pStyle w:val="p"/>
      </w:pPr>
      <w:r>
        <w:br/>
        <w:t xml:space="preserve">Можно также нажать </w:t>
      </w:r>
      <w:r w:rsidRPr="00FF11F6">
        <w:rPr>
          <w:b/>
        </w:rPr>
        <w:t>F3</w:t>
      </w:r>
      <w:r>
        <w:t>.</w:t>
      </w:r>
      <w:bookmarkStart w:id="93" w:name="TS_DAFF426A76584749B0C394C9F425DCC1"/>
      <w:bookmarkEnd w:id="93"/>
    </w:p>
    <w:p w:rsidR="00F6402F" w:rsidRDefault="00F6402F" w:rsidP="00F6402F">
      <w:pPr>
        <w:pStyle w:val="Screenshot"/>
      </w:pPr>
      <w:r>
        <w:pict>
          <v:shape id="_x0000_i1151" type="#_x0000_t75" alt="Просмотр сообщений: выбор сообщений" style="width:403.15pt;height:213.5pt">
            <v:imagedata r:id="rId116" o:title="imb__2507"/>
          </v:shape>
        </w:pict>
      </w:r>
    </w:p>
    <w:p w:rsidR="00F6402F" w:rsidRDefault="00F6402F" w:rsidP="00F6402F">
      <w:pPr>
        <w:pStyle w:val="p"/>
      </w:pPr>
      <w:r>
        <w:t xml:space="preserve">[38] Нажмите </w:t>
      </w:r>
      <w:r w:rsidRPr="00F6402F">
        <w:rPr>
          <w:b/>
        </w:rPr>
        <w:t xml:space="preserve"> </w:t>
      </w:r>
      <w:r>
        <w:pict>
          <v:shape id="_x0000_i1152" type="#_x0000_t75" style="width:25.65pt;height:25.65pt">
            <v:imagedata r:id="rId115" o:title="fieldicon"/>
          </v:shape>
        </w:pict>
      </w:r>
      <w:r>
        <w:t>.</w:t>
      </w:r>
    </w:p>
    <w:p w:rsidR="00F6402F" w:rsidRDefault="00F6402F" w:rsidP="00F6402F">
      <w:pPr>
        <w:pStyle w:val="p"/>
      </w:pPr>
      <w:r>
        <w:br/>
        <w:t xml:space="preserve">Можно также нажать </w:t>
      </w:r>
      <w:r w:rsidRPr="00F6402F">
        <w:rPr>
          <w:b/>
        </w:rPr>
        <w:t>F3</w:t>
      </w:r>
      <w:r>
        <w:t>.</w:t>
      </w:r>
      <w:bookmarkStart w:id="94" w:name="TS_A37C5F3F4CA84AC5BB668A083A2432FF"/>
      <w:bookmarkEnd w:id="94"/>
    </w:p>
    <w:p w:rsidR="00F6402F" w:rsidRDefault="00F6402F" w:rsidP="00F6402F">
      <w:pPr>
        <w:pStyle w:val="Screenshot"/>
      </w:pPr>
      <w:r>
        <w:lastRenderedPageBreak/>
        <w:pict>
          <v:shape id="_x0000_i1153" type="#_x0000_t75" alt="Просмотреть единицу оборудования: список оборудования" style="width:403.15pt;height:213.5pt">
            <v:imagedata r:id="rId117" o:title="imb__2508"/>
          </v:shape>
        </w:pict>
      </w:r>
    </w:p>
    <w:p w:rsidR="00F6402F" w:rsidRDefault="00F6402F" w:rsidP="00F6402F">
      <w:pPr>
        <w:pStyle w:val="p"/>
      </w:pPr>
      <w:r>
        <w:t xml:space="preserve">[39] Нажмите </w:t>
      </w:r>
      <w:r w:rsidRPr="00F6402F">
        <w:rPr>
          <w:b/>
        </w:rPr>
        <w:t xml:space="preserve"> </w:t>
      </w:r>
      <w:r>
        <w:pict>
          <v:shape id="_x0000_i1154" type="#_x0000_t75" style="width:25.65pt;height:25.65pt">
            <v:imagedata r:id="rId115" o:title="fieldicon"/>
          </v:shape>
        </w:pict>
      </w:r>
      <w:r>
        <w:t>.</w:t>
      </w:r>
    </w:p>
    <w:p w:rsidR="00F6402F" w:rsidRDefault="00F6402F" w:rsidP="00F6402F">
      <w:pPr>
        <w:pStyle w:val="p"/>
      </w:pPr>
      <w:r>
        <w:br/>
        <w:t xml:space="preserve">Можно также нажать </w:t>
      </w:r>
      <w:r w:rsidRPr="00F6402F">
        <w:rPr>
          <w:b/>
        </w:rPr>
        <w:t>F3</w:t>
      </w:r>
      <w:r>
        <w:t>.</w:t>
      </w:r>
      <w:bookmarkStart w:id="95" w:name="TS_D59676C4EBB94D0EAF57BBF9B39DF61B"/>
      <w:bookmarkEnd w:id="95"/>
    </w:p>
    <w:p w:rsidR="00F6402F" w:rsidRDefault="00F6402F" w:rsidP="00F6402F">
      <w:pPr>
        <w:pStyle w:val="Screenshot"/>
      </w:pPr>
      <w:r>
        <w:pict>
          <v:shape id="_x0000_i1155" type="#_x0000_t75" alt="Изменение заказов ТОРО: список заказов" style="width:403.15pt;height:213.5pt">
            <v:imagedata r:id="rId118" o:title="imb__2509"/>
          </v:shape>
        </w:pict>
      </w:r>
    </w:p>
    <w:p w:rsidR="00F6402F" w:rsidRDefault="00F6402F" w:rsidP="00F6402F">
      <w:pPr>
        <w:pStyle w:val="p"/>
      </w:pPr>
      <w:r>
        <w:t xml:space="preserve">[40] Нажмите </w:t>
      </w:r>
      <w:r w:rsidRPr="00F6402F">
        <w:rPr>
          <w:b/>
        </w:rPr>
        <w:t xml:space="preserve"> </w:t>
      </w:r>
      <w:r>
        <w:pict>
          <v:shape id="_x0000_i1156" type="#_x0000_t75" style="width:25.65pt;height:25.65pt">
            <v:imagedata r:id="rId115" o:title="fieldicon"/>
          </v:shape>
        </w:pict>
      </w:r>
      <w:r>
        <w:t>.</w:t>
      </w:r>
    </w:p>
    <w:p w:rsidR="00F6402F" w:rsidRDefault="00F6402F" w:rsidP="00F6402F">
      <w:pPr>
        <w:pStyle w:val="p"/>
      </w:pPr>
      <w:r>
        <w:br/>
        <w:t xml:space="preserve">Можно также нажать </w:t>
      </w:r>
      <w:r w:rsidRPr="00F6402F">
        <w:rPr>
          <w:b/>
        </w:rPr>
        <w:t>F3</w:t>
      </w:r>
      <w:r>
        <w:t>.</w:t>
      </w:r>
      <w:bookmarkStart w:id="96" w:name="TS_2CDA49FF4DF64513A6726AF00B327432"/>
      <w:bookmarkEnd w:id="96"/>
    </w:p>
    <w:p w:rsidR="00F6402F" w:rsidRDefault="00F6402F" w:rsidP="00F6402F">
      <w:pPr>
        <w:pStyle w:val="Screenshot"/>
      </w:pPr>
      <w:r>
        <w:lastRenderedPageBreak/>
        <w:pict>
          <v:shape id="_x0000_i1157" type="#_x0000_t75" alt="График остановочного ремонта [2020/51-53]" style="width:403.15pt;height:213.5pt">
            <v:imagedata r:id="rId119" o:title="imb__2510"/>
          </v:shape>
        </w:pict>
      </w:r>
    </w:p>
    <w:p w:rsidR="00F6402F" w:rsidRDefault="00F6402F" w:rsidP="00F6402F">
      <w:pPr>
        <w:pStyle w:val="p"/>
      </w:pPr>
      <w:r>
        <w:t xml:space="preserve">[41] Нажмите </w:t>
      </w:r>
      <w:r w:rsidRPr="00F6402F">
        <w:rPr>
          <w:b/>
        </w:rPr>
        <w:t xml:space="preserve"> </w:t>
      </w:r>
      <w:r>
        <w:pict>
          <v:shape id="_x0000_i1158" type="#_x0000_t75" style="width:106.55pt;height:19.6pt">
            <v:imagedata r:id="rId120" o:title="fieldicon"/>
          </v:shape>
        </w:pict>
      </w:r>
      <w:r>
        <w:t>.</w:t>
      </w:r>
      <w:bookmarkStart w:id="97" w:name="TS_54663481C0614AF3935A5853157D6BE7"/>
      <w:bookmarkEnd w:id="97"/>
    </w:p>
    <w:p w:rsidR="00F6402F" w:rsidRDefault="00F6402F" w:rsidP="00F6402F">
      <w:pPr>
        <w:pStyle w:val="Screenshot"/>
      </w:pPr>
      <w:r>
        <w:pict>
          <v:shape id="_x0000_i1159" type="#_x0000_t75" alt="Список доступности материалов для операций" style="width:403.15pt;height:213.5pt">
            <v:imagedata r:id="rId121" o:title="imb__2511"/>
          </v:shape>
        </w:pict>
      </w:r>
    </w:p>
    <w:p w:rsidR="00F6402F" w:rsidRDefault="00F6402F" w:rsidP="00F6402F">
      <w:pPr>
        <w:pStyle w:val="p"/>
      </w:pPr>
      <w:r>
        <w:t>[42] Перетащите ползунок для перемещения в нужную область экрана.</w:t>
      </w:r>
      <w:bookmarkStart w:id="98" w:name="TS_A40328AAB21045E09A1619759AB2BEA1"/>
      <w:bookmarkEnd w:id="98"/>
    </w:p>
    <w:p w:rsidR="00F6402F" w:rsidRDefault="00F6402F" w:rsidP="00F6402F">
      <w:pPr>
        <w:pStyle w:val="Screenshot"/>
      </w:pPr>
      <w:r>
        <w:lastRenderedPageBreak/>
        <w:pict>
          <v:shape id="_x0000_i1160" type="#_x0000_t75" alt="Список доступности материалов для операций" style="width:403.15pt;height:213.5pt">
            <v:imagedata r:id="rId122" o:title="imb__2512"/>
          </v:shape>
        </w:pict>
      </w:r>
    </w:p>
    <w:p w:rsidR="00F6402F" w:rsidRDefault="00F6402F" w:rsidP="00F6402F">
      <w:pPr>
        <w:pStyle w:val="p"/>
      </w:pPr>
      <w:r>
        <w:t xml:space="preserve">[43] Нажмите </w:t>
      </w:r>
      <w:r w:rsidRPr="00F6402F">
        <w:rPr>
          <w:b/>
        </w:rPr>
        <w:t xml:space="preserve"> </w:t>
      </w:r>
      <w:r>
        <w:pict>
          <v:shape id="_x0000_i1161" type="#_x0000_t75" style="width:25.65pt;height:25.65pt">
            <v:imagedata r:id="rId115" o:title="fieldicon"/>
          </v:shape>
        </w:pict>
      </w:r>
      <w:r>
        <w:t>.</w:t>
      </w:r>
    </w:p>
    <w:p w:rsidR="00F6402F" w:rsidRDefault="00F6402F" w:rsidP="00F6402F">
      <w:pPr>
        <w:pStyle w:val="p"/>
      </w:pPr>
      <w:r>
        <w:br/>
        <w:t xml:space="preserve">Можно также нажать </w:t>
      </w:r>
      <w:r w:rsidRPr="00F6402F">
        <w:rPr>
          <w:b/>
        </w:rPr>
        <w:t>F3</w:t>
      </w:r>
      <w:r>
        <w:t>.</w:t>
      </w:r>
      <w:bookmarkStart w:id="99" w:name="TS_EA2F9B4BE61343DA99F39CCA73C7B8D1"/>
      <w:bookmarkEnd w:id="99"/>
    </w:p>
    <w:p w:rsidR="00F6402F" w:rsidRDefault="00F6402F" w:rsidP="00F6402F">
      <w:pPr>
        <w:pStyle w:val="Screenshot"/>
      </w:pPr>
      <w:r>
        <w:pict>
          <v:shape id="_x0000_i1162" type="#_x0000_t75" alt="График остановочного ремонта [2020/51-53]" style="width:403.15pt;height:213.5pt">
            <v:imagedata r:id="rId123" o:title="imb__2513"/>
          </v:shape>
        </w:pict>
      </w:r>
    </w:p>
    <w:p w:rsidR="00F6402F" w:rsidRDefault="00F6402F" w:rsidP="00F6402F">
      <w:pPr>
        <w:pStyle w:val="p"/>
      </w:pPr>
      <w:r>
        <w:t xml:space="preserve">[44] Нажмите </w:t>
      </w:r>
      <w:r w:rsidRPr="00F6402F">
        <w:rPr>
          <w:b/>
        </w:rPr>
        <w:t xml:space="preserve"> </w:t>
      </w:r>
      <w:r>
        <w:pict>
          <v:shape id="_x0000_i1163" type="#_x0000_t75" style="width:25.65pt;height:25.65pt">
            <v:imagedata r:id="rId115" o:title="fieldicon"/>
          </v:shape>
        </w:pict>
      </w:r>
      <w:r>
        <w:t>.</w:t>
      </w:r>
    </w:p>
    <w:p w:rsidR="00F6402F" w:rsidRDefault="00F6402F" w:rsidP="00F6402F">
      <w:pPr>
        <w:pStyle w:val="p"/>
      </w:pPr>
      <w:r>
        <w:br/>
        <w:t xml:space="preserve">Можно также нажать </w:t>
      </w:r>
      <w:r w:rsidRPr="00F6402F">
        <w:rPr>
          <w:b/>
        </w:rPr>
        <w:t>F3</w:t>
      </w:r>
      <w:r>
        <w:t>.</w:t>
      </w:r>
      <w:bookmarkStart w:id="100" w:name="TS_43EF2BF8477243D0B819321896BF276E"/>
      <w:bookmarkEnd w:id="100"/>
    </w:p>
    <w:p w:rsidR="00F6402F" w:rsidRDefault="00F6402F" w:rsidP="00F6402F">
      <w:pPr>
        <w:pStyle w:val="Screenshot"/>
      </w:pPr>
      <w:r>
        <w:lastRenderedPageBreak/>
        <w:pict>
          <v:shape id="_x0000_i1164" type="#_x0000_t75" alt="АРМ планировщика ТОиР" style="width:403.15pt;height:213.5pt">
            <v:imagedata r:id="rId124" o:title="imb__2514"/>
          </v:shape>
        </w:pict>
      </w:r>
    </w:p>
    <w:p w:rsidR="00F6402F" w:rsidRDefault="00F6402F" w:rsidP="00F6402F">
      <w:pPr>
        <w:pStyle w:val="p"/>
      </w:pPr>
      <w:r>
        <w:t xml:space="preserve">[45] Нажмите </w:t>
      </w:r>
      <w:r w:rsidRPr="00F6402F">
        <w:rPr>
          <w:b/>
        </w:rPr>
        <w:t xml:space="preserve"> </w:t>
      </w:r>
      <w:r>
        <w:pict>
          <v:shape id="_x0000_i1165" type="#_x0000_t75" style="width:36.7pt;height:19.6pt">
            <v:imagedata r:id="rId125" o:title="fieldicon"/>
          </v:shape>
        </w:pict>
      </w:r>
      <w:r>
        <w:t>.</w:t>
      </w:r>
    </w:p>
    <w:p w:rsidR="00F6402F" w:rsidRDefault="00F6402F" w:rsidP="00F6402F">
      <w:pPr>
        <w:pStyle w:val="p"/>
      </w:pPr>
      <w:r>
        <w:br/>
        <w:t xml:space="preserve">Можно также нажать </w:t>
      </w:r>
      <w:r w:rsidRPr="00F6402F">
        <w:rPr>
          <w:b/>
        </w:rPr>
        <w:t>Shift+F3</w:t>
      </w:r>
      <w:r>
        <w:t>.</w:t>
      </w:r>
      <w:bookmarkStart w:id="101" w:name="TS_91679D5ACAE041CFA2D26DA12C588195"/>
      <w:bookmarkEnd w:id="101"/>
    </w:p>
    <w:p w:rsidR="00F6402F" w:rsidRDefault="00F6402F" w:rsidP="00F6402F">
      <w:pPr>
        <w:pStyle w:val="Screenshot"/>
      </w:pPr>
      <w:r>
        <w:pict>
          <v:shape id="_x0000_i1166" type="#_x0000_t75" alt="SAP Easy Access" style="width:403.15pt;height:213.5pt">
            <v:imagedata r:id="rId126" o:title="imb__2515"/>
          </v:shape>
        </w:pict>
      </w:r>
    </w:p>
    <w:p w:rsidR="00477E16" w:rsidRDefault="00477E16" w:rsidP="00477E16">
      <w:pPr>
        <w:pStyle w:val="h1"/>
      </w:pPr>
      <w:bookmarkStart w:id="102" w:name="_Toc26453503"/>
      <w:r>
        <w:lastRenderedPageBreak/>
        <w:t>Перенос сроков проведения остановочного ремонта</w:t>
      </w:r>
      <w:bookmarkStart w:id="103" w:name="TS_9E3757F701AD496C9B50864B7993595C"/>
      <w:bookmarkEnd w:id="103"/>
      <w:bookmarkEnd w:id="102"/>
    </w:p>
    <w:p w:rsidR="00477E16" w:rsidRDefault="00477E16" w:rsidP="00477E16">
      <w:pPr>
        <w:pStyle w:val="Screenshot"/>
      </w:pPr>
      <w:r>
        <w:pict>
          <v:shape id="_x0000_i1167" type="#_x0000_t75" alt="SAP Easy Access" style="width:403.15pt;height:213.5pt">
            <v:imagedata r:id="rId127" o:title="imb__2516"/>
          </v:shape>
        </w:pict>
      </w:r>
    </w:p>
    <w:p w:rsidR="00477E16" w:rsidRDefault="00477E16" w:rsidP="00477E16">
      <w:pPr>
        <w:pStyle w:val="p"/>
      </w:pPr>
      <w:r>
        <w:t>[1] </w:t>
      </w:r>
      <w:r w:rsidRPr="00477E16">
        <w:rPr>
          <w:b/>
        </w:rPr>
        <w:t>zpm_plan</w:t>
      </w:r>
      <w:r>
        <w:t xml:space="preserve"> вводится в </w:t>
      </w:r>
      <w:r w:rsidRPr="00477E16">
        <w:rPr>
          <w:b/>
        </w:rPr>
        <w:t>поле транзакции</w:t>
      </w:r>
      <w:r>
        <w:t>.</w:t>
      </w:r>
      <w:bookmarkStart w:id="104" w:name="TS_E4CA239700E9459284C87A5CF8DF6094"/>
      <w:bookmarkEnd w:id="104"/>
    </w:p>
    <w:p w:rsidR="00477E16" w:rsidRDefault="00477E16" w:rsidP="00477E16">
      <w:pPr>
        <w:pStyle w:val="Screenshot"/>
      </w:pPr>
      <w:r>
        <w:pict>
          <v:shape id="_x0000_i1168" type="#_x0000_t75" alt="АРМ планировщика ТОиР" style="width:403.15pt;height:213.5pt">
            <v:imagedata r:id="rId128" o:title="imb__2517"/>
          </v:shape>
        </w:pict>
      </w:r>
    </w:p>
    <w:p w:rsidR="00477E16" w:rsidRDefault="00477E16" w:rsidP="00477E16">
      <w:pPr>
        <w:pStyle w:val="p"/>
      </w:pPr>
      <w:r>
        <w:t xml:space="preserve">[2] Выбирается </w:t>
      </w:r>
      <w:r w:rsidRPr="00477E16">
        <w:rPr>
          <w:b/>
        </w:rPr>
        <w:t>Формирование годового графика ремонтов</w:t>
      </w:r>
      <w:r>
        <w:t>.</w:t>
      </w:r>
      <w:bookmarkStart w:id="105" w:name="TS_30341DAB5F0A435484ED0FC086B48D50"/>
      <w:bookmarkEnd w:id="105"/>
    </w:p>
    <w:p w:rsidR="00477E16" w:rsidRDefault="00477E16" w:rsidP="00477E16">
      <w:pPr>
        <w:pStyle w:val="Screenshot"/>
      </w:pPr>
      <w:r>
        <w:lastRenderedPageBreak/>
        <w:pict>
          <v:shape id="_x0000_i1169" type="#_x0000_t75" alt="АРМ планировщика ТОиР" style="width:403.15pt;height:213.5pt">
            <v:imagedata r:id="rId129" o:title="imb__2518"/>
          </v:shape>
        </w:pict>
      </w:r>
    </w:p>
    <w:p w:rsidR="00477E16" w:rsidRDefault="00477E16" w:rsidP="00477E16">
      <w:pPr>
        <w:pStyle w:val="p"/>
      </w:pPr>
      <w:r>
        <w:t xml:space="preserve">[3] Заполняется поле </w:t>
      </w:r>
      <w:r w:rsidRPr="00477E16">
        <w:rPr>
          <w:b/>
        </w:rPr>
        <w:t>*Планирующий завод</w:t>
      </w:r>
      <w:r>
        <w:t>.</w:t>
      </w:r>
    </w:p>
    <w:p w:rsidR="00477E16" w:rsidRDefault="00477E16" w:rsidP="00477E16">
      <w:pPr>
        <w:pStyle w:val="p"/>
      </w:pPr>
      <w:r>
        <w:t xml:space="preserve">[4] Заполняется поле </w:t>
      </w:r>
      <w:r w:rsidRPr="00477E16">
        <w:rPr>
          <w:b/>
        </w:rPr>
        <w:t>*Группа плановиков</w:t>
      </w:r>
      <w:r>
        <w:t>.</w:t>
      </w:r>
    </w:p>
    <w:p w:rsidR="00477E16" w:rsidRDefault="00477E16" w:rsidP="00477E16">
      <w:pPr>
        <w:pStyle w:val="p"/>
      </w:pPr>
      <w:r>
        <w:t xml:space="preserve">[5] Заполняется поле </w:t>
      </w:r>
      <w:r w:rsidRPr="00477E16">
        <w:rPr>
          <w:b/>
        </w:rPr>
        <w:t>*Год планирования</w:t>
      </w:r>
      <w:r>
        <w:t>.</w:t>
      </w:r>
    </w:p>
    <w:p w:rsidR="00477E16" w:rsidRDefault="00477E16" w:rsidP="00477E16">
      <w:pPr>
        <w:pStyle w:val="p"/>
      </w:pPr>
      <w:r>
        <w:t xml:space="preserve">[6] Заполняется поле </w:t>
      </w:r>
      <w:r w:rsidRPr="00477E16">
        <w:rPr>
          <w:b/>
        </w:rPr>
        <w:t>*Техническое место</w:t>
      </w:r>
      <w:r>
        <w:t>.</w:t>
      </w:r>
    </w:p>
    <w:p w:rsidR="00477E16" w:rsidRDefault="00477E16" w:rsidP="00477E16">
      <w:pPr>
        <w:pStyle w:val="p"/>
      </w:pPr>
      <w:r>
        <w:t>[7] </w:t>
      </w:r>
      <w:r w:rsidRPr="00477E16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477E16" w:rsidRDefault="00477E16" w:rsidP="00477E16">
      <w:pPr>
        <w:pStyle w:val="p"/>
      </w:pPr>
      <w:r>
        <w:t>[8] Спустите на .</w:t>
      </w:r>
      <w:bookmarkStart w:id="106" w:name="TS_895702714B9149B2999B3EBCB582305F"/>
      <w:bookmarkEnd w:id="106"/>
    </w:p>
    <w:p w:rsidR="00477E16" w:rsidRDefault="00477E16" w:rsidP="00477E16">
      <w:pPr>
        <w:pStyle w:val="Screenshot"/>
      </w:pPr>
      <w:r>
        <w:pict>
          <v:shape id="_x0000_i1170" type="#_x0000_t75" alt="АРМ планировщика ТОиР" style="width:403.15pt;height:213.5pt">
            <v:imagedata r:id="rId130" o:title="imb__2519"/>
          </v:shape>
        </w:pict>
      </w:r>
    </w:p>
    <w:p w:rsidR="00477E16" w:rsidRDefault="00477E16" w:rsidP="00477E16">
      <w:pPr>
        <w:pStyle w:val="p"/>
      </w:pPr>
      <w:r>
        <w:t xml:space="preserve">[9] Заполняется поле </w:t>
      </w:r>
      <w:r w:rsidRPr="00477E16">
        <w:rPr>
          <w:b/>
        </w:rPr>
        <w:t>ПользСтатусы заказа ТОРО</w:t>
      </w:r>
      <w:r>
        <w:t>.</w:t>
      </w:r>
    </w:p>
    <w:p w:rsidR="00477E16" w:rsidRDefault="00477E16" w:rsidP="00477E16">
      <w:pPr>
        <w:pStyle w:val="p"/>
      </w:pPr>
      <w:r>
        <w:t xml:space="preserve">[10] Заполняется поле </w:t>
      </w:r>
      <w:r w:rsidRPr="00477E16">
        <w:rPr>
          <w:b/>
        </w:rPr>
        <w:t>Состояние произв. установки</w:t>
      </w:r>
      <w:r>
        <w:t>.</w:t>
      </w:r>
    </w:p>
    <w:p w:rsidR="00477E16" w:rsidRDefault="00477E16" w:rsidP="00477E16">
      <w:pPr>
        <w:pStyle w:val="p"/>
      </w:pPr>
      <w:r>
        <w:t xml:space="preserve">[11] Заполняется поле </w:t>
      </w:r>
      <w:r w:rsidRPr="00477E16">
        <w:rPr>
          <w:b/>
        </w:rPr>
        <w:t xml:space="preserve">Группировка         </w:t>
      </w:r>
      <w:r>
        <w:t>.</w:t>
      </w:r>
    </w:p>
    <w:p w:rsidR="00477E16" w:rsidRDefault="00477E16" w:rsidP="00477E16">
      <w:pPr>
        <w:pStyle w:val="p"/>
      </w:pPr>
      <w:r>
        <w:t xml:space="preserve">[12] Нажмите </w:t>
      </w:r>
      <w:r w:rsidRPr="00477E16">
        <w:rPr>
          <w:b/>
        </w:rPr>
        <w:t>Выполнить </w:t>
      </w:r>
      <w:r>
        <w:pict>
          <v:shape id="_x0000_i1171" type="#_x0000_t75" style="width:63.1pt;height:19.6pt">
            <v:imagedata r:id="rId95" o:title="fieldicon"/>
          </v:shape>
        </w:pict>
      </w:r>
      <w:r>
        <w:t>.</w:t>
      </w:r>
    </w:p>
    <w:p w:rsidR="00477E16" w:rsidRDefault="00477E16" w:rsidP="00477E16">
      <w:pPr>
        <w:pStyle w:val="p"/>
      </w:pPr>
      <w:r>
        <w:br/>
        <w:t xml:space="preserve">Можно также нажать </w:t>
      </w:r>
      <w:r w:rsidRPr="00477E16">
        <w:rPr>
          <w:b/>
        </w:rPr>
        <w:t>F8</w:t>
      </w:r>
      <w:r>
        <w:t>.</w:t>
      </w:r>
      <w:bookmarkStart w:id="107" w:name="TS_AD9608F7F53F497CAFD2A8AB000D325B"/>
      <w:bookmarkEnd w:id="107"/>
    </w:p>
    <w:p w:rsidR="00477E16" w:rsidRDefault="00477E16" w:rsidP="00477E16">
      <w:pPr>
        <w:pStyle w:val="Screenshot"/>
      </w:pPr>
      <w:r>
        <w:lastRenderedPageBreak/>
        <w:pict>
          <v:shape id="_x0000_i1172" type="#_x0000_t75" alt="Годовой график ремонтов [2020]" style="width:403.15pt;height:213.5pt">
            <v:imagedata r:id="rId131" o:title="imb__2520"/>
          </v:shape>
        </w:pict>
      </w:r>
    </w:p>
    <w:p w:rsidR="00477E16" w:rsidRDefault="00477E16" w:rsidP="00477E16">
      <w:pPr>
        <w:pStyle w:val="p"/>
      </w:pPr>
      <w:r>
        <w:t xml:space="preserve">[13] Перетащите </w:t>
      </w:r>
      <w:r>
        <w:pict>
          <v:shape id="_x0000_i1173" type="#_x0000_t75" style="width:438.75pt;height:3.9pt">
            <v:imagedata r:id="rId132" o:title="fieldicon"/>
          </v:shape>
        </w:pict>
      </w:r>
      <w:r>
        <w:t>.</w:t>
      </w:r>
      <w:bookmarkStart w:id="108" w:name="TS_DA29D699DB3D4DB2987EA241BD875B8D"/>
      <w:bookmarkEnd w:id="108"/>
    </w:p>
    <w:p w:rsidR="00477E16" w:rsidRDefault="00477E16" w:rsidP="00477E16">
      <w:pPr>
        <w:pStyle w:val="Screenshot"/>
      </w:pPr>
      <w:r>
        <w:pict>
          <v:shape id="_x0000_i1174" type="#_x0000_t75" alt="Годовой график ремонтов [2020]" style="width:403.15pt;height:213.5pt">
            <v:imagedata r:id="rId133" o:title="imb__2521"/>
          </v:shape>
        </w:pict>
      </w:r>
    </w:p>
    <w:p w:rsidR="00477E16" w:rsidRDefault="00477E16" w:rsidP="00477E16">
      <w:pPr>
        <w:pStyle w:val="p"/>
      </w:pPr>
      <w:r>
        <w:t xml:space="preserve">[14] Флажок </w:t>
      </w:r>
      <w:r>
        <w:pict>
          <v:shape id="_x0000_i1175" type="#_x0000_t75" style="width:20.3pt;height:24.6pt">
            <v:imagedata r:id="rId134" o:title="fieldicon"/>
          </v:shape>
        </w:pict>
      </w:r>
      <w:r>
        <w:t xml:space="preserve"> выбирается.</w:t>
      </w:r>
      <w:bookmarkStart w:id="109" w:name="TS_C77E6667FDE046C2B6174A8B37DDD48C"/>
      <w:bookmarkEnd w:id="109"/>
    </w:p>
    <w:p w:rsidR="00477E16" w:rsidRDefault="00477E16" w:rsidP="00477E16">
      <w:pPr>
        <w:pStyle w:val="Screenshot"/>
      </w:pPr>
      <w:r>
        <w:lastRenderedPageBreak/>
        <w:pict>
          <v:shape id="_x0000_i1176" type="#_x0000_t75" alt="Годовой график ремонтов [2020]" style="width:403.15pt;height:213.5pt">
            <v:imagedata r:id="rId135" o:title="imb__2522"/>
          </v:shape>
        </w:pict>
      </w:r>
    </w:p>
    <w:p w:rsidR="00477E16" w:rsidRDefault="00477E16" w:rsidP="00477E16">
      <w:pPr>
        <w:pStyle w:val="p"/>
      </w:pPr>
      <w:r>
        <w:t xml:space="preserve">[15] Щелчком открывается меню </w:t>
      </w:r>
      <w:r w:rsidRPr="00477E16">
        <w:rPr>
          <w:b/>
        </w:rPr>
        <w:t xml:space="preserve"> </w:t>
      </w:r>
      <w:r>
        <w:pict>
          <v:shape id="_x0000_i1177" type="#_x0000_t75" style="width:114.75pt;height:19.6pt">
            <v:imagedata r:id="rId136" o:title="fieldicon"/>
          </v:shape>
        </w:pict>
      </w:r>
      <w:r>
        <w:t>.</w:t>
      </w:r>
      <w:bookmarkStart w:id="110" w:name="TS_3616A7E3E9994D26A5E3D0DAB42BBB33"/>
      <w:bookmarkEnd w:id="110"/>
    </w:p>
    <w:p w:rsidR="00477E16" w:rsidRDefault="00477E16" w:rsidP="00477E16">
      <w:pPr>
        <w:pStyle w:val="Screenshot"/>
      </w:pPr>
      <w:r>
        <w:pict>
          <v:shape id="_x0000_i1178" type="#_x0000_t75" alt="Годовой график ремонтов [2020]" style="width:403.15pt;height:213.5pt">
            <v:imagedata r:id="rId137" o:title="imb__2523"/>
          </v:shape>
        </w:pict>
      </w:r>
    </w:p>
    <w:p w:rsidR="00477E16" w:rsidRDefault="00477E16" w:rsidP="00477E16">
      <w:pPr>
        <w:pStyle w:val="p"/>
      </w:pPr>
      <w:r>
        <w:t xml:space="preserve">[16] Щелчком выполняется пункт меню </w:t>
      </w:r>
      <w:r w:rsidRPr="00477E16">
        <w:rPr>
          <w:b/>
        </w:rPr>
        <w:t xml:space="preserve"> </w:t>
      </w:r>
      <w:r>
        <w:pict>
          <v:shape id="_x0000_i1179" type="#_x0000_t75" style="width:259.5pt;height:23.9pt">
            <v:imagedata r:id="rId138" o:title="fieldicon"/>
          </v:shape>
        </w:pict>
      </w:r>
      <w:r>
        <w:t>.</w:t>
      </w:r>
    </w:p>
    <w:p w:rsidR="00477E16" w:rsidRDefault="00477E16" w:rsidP="00477E16">
      <w:pPr>
        <w:pStyle w:val="p"/>
      </w:pPr>
      <w:r>
        <w:br/>
        <w:t xml:space="preserve">Можно также нажать </w:t>
      </w:r>
      <w:r w:rsidRPr="00477E16">
        <w:rPr>
          <w:b/>
        </w:rPr>
        <w:t>0</w:t>
      </w:r>
      <w:r>
        <w:t>.</w:t>
      </w:r>
      <w:bookmarkStart w:id="111" w:name="TS_6BB78D3EBDD84E3288B4A8A6E0F1B84C"/>
      <w:bookmarkEnd w:id="111"/>
    </w:p>
    <w:p w:rsidR="00477E16" w:rsidRDefault="00477E16" w:rsidP="00477E16">
      <w:pPr>
        <w:pStyle w:val="Screenshot"/>
      </w:pPr>
      <w:r>
        <w:lastRenderedPageBreak/>
        <w:pict>
          <v:shape id="_x0000_i1180" type="#_x0000_t75" alt="Адаптация сроков заказов ТОРО под график остановочного ремона" style="width:403.15pt;height:213.5pt">
            <v:imagedata r:id="rId139" o:title="imb__2524"/>
          </v:shape>
        </w:pict>
      </w:r>
    </w:p>
    <w:p w:rsidR="00477E16" w:rsidRDefault="00477E16" w:rsidP="00477E16">
      <w:pPr>
        <w:pStyle w:val="p"/>
      </w:pPr>
      <w:r>
        <w:t xml:space="preserve">[17] Заполняется поле </w:t>
      </w:r>
      <w:r w:rsidRPr="00477E16">
        <w:rPr>
          <w:b/>
        </w:rPr>
        <w:t>*Дата начала ОР</w:t>
      </w:r>
      <w:r>
        <w:t>.</w:t>
      </w:r>
    </w:p>
    <w:p w:rsidR="00477E16" w:rsidRDefault="00477E16" w:rsidP="00477E16">
      <w:pPr>
        <w:pStyle w:val="p"/>
      </w:pPr>
      <w:r>
        <w:t xml:space="preserve">[18] Заполняется поле </w:t>
      </w:r>
      <w:r w:rsidRPr="00477E16">
        <w:rPr>
          <w:b/>
        </w:rPr>
        <w:t>*Дата окончания ОР</w:t>
      </w:r>
      <w:r>
        <w:t>.</w:t>
      </w:r>
    </w:p>
    <w:p w:rsidR="00477E16" w:rsidRDefault="00477E16" w:rsidP="00477E16">
      <w:pPr>
        <w:pStyle w:val="p"/>
      </w:pPr>
      <w:r>
        <w:t xml:space="preserve">[19] Нажмите </w:t>
      </w:r>
      <w:r w:rsidRPr="00477E16">
        <w:rPr>
          <w:b/>
        </w:rPr>
        <w:t xml:space="preserve"> </w:t>
      </w:r>
      <w:r>
        <w:pict>
          <v:shape id="_x0000_i1181" type="#_x0000_t75" style="width:81.6pt;height:19.6pt">
            <v:imagedata r:id="rId140" o:title="fieldicon"/>
          </v:shape>
        </w:pict>
      </w:r>
      <w:r>
        <w:t>.</w:t>
      </w:r>
    </w:p>
    <w:p w:rsidR="00477E16" w:rsidRDefault="00477E16" w:rsidP="00477E16">
      <w:pPr>
        <w:pStyle w:val="p"/>
      </w:pPr>
      <w:r>
        <w:br/>
        <w:t xml:space="preserve">Можно также нажать </w:t>
      </w:r>
      <w:r w:rsidRPr="00477E16">
        <w:rPr>
          <w:b/>
        </w:rPr>
        <w:t>Enter</w:t>
      </w:r>
      <w:r>
        <w:t>.</w:t>
      </w:r>
      <w:bookmarkStart w:id="112" w:name="TS_895D5225D34E4730AC15DC6395D20367"/>
      <w:bookmarkEnd w:id="112"/>
    </w:p>
    <w:p w:rsidR="00816D80" w:rsidRDefault="00816D80" w:rsidP="00816D80">
      <w:pPr>
        <w:pStyle w:val="Screenshot"/>
      </w:pPr>
      <w:r>
        <w:pict>
          <v:shape id="_x0000_i1182" type="#_x0000_t75" alt="Годовой график ремонтов [2020]: 06.Сроки под ОстРемонт" style="width:403.15pt;height:213.5pt">
            <v:imagedata r:id="rId141" o:title="imb__2525"/>
          </v:shape>
        </w:pict>
      </w:r>
    </w:p>
    <w:p w:rsidR="00816D80" w:rsidRDefault="00816D80" w:rsidP="00816D80">
      <w:pPr>
        <w:pStyle w:val="p"/>
      </w:pPr>
      <w:r>
        <w:t xml:space="preserve">[20] Нажмите </w:t>
      </w:r>
      <w:r w:rsidRPr="00816D80">
        <w:rPr>
          <w:b/>
        </w:rPr>
        <w:t xml:space="preserve"> </w:t>
      </w:r>
      <w:r>
        <w:pict>
          <v:shape id="_x0000_i1183" type="#_x0000_t75" style="width:36pt;height:17.1pt">
            <v:imagedata r:id="rId142" o:title="fieldicon_37"/>
          </v:shape>
        </w:pict>
      </w:r>
      <w:r>
        <w:t>.</w:t>
      </w:r>
      <w:bookmarkStart w:id="113" w:name="TS_E3F854B279634E1AA4FA4F5697D9960C"/>
      <w:bookmarkEnd w:id="113"/>
    </w:p>
    <w:p w:rsidR="00816D80" w:rsidRDefault="00816D80" w:rsidP="00816D80">
      <w:pPr>
        <w:pStyle w:val="Screenshot"/>
      </w:pPr>
      <w:r>
        <w:lastRenderedPageBreak/>
        <w:pict>
          <v:shape id="_x0000_i1184" type="#_x0000_t75" alt="АРМ планировщика ТОиР" style="width:403.15pt;height:213.5pt">
            <v:imagedata r:id="rId143" o:title="imb__2526"/>
          </v:shape>
        </w:pict>
      </w:r>
    </w:p>
    <w:p w:rsidR="00816D80" w:rsidRDefault="00816D80" w:rsidP="00816D80">
      <w:pPr>
        <w:pStyle w:val="p"/>
      </w:pPr>
      <w:r>
        <w:t xml:space="preserve">[21] Нажмите </w:t>
      </w:r>
      <w:r w:rsidRPr="00816D80">
        <w:rPr>
          <w:b/>
        </w:rPr>
        <w:t xml:space="preserve"> </w:t>
      </w:r>
      <w:r>
        <w:pict>
          <v:shape id="_x0000_i1185" type="#_x0000_t75" style="width:36.7pt;height:19.6pt">
            <v:imagedata r:id="rId125" o:title="fieldicon"/>
          </v:shape>
        </w:pict>
      </w:r>
      <w:r>
        <w:t>.</w:t>
      </w:r>
    </w:p>
    <w:p w:rsidR="00816D80" w:rsidRDefault="00816D80" w:rsidP="00816D80">
      <w:pPr>
        <w:pStyle w:val="p"/>
      </w:pPr>
      <w:r>
        <w:br/>
        <w:t xml:space="preserve">Можно также нажать </w:t>
      </w:r>
      <w:r w:rsidRPr="00816D80">
        <w:rPr>
          <w:b/>
        </w:rPr>
        <w:t>Shift+F3</w:t>
      </w:r>
      <w:r>
        <w:t>.</w:t>
      </w:r>
      <w:bookmarkStart w:id="114" w:name="TS_E9644A9596A745078B526DE83C099AE1"/>
      <w:bookmarkEnd w:id="114"/>
    </w:p>
    <w:p w:rsidR="00816D80" w:rsidRDefault="00816D80" w:rsidP="00816D80">
      <w:pPr>
        <w:pStyle w:val="Screenshot"/>
      </w:pPr>
      <w:r>
        <w:pict>
          <v:shape id="_x0000_i1186" type="#_x0000_t75" alt="SAP Easy Access" style="width:403.15pt;height:213.5pt">
            <v:imagedata r:id="rId144" o:title="imb__2527"/>
          </v:shape>
        </w:pict>
      </w:r>
    </w:p>
    <w:p w:rsidR="002D2465" w:rsidRDefault="002D2465" w:rsidP="002D2465">
      <w:pPr>
        <w:pStyle w:val="h1"/>
      </w:pPr>
      <w:bookmarkStart w:id="115" w:name="_Toc26453504"/>
      <w:r>
        <w:lastRenderedPageBreak/>
        <w:t>Установка статуса "ОСТ" на заказах ТОРО</w:t>
      </w:r>
      <w:bookmarkStart w:id="116" w:name="TS_F3EFD80269744D629DD941516A4A41EC"/>
      <w:bookmarkEnd w:id="116"/>
      <w:bookmarkEnd w:id="115"/>
    </w:p>
    <w:p w:rsidR="002D2465" w:rsidRDefault="002D2465" w:rsidP="002D2465">
      <w:pPr>
        <w:pStyle w:val="Screenshot"/>
      </w:pPr>
      <w:r>
        <w:pict>
          <v:shape id="_x0000_i1187" type="#_x0000_t75" alt="SAP Easy Access" style="width:403.15pt;height:215.3pt">
            <v:imagedata r:id="rId86" o:title="imb__2528"/>
          </v:shape>
        </w:pict>
      </w:r>
    </w:p>
    <w:p w:rsidR="002D2465" w:rsidRDefault="002D2465" w:rsidP="002D2465">
      <w:pPr>
        <w:pStyle w:val="p"/>
      </w:pPr>
      <w:r>
        <w:t>[1] </w:t>
      </w:r>
      <w:r w:rsidRPr="002D2465">
        <w:rPr>
          <w:b/>
        </w:rPr>
        <w:t>zpm_plan</w:t>
      </w:r>
      <w:r>
        <w:t xml:space="preserve"> вводится в </w:t>
      </w:r>
      <w:r w:rsidRPr="002D2465">
        <w:rPr>
          <w:b/>
        </w:rPr>
        <w:t>поле транзакции</w:t>
      </w:r>
      <w:r>
        <w:t>.</w:t>
      </w:r>
      <w:bookmarkStart w:id="117" w:name="TS_F8861B35476F42CB908C9CEB27C001FF"/>
      <w:bookmarkEnd w:id="117"/>
    </w:p>
    <w:p w:rsidR="002D2465" w:rsidRDefault="002D2465" w:rsidP="002D2465">
      <w:pPr>
        <w:pStyle w:val="Screenshot"/>
      </w:pPr>
      <w:r>
        <w:pict>
          <v:shape id="_x0000_i1188" type="#_x0000_t75" alt="АРМ планировщика ТОиР" style="width:403.15pt;height:215.3pt">
            <v:imagedata r:id="rId87" o:title="imb__2529"/>
          </v:shape>
        </w:pict>
      </w:r>
    </w:p>
    <w:p w:rsidR="002D2465" w:rsidRDefault="002D2465" w:rsidP="002D2465">
      <w:pPr>
        <w:pStyle w:val="p"/>
      </w:pPr>
      <w:r>
        <w:t xml:space="preserve">[2] Нажмите </w:t>
      </w:r>
      <w:r w:rsidRPr="002D2465">
        <w:rPr>
          <w:b/>
        </w:rPr>
        <w:t xml:space="preserve"> </w:t>
      </w:r>
      <w:r>
        <w:pict>
          <v:shape id="_x0000_i1189" type="#_x0000_t75" style="width:17.1pt;height:18.9pt">
            <v:imagedata r:id="rId88" o:title="fieldicon_2"/>
          </v:shape>
        </w:pict>
      </w:r>
      <w:r>
        <w:t>.</w:t>
      </w:r>
      <w:bookmarkStart w:id="118" w:name="TS_B9E77B98F47E4CCB84907B0A43B31123"/>
      <w:bookmarkEnd w:id="118"/>
    </w:p>
    <w:p w:rsidR="002D2465" w:rsidRDefault="002D2465" w:rsidP="002D2465">
      <w:pPr>
        <w:pStyle w:val="Screenshot"/>
      </w:pPr>
      <w:r>
        <w:lastRenderedPageBreak/>
        <w:pict>
          <v:shape id="_x0000_i1190" type="#_x0000_t75" alt="АРМ планировщика ТОиР" style="width:403.15pt;height:215.3pt">
            <v:imagedata r:id="rId89" o:title="imb__2530"/>
          </v:shape>
        </w:pict>
      </w:r>
    </w:p>
    <w:p w:rsidR="002D2465" w:rsidRDefault="002D2465" w:rsidP="002D2465">
      <w:pPr>
        <w:pStyle w:val="p"/>
      </w:pPr>
      <w:r>
        <w:t xml:space="preserve">[3] Заполняется поле </w:t>
      </w:r>
      <w:r w:rsidRPr="002D2465">
        <w:rPr>
          <w:b/>
        </w:rPr>
        <w:t>*Планирующий завод</w:t>
      </w:r>
      <w:r>
        <w:t>.</w:t>
      </w:r>
    </w:p>
    <w:p w:rsidR="002D2465" w:rsidRDefault="002D2465" w:rsidP="002D2465">
      <w:pPr>
        <w:pStyle w:val="p"/>
      </w:pPr>
      <w:r>
        <w:t xml:space="preserve">[4] Заполняется поле </w:t>
      </w:r>
      <w:r w:rsidRPr="002D2465">
        <w:rPr>
          <w:b/>
        </w:rPr>
        <w:t>*Группа плановиков</w:t>
      </w:r>
      <w:r>
        <w:t>.</w:t>
      </w:r>
    </w:p>
    <w:p w:rsidR="002D2465" w:rsidRDefault="002D2465" w:rsidP="002D2465">
      <w:pPr>
        <w:pStyle w:val="p"/>
      </w:pPr>
      <w:r>
        <w:t xml:space="preserve">[5] Заполняется поле </w:t>
      </w:r>
      <w:r w:rsidRPr="002D2465">
        <w:rPr>
          <w:b/>
        </w:rPr>
        <w:t>*Год планирования</w:t>
      </w:r>
      <w:r>
        <w:t>.</w:t>
      </w:r>
    </w:p>
    <w:p w:rsidR="002D2465" w:rsidRDefault="002D2465" w:rsidP="002D2465">
      <w:pPr>
        <w:pStyle w:val="p"/>
      </w:pPr>
      <w:r>
        <w:t xml:space="preserve">[6] Заполняется поле </w:t>
      </w:r>
      <w:r w:rsidRPr="002D2465">
        <w:rPr>
          <w:b/>
        </w:rPr>
        <w:t>*Недели анализа графика</w:t>
      </w:r>
      <w:r>
        <w:t>.</w:t>
      </w:r>
    </w:p>
    <w:p w:rsidR="002D2465" w:rsidRDefault="002D2465" w:rsidP="002D2465">
      <w:pPr>
        <w:pStyle w:val="p"/>
      </w:pPr>
      <w:r>
        <w:t xml:space="preserve">[7] Заполняется поле </w:t>
      </w:r>
      <w:r w:rsidRPr="002D2465">
        <w:rPr>
          <w:b/>
        </w:rPr>
        <w:t xml:space="preserve">По </w:t>
      </w:r>
      <w:r>
        <w:t>.</w:t>
      </w:r>
    </w:p>
    <w:p w:rsidR="002D2465" w:rsidRDefault="002D2465" w:rsidP="002D2465">
      <w:pPr>
        <w:pStyle w:val="p"/>
      </w:pPr>
      <w:r>
        <w:t xml:space="preserve">[8] Заполняется поле </w:t>
      </w:r>
      <w:r w:rsidRPr="002D2465">
        <w:rPr>
          <w:b/>
        </w:rPr>
        <w:t>*Техническое место</w:t>
      </w:r>
      <w:r>
        <w:t>.</w:t>
      </w:r>
    </w:p>
    <w:p w:rsidR="002D2465" w:rsidRDefault="002D2465" w:rsidP="002D2465">
      <w:pPr>
        <w:pStyle w:val="p"/>
      </w:pPr>
      <w:r>
        <w:t>[9] </w:t>
      </w:r>
      <w:r w:rsidRPr="002D2465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119" w:name="TS_B71B434428E14FF6900ECB4BBBB30085"/>
      <w:bookmarkEnd w:id="119"/>
    </w:p>
    <w:p w:rsidR="002D2465" w:rsidRDefault="002D2465" w:rsidP="002D2465">
      <w:pPr>
        <w:pStyle w:val="Screenshot"/>
      </w:pPr>
      <w:r>
        <w:pict>
          <v:shape id="_x0000_i1191" type="#_x0000_t75" alt="АРМ планировщика ТОиР" style="width:403.15pt;height:215.3pt">
            <v:imagedata r:id="rId90" o:title="imb__2531"/>
          </v:shape>
        </w:pict>
      </w:r>
    </w:p>
    <w:p w:rsidR="002D2465" w:rsidRDefault="002D2465" w:rsidP="002D2465">
      <w:pPr>
        <w:pStyle w:val="p"/>
      </w:pPr>
      <w:r>
        <w:t xml:space="preserve">[10] Заполняется поле </w:t>
      </w:r>
      <w:r w:rsidRPr="002D2465">
        <w:rPr>
          <w:b/>
        </w:rPr>
        <w:t>ПользСтатусы заказа ТОРО</w:t>
      </w:r>
      <w:r>
        <w:t>.</w:t>
      </w:r>
    </w:p>
    <w:p w:rsidR="002D2465" w:rsidRDefault="002D2465" w:rsidP="002D2465">
      <w:pPr>
        <w:pStyle w:val="p"/>
      </w:pPr>
      <w:r>
        <w:t xml:space="preserve">[11] Заполняется поле </w:t>
      </w:r>
      <w:r w:rsidRPr="002D2465">
        <w:rPr>
          <w:b/>
        </w:rPr>
        <w:t>*Начало ОР (дата/время)</w:t>
      </w:r>
      <w:r>
        <w:t>.</w:t>
      </w:r>
    </w:p>
    <w:p w:rsidR="002D2465" w:rsidRDefault="002D2465" w:rsidP="002D2465">
      <w:pPr>
        <w:pStyle w:val="p"/>
      </w:pPr>
      <w:r>
        <w:t xml:space="preserve">[12] Заполняется поле </w:t>
      </w:r>
      <w:r w:rsidRPr="002D2465">
        <w:rPr>
          <w:b/>
        </w:rPr>
        <w:t>*Начало ОР (дата/время)</w:t>
      </w:r>
      <w:r>
        <w:t>.</w:t>
      </w:r>
    </w:p>
    <w:p w:rsidR="002D2465" w:rsidRDefault="002D2465" w:rsidP="002D2465">
      <w:pPr>
        <w:pStyle w:val="p"/>
      </w:pPr>
      <w:r>
        <w:t xml:space="preserve">[13] Заполняется поле </w:t>
      </w:r>
      <w:r w:rsidRPr="002D2465">
        <w:rPr>
          <w:b/>
        </w:rPr>
        <w:t>*Окончание ОР (дата/время)</w:t>
      </w:r>
      <w:r>
        <w:t>.</w:t>
      </w:r>
    </w:p>
    <w:p w:rsidR="002D2465" w:rsidRDefault="002D2465" w:rsidP="002D2465">
      <w:pPr>
        <w:pStyle w:val="p"/>
      </w:pPr>
      <w:r>
        <w:t xml:space="preserve">[14] Заполняется поле </w:t>
      </w:r>
      <w:r w:rsidRPr="002D2465">
        <w:rPr>
          <w:b/>
        </w:rPr>
        <w:t>*Окончание ОР (дата/время)</w:t>
      </w:r>
      <w:r>
        <w:t>.</w:t>
      </w:r>
    </w:p>
    <w:p w:rsidR="002D2465" w:rsidRDefault="002D2465" w:rsidP="002D2465">
      <w:pPr>
        <w:pStyle w:val="p"/>
      </w:pPr>
      <w:r>
        <w:t xml:space="preserve">[15] Для вызова раскрывающегося списка нажмите кнопку </w:t>
      </w:r>
      <w:r w:rsidRPr="002D2465">
        <w:rPr>
          <w:b/>
        </w:rPr>
        <w:t>*Количество рабочих смен</w:t>
      </w:r>
      <w:r>
        <w:t>.</w:t>
      </w:r>
      <w:bookmarkStart w:id="120" w:name="TS_872D27DA3C3144A2BCC60A5CCA9C120D"/>
      <w:bookmarkEnd w:id="120"/>
    </w:p>
    <w:p w:rsidR="002D2465" w:rsidRDefault="002D2465" w:rsidP="002D2465">
      <w:pPr>
        <w:pStyle w:val="Screenshot"/>
      </w:pPr>
      <w:r>
        <w:lastRenderedPageBreak/>
        <w:pict>
          <v:shape id="_x0000_i1192" type="#_x0000_t75" alt="АРМ планировщика ТОиР" style="width:403.15pt;height:215.3pt">
            <v:imagedata r:id="rId91" o:title="imb__2532"/>
          </v:shape>
        </w:pict>
      </w:r>
    </w:p>
    <w:p w:rsidR="002D2465" w:rsidRDefault="002D2465" w:rsidP="002D2465">
      <w:pPr>
        <w:pStyle w:val="p"/>
      </w:pPr>
      <w:r>
        <w:t xml:space="preserve">[16] Щелчком выбирается запись </w:t>
      </w:r>
      <w:r w:rsidRPr="002D2465">
        <w:rPr>
          <w:b/>
        </w:rPr>
        <w:t xml:space="preserve"> </w:t>
      </w:r>
      <w:r>
        <w:pict>
          <v:shape id="_x0000_i1193" type="#_x0000_t75" style="width:155.4pt;height:23.9pt">
            <v:imagedata r:id="rId92" o:title="fieldicon"/>
          </v:shape>
        </w:pict>
      </w:r>
      <w:r>
        <w:t>.</w:t>
      </w:r>
      <w:bookmarkStart w:id="121" w:name="TS_CB57F1D3A8114F0ABD08BDCD2B105644"/>
      <w:bookmarkEnd w:id="121"/>
    </w:p>
    <w:p w:rsidR="002D2465" w:rsidRDefault="002D2465" w:rsidP="002D2465">
      <w:pPr>
        <w:pStyle w:val="Screenshot"/>
      </w:pPr>
      <w:r>
        <w:pict>
          <v:shape id="_x0000_i1194" type="#_x0000_t75" alt="АРМ планировщика ТОиР" style="width:403.15pt;height:215.3pt">
            <v:imagedata r:id="rId93" o:title="imb__2533"/>
          </v:shape>
        </w:pict>
      </w:r>
    </w:p>
    <w:p w:rsidR="002D2465" w:rsidRDefault="002D2465" w:rsidP="002D2465">
      <w:pPr>
        <w:pStyle w:val="p"/>
      </w:pPr>
      <w:r>
        <w:t xml:space="preserve">[17] Заполняется поле </w:t>
      </w:r>
      <w:r w:rsidRPr="002D2465">
        <w:rPr>
          <w:b/>
        </w:rPr>
        <w:t>I смена (начало/окончание)</w:t>
      </w:r>
      <w:r>
        <w:t>.</w:t>
      </w:r>
    </w:p>
    <w:p w:rsidR="002D2465" w:rsidRDefault="002D2465" w:rsidP="002D2465">
      <w:pPr>
        <w:pStyle w:val="p"/>
      </w:pPr>
      <w:r>
        <w:t xml:space="preserve">[18] Заполняется поле </w:t>
      </w:r>
      <w:r w:rsidRPr="002D2465">
        <w:rPr>
          <w:b/>
        </w:rPr>
        <w:t>I смена (начало/окончание)</w:t>
      </w:r>
      <w:r>
        <w:t>.</w:t>
      </w:r>
    </w:p>
    <w:p w:rsidR="002D2465" w:rsidRDefault="002D2465" w:rsidP="002D2465">
      <w:pPr>
        <w:pStyle w:val="p"/>
      </w:pPr>
      <w:r>
        <w:t xml:space="preserve">[19] Заполняется поле </w:t>
      </w:r>
      <w:r w:rsidRPr="002D2465">
        <w:rPr>
          <w:b/>
        </w:rPr>
        <w:t>*II смена (начало/окончание)</w:t>
      </w:r>
      <w:r>
        <w:t>.</w:t>
      </w:r>
    </w:p>
    <w:p w:rsidR="002D2465" w:rsidRDefault="002D2465" w:rsidP="002D2465">
      <w:pPr>
        <w:pStyle w:val="p"/>
      </w:pPr>
      <w:r>
        <w:t xml:space="preserve">[20] Заполняется поле </w:t>
      </w:r>
      <w:r w:rsidRPr="002D2465">
        <w:rPr>
          <w:b/>
        </w:rPr>
        <w:t>*II смена (начало/окончание)</w:t>
      </w:r>
      <w:r>
        <w:t>.</w:t>
      </w:r>
    </w:p>
    <w:p w:rsidR="002D2465" w:rsidRDefault="002D2465" w:rsidP="002D2465">
      <w:pPr>
        <w:pStyle w:val="p"/>
      </w:pPr>
      <w:r>
        <w:t xml:space="preserve">[21] Заполняется поле </w:t>
      </w:r>
      <w:r w:rsidRPr="002D2465">
        <w:rPr>
          <w:b/>
        </w:rPr>
        <w:t>Наименование оперативного граф</w:t>
      </w:r>
      <w:r>
        <w:t>.</w:t>
      </w:r>
    </w:p>
    <w:p w:rsidR="002D2465" w:rsidRDefault="002D2465" w:rsidP="002D2465">
      <w:pPr>
        <w:pStyle w:val="p"/>
      </w:pPr>
      <w:r>
        <w:t xml:space="preserve">[22] Флажок </w:t>
      </w:r>
      <w:r w:rsidRPr="002D2465">
        <w:rPr>
          <w:b/>
        </w:rPr>
        <w:t>Отображение операций заказов ТОРО/СГ</w:t>
      </w:r>
      <w:r>
        <w:t xml:space="preserve"> выбирается.</w:t>
      </w:r>
    </w:p>
    <w:p w:rsidR="002D2465" w:rsidRDefault="002D2465" w:rsidP="002D2465">
      <w:pPr>
        <w:pStyle w:val="p"/>
      </w:pPr>
      <w:r>
        <w:t xml:space="preserve">[23] Флажок </w:t>
      </w:r>
      <w:r w:rsidRPr="002D2465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  <w:bookmarkStart w:id="122" w:name="TS_5C2038E1C876477990AB868AB6DEDB55"/>
      <w:bookmarkEnd w:id="122"/>
    </w:p>
    <w:p w:rsidR="002609DB" w:rsidRDefault="002609DB" w:rsidP="002609DB">
      <w:pPr>
        <w:pStyle w:val="Screenshot"/>
      </w:pPr>
      <w:r>
        <w:lastRenderedPageBreak/>
        <w:pict>
          <v:shape id="_x0000_i1195" type="#_x0000_t75" alt="АРМ планировщика ТОиР" style="width:403.15pt;height:215.3pt">
            <v:imagedata r:id="rId94" o:title="imb__2534"/>
          </v:shape>
        </w:pict>
      </w:r>
    </w:p>
    <w:p w:rsidR="002609DB" w:rsidRDefault="002609DB" w:rsidP="002609DB">
      <w:pPr>
        <w:pStyle w:val="p"/>
      </w:pPr>
      <w:r>
        <w:t xml:space="preserve">[24] Заполняется поле </w:t>
      </w:r>
      <w:r w:rsidRPr="002609DB">
        <w:rPr>
          <w:b/>
        </w:rPr>
        <w:t xml:space="preserve">Группировка         </w:t>
      </w:r>
      <w:r>
        <w:t>.</w:t>
      </w:r>
    </w:p>
    <w:p w:rsidR="002609DB" w:rsidRDefault="002609DB" w:rsidP="002609DB">
      <w:pPr>
        <w:pStyle w:val="p"/>
      </w:pPr>
      <w:r>
        <w:t xml:space="preserve">[25] Нажмите </w:t>
      </w:r>
      <w:r w:rsidRPr="002609DB">
        <w:rPr>
          <w:b/>
        </w:rPr>
        <w:t xml:space="preserve"> </w:t>
      </w:r>
      <w:r>
        <w:pict>
          <v:shape id="_x0000_i1196" type="#_x0000_t75" style="width:63.1pt;height:19.6pt">
            <v:imagedata r:id="rId95" o:title="fieldicon"/>
          </v:shape>
        </w:pict>
      </w:r>
      <w:r>
        <w:t>.</w:t>
      </w:r>
    </w:p>
    <w:p w:rsidR="002609DB" w:rsidRDefault="002609DB" w:rsidP="002609DB">
      <w:pPr>
        <w:pStyle w:val="p"/>
      </w:pPr>
      <w:r>
        <w:br/>
        <w:t xml:space="preserve">Можно также нажать </w:t>
      </w:r>
      <w:r w:rsidRPr="002609DB">
        <w:rPr>
          <w:b/>
        </w:rPr>
        <w:t>F8</w:t>
      </w:r>
      <w:r>
        <w:t>.</w:t>
      </w:r>
      <w:bookmarkStart w:id="123" w:name="TS_445C55FF082D445CBD948C89168FB9D4"/>
      <w:bookmarkEnd w:id="123"/>
    </w:p>
    <w:p w:rsidR="002609DB" w:rsidRDefault="002609DB" w:rsidP="002609DB">
      <w:pPr>
        <w:pStyle w:val="Screenshot"/>
      </w:pPr>
      <w:r>
        <w:pict>
          <v:shape id="_x0000_i1197" type="#_x0000_t75" alt="График остановочного ремонта [2020/51-53]" style="width:403.15pt;height:215.3pt">
            <v:imagedata r:id="rId145" o:title="imb__2535"/>
          </v:shape>
        </w:pict>
      </w:r>
    </w:p>
    <w:p w:rsidR="002609DB" w:rsidRDefault="002609DB" w:rsidP="002609DB">
      <w:pPr>
        <w:pStyle w:val="p"/>
      </w:pPr>
      <w:r>
        <w:t>[26] Перетащите ползунок для перемещения в нужную область экрана.</w:t>
      </w:r>
      <w:bookmarkStart w:id="124" w:name="TS_0AA83D3620FB4C1F8CB47752CE04CDC2"/>
      <w:bookmarkEnd w:id="124"/>
    </w:p>
    <w:p w:rsidR="002609DB" w:rsidRDefault="002609DB" w:rsidP="002609DB">
      <w:pPr>
        <w:pStyle w:val="Screenshot"/>
      </w:pPr>
      <w:r>
        <w:lastRenderedPageBreak/>
        <w:pict>
          <v:shape id="_x0000_i1198" type="#_x0000_t75" alt="График остановочного ремонта [2020/51-53]" style="width:403.15pt;height:215.3pt">
            <v:imagedata r:id="rId146" o:title="imb__2536"/>
          </v:shape>
        </w:pict>
      </w:r>
    </w:p>
    <w:p w:rsidR="002609DB" w:rsidRDefault="002609DB" w:rsidP="002609DB">
      <w:pPr>
        <w:pStyle w:val="p"/>
      </w:pPr>
      <w:r>
        <w:t xml:space="preserve">[27] Нажмите </w:t>
      </w:r>
      <w:r>
        <w:pict>
          <v:shape id="_x0000_i1199" type="#_x0000_t75" style="width:15.7pt;height:14.25pt">
            <v:imagedata r:id="rId106" o:title="fieldicon_12"/>
          </v:shape>
        </w:pict>
      </w:r>
      <w:r>
        <w:t>.</w:t>
      </w:r>
      <w:bookmarkStart w:id="125" w:name="TS_FC84F46DB8E448B08C037BBA919A3D5C"/>
      <w:bookmarkEnd w:id="125"/>
    </w:p>
    <w:p w:rsidR="002609DB" w:rsidRDefault="002609DB" w:rsidP="002609DB">
      <w:pPr>
        <w:pStyle w:val="Screenshot"/>
      </w:pPr>
      <w:r>
        <w:pict>
          <v:shape id="_x0000_i1200" type="#_x0000_t75" alt="График остановочного ремонта [2020/51-53]" style="width:403.15pt;height:215.3pt">
            <v:imagedata r:id="rId147" o:title="imb__2537"/>
          </v:shape>
        </w:pict>
      </w:r>
    </w:p>
    <w:p w:rsidR="002609DB" w:rsidRDefault="002609DB" w:rsidP="002609DB">
      <w:pPr>
        <w:pStyle w:val="p"/>
      </w:pPr>
      <w:r>
        <w:t xml:space="preserve">[28] Щелчком открывается меню </w:t>
      </w:r>
      <w:r>
        <w:pict>
          <v:shape id="_x0000_i1201" type="#_x0000_t75" style="width:97.65pt;height:19.6pt">
            <v:imagedata r:id="rId148" o:title="fieldicon"/>
          </v:shape>
        </w:pict>
      </w:r>
      <w:r>
        <w:t>.</w:t>
      </w:r>
      <w:bookmarkStart w:id="126" w:name="TS_3EC7B57B4661407F93B6CFE0FE503AB9"/>
      <w:bookmarkEnd w:id="126"/>
    </w:p>
    <w:p w:rsidR="002609DB" w:rsidRDefault="002609DB" w:rsidP="002609DB">
      <w:pPr>
        <w:pStyle w:val="Screenshot"/>
      </w:pPr>
      <w:r>
        <w:lastRenderedPageBreak/>
        <w:pict>
          <v:shape id="_x0000_i1202" type="#_x0000_t75" alt="График остановочного ремонта [2020/51-53]" style="width:403.15pt;height:215.3pt">
            <v:imagedata r:id="rId149" o:title="imb__2538"/>
          </v:shape>
        </w:pict>
      </w:r>
    </w:p>
    <w:p w:rsidR="002609DB" w:rsidRDefault="002609DB" w:rsidP="002609DB">
      <w:pPr>
        <w:pStyle w:val="p"/>
      </w:pPr>
      <w:r>
        <w:t xml:space="preserve">[29] Щелчком выполняется пункт меню </w:t>
      </w:r>
      <w:r w:rsidRPr="002609DB">
        <w:rPr>
          <w:b/>
        </w:rPr>
        <w:t xml:space="preserve"> </w:t>
      </w:r>
      <w:r>
        <w:pict>
          <v:shape id="_x0000_i1203" type="#_x0000_t75" style="width:258.05pt;height:23.9pt">
            <v:imagedata r:id="rId150" o:title="fieldicon"/>
          </v:shape>
        </w:pict>
      </w:r>
      <w:r>
        <w:t>.</w:t>
      </w:r>
    </w:p>
    <w:p w:rsidR="002609DB" w:rsidRDefault="002609DB" w:rsidP="002609DB">
      <w:pPr>
        <w:pStyle w:val="p"/>
      </w:pPr>
      <w:r>
        <w:br/>
        <w:t xml:space="preserve">Можно также нажать </w:t>
      </w:r>
      <w:r w:rsidRPr="002609DB">
        <w:rPr>
          <w:b/>
        </w:rPr>
        <w:t>4</w:t>
      </w:r>
      <w:r>
        <w:t>.</w:t>
      </w:r>
      <w:bookmarkStart w:id="127" w:name="TS_0E0012CF63AE425BAA8DCF73F92519EF"/>
      <w:bookmarkEnd w:id="127"/>
    </w:p>
    <w:p w:rsidR="002609DB" w:rsidRDefault="002609DB" w:rsidP="002609DB">
      <w:pPr>
        <w:pStyle w:val="Screenshot"/>
      </w:pPr>
      <w:r>
        <w:pict>
          <v:shape id="_x0000_i1204" type="#_x0000_t75" alt="График остановочного ремонта [2020/51-53]" style="width:403.15pt;height:215.3pt">
            <v:imagedata r:id="rId151" o:title="imb__2539"/>
          </v:shape>
        </w:pict>
      </w:r>
    </w:p>
    <w:p w:rsidR="002609DB" w:rsidRDefault="002609DB" w:rsidP="002609DB">
      <w:pPr>
        <w:pStyle w:val="p"/>
      </w:pPr>
      <w:r>
        <w:t xml:space="preserve">[30] Нажмите </w:t>
      </w:r>
      <w:r w:rsidRPr="002609DB">
        <w:rPr>
          <w:b/>
        </w:rPr>
        <w:t xml:space="preserve"> </w:t>
      </w:r>
      <w:r>
        <w:pict>
          <v:shape id="_x0000_i1205" type="#_x0000_t75" style="width:111.9pt;height:20.3pt">
            <v:imagedata r:id="rId152" o:title="fieldicon"/>
          </v:shape>
        </w:pict>
      </w:r>
      <w:r>
        <w:t>.</w:t>
      </w:r>
      <w:bookmarkStart w:id="128" w:name="TS_D2493B20C7C941D8BE9C37D6B484FE5D"/>
      <w:bookmarkEnd w:id="128"/>
    </w:p>
    <w:p w:rsidR="002609DB" w:rsidRDefault="002609DB" w:rsidP="002609DB">
      <w:pPr>
        <w:pStyle w:val="Screenshot"/>
      </w:pPr>
      <w:r>
        <w:lastRenderedPageBreak/>
        <w:pict>
          <v:shape id="_x0000_i1206" type="#_x0000_t75" alt="График остановочного ремонта [2020/51-53]" style="width:403.15pt;height:215.3pt">
            <v:imagedata r:id="rId153" o:title="imb__2540"/>
          </v:shape>
        </w:pict>
      </w:r>
    </w:p>
    <w:p w:rsidR="002609DB" w:rsidRDefault="002609DB" w:rsidP="002609DB">
      <w:pPr>
        <w:pStyle w:val="p"/>
      </w:pPr>
      <w:r>
        <w:t xml:space="preserve">[31] Нажмите </w:t>
      </w:r>
      <w:r w:rsidRPr="002609DB">
        <w:rPr>
          <w:b/>
        </w:rPr>
        <w:t xml:space="preserve"> </w:t>
      </w:r>
      <w:r>
        <w:pict>
          <v:shape id="_x0000_i1207" type="#_x0000_t75" style="width:40.65pt;height:19.6pt">
            <v:imagedata r:id="rId154" o:title="fieldicon"/>
          </v:shape>
        </w:pict>
      </w:r>
      <w:r>
        <w:t>.</w:t>
      </w:r>
      <w:bookmarkStart w:id="129" w:name="TS_574CD58E97B947668F4FA07FB0FEC4C5"/>
      <w:bookmarkEnd w:id="129"/>
    </w:p>
    <w:p w:rsidR="002609DB" w:rsidRDefault="002609DB" w:rsidP="002609DB">
      <w:pPr>
        <w:pStyle w:val="Screenshot"/>
      </w:pPr>
      <w:r>
        <w:pict>
          <v:shape id="_x0000_i1208" type="#_x0000_t75" alt="График остановочного ремонта [2020/51-53]" style="width:403.15pt;height:215.3pt">
            <v:imagedata r:id="rId155" o:title="imb__2541"/>
          </v:shape>
        </w:pict>
      </w:r>
      <w:bookmarkStart w:id="130" w:name="TS_0F483A525E9E4FDD8746E26058524FA2"/>
      <w:bookmarkEnd w:id="130"/>
    </w:p>
    <w:p w:rsidR="002609DB" w:rsidRDefault="002609DB" w:rsidP="002609DB">
      <w:pPr>
        <w:pStyle w:val="Screenshot"/>
      </w:pPr>
      <w:r>
        <w:lastRenderedPageBreak/>
        <w:pict>
          <v:shape id="_x0000_i1209" type="#_x0000_t75" alt="График остановочного ремонта [2020/51-53]" style="width:403.15pt;height:215.3pt">
            <v:imagedata r:id="rId156" o:title="imb__2542"/>
          </v:shape>
        </w:pict>
      </w:r>
    </w:p>
    <w:p w:rsidR="002609DB" w:rsidRDefault="002609DB" w:rsidP="002609DB">
      <w:pPr>
        <w:pStyle w:val="p"/>
      </w:pPr>
      <w:r>
        <w:t>[32] Перетащите ползунок для перемещения в нужную область экрана.</w:t>
      </w:r>
      <w:bookmarkStart w:id="131" w:name="TS_2BDCAD0701CC4F7683F292A94E25E8DE"/>
      <w:bookmarkEnd w:id="131"/>
    </w:p>
    <w:p w:rsidR="002609DB" w:rsidRDefault="002609DB" w:rsidP="002609DB">
      <w:pPr>
        <w:pStyle w:val="Screenshot"/>
      </w:pPr>
      <w:r>
        <w:pict>
          <v:shape id="_x0000_i1210" type="#_x0000_t75" alt="График остановочного ремонта [2020/51-53]" style="width:403.15pt;height:215.3pt">
            <v:imagedata r:id="rId157" o:title="imb__2543"/>
          </v:shape>
        </w:pict>
      </w:r>
    </w:p>
    <w:p w:rsidR="002609DB" w:rsidRDefault="002609DB" w:rsidP="002609DB">
      <w:pPr>
        <w:pStyle w:val="p"/>
      </w:pPr>
      <w:r>
        <w:t xml:space="preserve">[33] Нажмите </w:t>
      </w:r>
      <w:r w:rsidRPr="002609DB">
        <w:rPr>
          <w:b/>
        </w:rPr>
        <w:t xml:space="preserve"> </w:t>
      </w:r>
      <w:r>
        <w:pict>
          <v:shape id="_x0000_i1211" type="#_x0000_t75" style="width:36.7pt;height:19.6pt">
            <v:imagedata r:id="rId125" o:title="fieldicon"/>
          </v:shape>
        </w:pict>
      </w:r>
      <w:r>
        <w:t>.</w:t>
      </w:r>
    </w:p>
    <w:p w:rsidR="002609DB" w:rsidRDefault="002609DB" w:rsidP="002609DB">
      <w:pPr>
        <w:pStyle w:val="p"/>
      </w:pPr>
      <w:r>
        <w:br/>
        <w:t xml:space="preserve">Можно также нажать </w:t>
      </w:r>
      <w:r w:rsidRPr="002609DB">
        <w:rPr>
          <w:b/>
        </w:rPr>
        <w:t>Shift+F3</w:t>
      </w:r>
      <w:r>
        <w:t>.</w:t>
      </w:r>
      <w:bookmarkStart w:id="132" w:name="TS_D85F83E4C1EB481D892405E048ACF1E7"/>
      <w:bookmarkEnd w:id="132"/>
    </w:p>
    <w:p w:rsidR="002609DB" w:rsidRDefault="002609DB" w:rsidP="002609DB">
      <w:pPr>
        <w:pStyle w:val="Screenshot"/>
      </w:pPr>
      <w:r>
        <w:lastRenderedPageBreak/>
        <w:pict>
          <v:shape id="_x0000_i1212" type="#_x0000_t75" alt="АРМ планировщика ТОиР" style="width:403.15pt;height:215.3pt">
            <v:imagedata r:id="rId158" o:title="imb__2544"/>
          </v:shape>
        </w:pict>
      </w:r>
    </w:p>
    <w:p w:rsidR="002609DB" w:rsidRDefault="002609DB" w:rsidP="002609DB">
      <w:pPr>
        <w:pStyle w:val="p"/>
      </w:pPr>
      <w:r>
        <w:t xml:space="preserve">[34] Нажмите </w:t>
      </w:r>
      <w:r w:rsidRPr="002609DB">
        <w:rPr>
          <w:b/>
        </w:rPr>
        <w:t xml:space="preserve"> </w:t>
      </w:r>
      <w:r>
        <w:pict>
          <v:shape id="_x0000_i1213" type="#_x0000_t75" style="width:36.7pt;height:19.6pt">
            <v:imagedata r:id="rId125" o:title="fieldicon"/>
          </v:shape>
        </w:pict>
      </w:r>
      <w:r>
        <w:t>.</w:t>
      </w:r>
    </w:p>
    <w:p w:rsidR="002609DB" w:rsidRDefault="002609DB" w:rsidP="002609DB">
      <w:pPr>
        <w:pStyle w:val="p"/>
      </w:pPr>
      <w:r>
        <w:br/>
        <w:t xml:space="preserve">Можно также нажать </w:t>
      </w:r>
      <w:r w:rsidRPr="002609DB">
        <w:rPr>
          <w:b/>
        </w:rPr>
        <w:t>Shift+F3</w:t>
      </w:r>
      <w:r>
        <w:t>.</w:t>
      </w:r>
      <w:bookmarkStart w:id="133" w:name="TS_260B9B04DD114F85AA69B765B968250D"/>
      <w:bookmarkEnd w:id="133"/>
    </w:p>
    <w:p w:rsidR="002609DB" w:rsidRPr="00024063" w:rsidRDefault="002609DB" w:rsidP="002609DB">
      <w:pPr>
        <w:pStyle w:val="Screenshot"/>
      </w:pPr>
      <w:r>
        <w:pict>
          <v:shape id="_x0000_i1214" type="#_x0000_t75" alt="SAP Easy Access" style="width:403.15pt;height:215.3pt">
            <v:imagedata r:id="rId159" o:title="imb__2545"/>
          </v:shape>
        </w:pict>
      </w:r>
    </w:p>
    <w:sectPr w:rsidR="002609DB" w:rsidRPr="00024063" w:rsidSect="00C37BBA">
      <w:headerReference w:type="default" r:id="rId160"/>
      <w:footerReference w:type="default" r:id="rId161"/>
      <w:headerReference w:type="first" r:id="rId162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40C8" w:rsidRDefault="009740C8">
      <w:r>
        <w:separator/>
      </w:r>
    </w:p>
  </w:endnote>
  <w:endnote w:type="continuationSeparator" w:id="0">
    <w:p w:rsidR="009740C8" w:rsidRDefault="00974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FC55D8" w:rsidRPr="00FC55D8">
      <w:rPr>
        <w:noProof/>
        <w:lang w:val="ru-RU"/>
      </w:rPr>
      <w:t>74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40C8" w:rsidRDefault="009740C8">
      <w:r>
        <w:separator/>
      </w:r>
    </w:p>
  </w:footnote>
  <w:footnote w:type="continuationSeparator" w:id="0">
    <w:p w:rsidR="009740C8" w:rsidRDefault="00974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215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FC55D8">
            <w:rPr>
              <w:lang w:val="en-GB"/>
            </w:rPr>
            <w:t>Планировщик ТОиР. 61_ТОиР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16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33BAD"/>
    <w:multiLevelType w:val="multilevel"/>
    <w:tmpl w:val="EDAEB34C"/>
    <w:name w:val="wpb_list_1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2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7D7C4C20"/>
    <w:multiLevelType w:val="multilevel"/>
    <w:tmpl w:val="A138706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3"/>
  </w:num>
  <w:num w:numId="5">
    <w:abstractNumId w:val="13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3"/>
  </w:num>
  <w:num w:numId="12">
    <w:abstractNumId w:val="13"/>
  </w:num>
  <w:num w:numId="13">
    <w:abstractNumId w:val="13"/>
  </w:num>
  <w:num w:numId="14">
    <w:abstractNumId w:val="13"/>
  </w:num>
  <w:num w:numId="15">
    <w:abstractNumId w:val="12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27D7B"/>
    <w:rsid w:val="00035A16"/>
    <w:rsid w:val="00040789"/>
    <w:rsid w:val="00053106"/>
    <w:rsid w:val="00085462"/>
    <w:rsid w:val="000A2937"/>
    <w:rsid w:val="000D0B30"/>
    <w:rsid w:val="00114816"/>
    <w:rsid w:val="001172F2"/>
    <w:rsid w:val="00136AD7"/>
    <w:rsid w:val="0013767A"/>
    <w:rsid w:val="00143507"/>
    <w:rsid w:val="0015310F"/>
    <w:rsid w:val="00157A1B"/>
    <w:rsid w:val="0016439C"/>
    <w:rsid w:val="0018285B"/>
    <w:rsid w:val="001932BB"/>
    <w:rsid w:val="001A432C"/>
    <w:rsid w:val="001C33E4"/>
    <w:rsid w:val="001C5BFD"/>
    <w:rsid w:val="001C7F9E"/>
    <w:rsid w:val="001D0B04"/>
    <w:rsid w:val="00215232"/>
    <w:rsid w:val="00217E8E"/>
    <w:rsid w:val="00231B81"/>
    <w:rsid w:val="00246606"/>
    <w:rsid w:val="00246B1A"/>
    <w:rsid w:val="00250A5E"/>
    <w:rsid w:val="00250ED9"/>
    <w:rsid w:val="002573BD"/>
    <w:rsid w:val="002609DB"/>
    <w:rsid w:val="002769B7"/>
    <w:rsid w:val="0029617B"/>
    <w:rsid w:val="002A6CCA"/>
    <w:rsid w:val="002B4B31"/>
    <w:rsid w:val="002D2465"/>
    <w:rsid w:val="002F03C0"/>
    <w:rsid w:val="0030333E"/>
    <w:rsid w:val="00335E05"/>
    <w:rsid w:val="00367412"/>
    <w:rsid w:val="00375928"/>
    <w:rsid w:val="0038108A"/>
    <w:rsid w:val="00392890"/>
    <w:rsid w:val="00393C4C"/>
    <w:rsid w:val="003C0F6D"/>
    <w:rsid w:val="003D068D"/>
    <w:rsid w:val="003E1F2E"/>
    <w:rsid w:val="00405257"/>
    <w:rsid w:val="0040711E"/>
    <w:rsid w:val="00427D6F"/>
    <w:rsid w:val="00437C86"/>
    <w:rsid w:val="004641A6"/>
    <w:rsid w:val="004717FC"/>
    <w:rsid w:val="00477E16"/>
    <w:rsid w:val="00495158"/>
    <w:rsid w:val="004A2C8B"/>
    <w:rsid w:val="004C68F3"/>
    <w:rsid w:val="004D59A5"/>
    <w:rsid w:val="005056A1"/>
    <w:rsid w:val="005358EA"/>
    <w:rsid w:val="00541823"/>
    <w:rsid w:val="00544101"/>
    <w:rsid w:val="00550A66"/>
    <w:rsid w:val="0057088E"/>
    <w:rsid w:val="0057091D"/>
    <w:rsid w:val="005D02F2"/>
    <w:rsid w:val="005D3CC8"/>
    <w:rsid w:val="005D44F4"/>
    <w:rsid w:val="005E33D4"/>
    <w:rsid w:val="006109E5"/>
    <w:rsid w:val="00622801"/>
    <w:rsid w:val="0063146D"/>
    <w:rsid w:val="00637ECC"/>
    <w:rsid w:val="00667A04"/>
    <w:rsid w:val="00674658"/>
    <w:rsid w:val="00685E55"/>
    <w:rsid w:val="00686256"/>
    <w:rsid w:val="006D5552"/>
    <w:rsid w:val="00702797"/>
    <w:rsid w:val="007332EC"/>
    <w:rsid w:val="0073342C"/>
    <w:rsid w:val="007341E3"/>
    <w:rsid w:val="00745D5B"/>
    <w:rsid w:val="00773C7F"/>
    <w:rsid w:val="007B5E3C"/>
    <w:rsid w:val="007D49D8"/>
    <w:rsid w:val="007F11DA"/>
    <w:rsid w:val="00814FC3"/>
    <w:rsid w:val="00816D80"/>
    <w:rsid w:val="008226C7"/>
    <w:rsid w:val="00824D09"/>
    <w:rsid w:val="0085766E"/>
    <w:rsid w:val="00891375"/>
    <w:rsid w:val="0089323D"/>
    <w:rsid w:val="008A2CF6"/>
    <w:rsid w:val="008C1F0C"/>
    <w:rsid w:val="008E4887"/>
    <w:rsid w:val="00921019"/>
    <w:rsid w:val="00926CD9"/>
    <w:rsid w:val="0096365C"/>
    <w:rsid w:val="009740C8"/>
    <w:rsid w:val="00975EB7"/>
    <w:rsid w:val="00976DB2"/>
    <w:rsid w:val="009960BD"/>
    <w:rsid w:val="009B1098"/>
    <w:rsid w:val="009B3EBF"/>
    <w:rsid w:val="009B7A2C"/>
    <w:rsid w:val="009F109B"/>
    <w:rsid w:val="009F74DE"/>
    <w:rsid w:val="00A053EC"/>
    <w:rsid w:val="00A31A37"/>
    <w:rsid w:val="00A34EDE"/>
    <w:rsid w:val="00A41AA0"/>
    <w:rsid w:val="00A44177"/>
    <w:rsid w:val="00A5245C"/>
    <w:rsid w:val="00A56EE8"/>
    <w:rsid w:val="00A66055"/>
    <w:rsid w:val="00A77D5E"/>
    <w:rsid w:val="00A818C0"/>
    <w:rsid w:val="00A82D24"/>
    <w:rsid w:val="00AA1F94"/>
    <w:rsid w:val="00AA274B"/>
    <w:rsid w:val="00AB1E98"/>
    <w:rsid w:val="00AB2213"/>
    <w:rsid w:val="00AC0EE1"/>
    <w:rsid w:val="00AC255B"/>
    <w:rsid w:val="00AE0553"/>
    <w:rsid w:val="00AE292A"/>
    <w:rsid w:val="00AF424C"/>
    <w:rsid w:val="00AF6283"/>
    <w:rsid w:val="00AF76B3"/>
    <w:rsid w:val="00B10C35"/>
    <w:rsid w:val="00B15DF0"/>
    <w:rsid w:val="00B465CD"/>
    <w:rsid w:val="00B7106A"/>
    <w:rsid w:val="00B73CD8"/>
    <w:rsid w:val="00B75BE7"/>
    <w:rsid w:val="00BB4586"/>
    <w:rsid w:val="00BB59EC"/>
    <w:rsid w:val="00BC708A"/>
    <w:rsid w:val="00BD5407"/>
    <w:rsid w:val="00C2741D"/>
    <w:rsid w:val="00C31E81"/>
    <w:rsid w:val="00C33DB4"/>
    <w:rsid w:val="00C37BBA"/>
    <w:rsid w:val="00C45F03"/>
    <w:rsid w:val="00C54E7C"/>
    <w:rsid w:val="00C63567"/>
    <w:rsid w:val="00C72A35"/>
    <w:rsid w:val="00C801B9"/>
    <w:rsid w:val="00C80D4C"/>
    <w:rsid w:val="00C82A09"/>
    <w:rsid w:val="00CC74DD"/>
    <w:rsid w:val="00CD2106"/>
    <w:rsid w:val="00CD60A1"/>
    <w:rsid w:val="00D0788A"/>
    <w:rsid w:val="00D20E3E"/>
    <w:rsid w:val="00D40CFB"/>
    <w:rsid w:val="00D4651C"/>
    <w:rsid w:val="00D654B7"/>
    <w:rsid w:val="00D72A0C"/>
    <w:rsid w:val="00D74AB8"/>
    <w:rsid w:val="00D76201"/>
    <w:rsid w:val="00D96D9D"/>
    <w:rsid w:val="00DA5172"/>
    <w:rsid w:val="00DA5A43"/>
    <w:rsid w:val="00DB04B5"/>
    <w:rsid w:val="00DC1B79"/>
    <w:rsid w:val="00E1522A"/>
    <w:rsid w:val="00E7174B"/>
    <w:rsid w:val="00E86847"/>
    <w:rsid w:val="00E9102D"/>
    <w:rsid w:val="00EA0FD8"/>
    <w:rsid w:val="00EB6FB6"/>
    <w:rsid w:val="00EC3F3E"/>
    <w:rsid w:val="00EE763F"/>
    <w:rsid w:val="00EF2F72"/>
    <w:rsid w:val="00F21FAF"/>
    <w:rsid w:val="00F320AA"/>
    <w:rsid w:val="00F3568D"/>
    <w:rsid w:val="00F43C60"/>
    <w:rsid w:val="00F46473"/>
    <w:rsid w:val="00F61E15"/>
    <w:rsid w:val="00F6402F"/>
    <w:rsid w:val="00F66368"/>
    <w:rsid w:val="00F6797E"/>
    <w:rsid w:val="00F763F8"/>
    <w:rsid w:val="00FA005B"/>
    <w:rsid w:val="00FB29F1"/>
    <w:rsid w:val="00FC55D8"/>
    <w:rsid w:val="00FC67A1"/>
    <w:rsid w:val="00FF0C00"/>
    <w:rsid w:val="00FF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134C9541-1FB9-489A-B761-4F7BC53A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9B1098"/>
    <w:rPr>
      <w:rFonts w:ascii="Arial" w:hAnsi="Arial"/>
      <w:b/>
      <w:sz w:val="48"/>
    </w:rPr>
  </w:style>
  <w:style w:type="character" w:customStyle="1" w:styleId="h10">
    <w:name w:val="h1 Знак"/>
    <w:link w:val="h1"/>
    <w:rsid w:val="009B1098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D72A0C"/>
    <w:rPr>
      <w:rFonts w:ascii="Arial" w:hAnsi="Arial"/>
      <w:b/>
    </w:rPr>
  </w:style>
  <w:style w:type="character" w:customStyle="1" w:styleId="h20">
    <w:name w:val="h2 Знак"/>
    <w:link w:val="h2"/>
    <w:rsid w:val="00D72A0C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D72A0C"/>
    <w:rPr>
      <w:rFonts w:ascii="Arial" w:hAnsi="Arial"/>
    </w:rPr>
  </w:style>
  <w:style w:type="character" w:customStyle="1" w:styleId="p0">
    <w:name w:val="p Знак"/>
    <w:link w:val="p"/>
    <w:rsid w:val="00D72A0C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9960BD"/>
  </w:style>
  <w:style w:type="character" w:customStyle="1" w:styleId="Screenshot0">
    <w:name w:val="Screenshot Знак"/>
    <w:link w:val="Screenshot"/>
    <w:rsid w:val="009960BD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9960BD"/>
    <w:rPr>
      <w:rFonts w:ascii="Arial" w:hAnsi="Arial" w:cs="Arial"/>
      <w:color w:val="000000"/>
      <w:szCs w:val="14"/>
      <w:lang w:val="de-DE" w:eastAsia="de-DE"/>
    </w:rPr>
  </w:style>
  <w:style w:type="paragraph" w:customStyle="1" w:styleId="ol">
    <w:name w:val="ol"/>
    <w:basedOn w:val="a2"/>
    <w:link w:val="ol0"/>
    <w:rsid w:val="009960BD"/>
    <w:rPr>
      <w:rFonts w:ascii="Arial" w:hAnsi="Arial"/>
    </w:rPr>
  </w:style>
  <w:style w:type="character" w:customStyle="1" w:styleId="ol0">
    <w:name w:val="ol Знак"/>
    <w:basedOn w:val="p0"/>
    <w:link w:val="ol"/>
    <w:rsid w:val="009960BD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header" Target="header1.xm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footer" Target="footer1.xml"/><Relationship Id="rId16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customXml" Target="../customXml/item3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header" Target="header2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customXml" Target="../customXml/item1.xm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3DDDB8-7E14-4C70-B571-30B11D4DD44B}"/>
</file>

<file path=customXml/itemProps2.xml><?xml version="1.0" encoding="utf-8"?>
<ds:datastoreItem xmlns:ds="http://schemas.openxmlformats.org/officeDocument/2006/customXml" ds:itemID="{EDC397A8-50FC-4505-B39E-BA44CA87E36D}"/>
</file>

<file path=customXml/itemProps3.xml><?xml version="1.0" encoding="utf-8"?>
<ds:datastoreItem xmlns:ds="http://schemas.openxmlformats.org/officeDocument/2006/customXml" ds:itemID="{B320AE76-B69A-4296-AA30-3E4E4896B84A}"/>
</file>

<file path=docProps/app.xml><?xml version="1.0" encoding="utf-8"?>
<Properties xmlns="http://schemas.openxmlformats.org/officeDocument/2006/extended-properties" xmlns:vt="http://schemas.openxmlformats.org/officeDocument/2006/docPropsVTypes">
  <Template>C3722260</Template>
  <TotalTime>0</TotalTime>
  <Pages>2</Pages>
  <Words>1317</Words>
  <Characters>9722</Characters>
  <Application>Microsoft Office Word</Application>
  <DocSecurity>0</DocSecurity>
  <Lines>1944</Lines>
  <Paragraphs>441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ТОиР. 61_ТОиР</vt:lpstr>
      <vt:lpstr>Documentation</vt:lpstr>
    </vt:vector>
  </TitlesOfParts>
  <Company>Company Name</Company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ТОиР. 61_ТОиР</dc:title>
  <dc:subject/>
  <dc:creator>MedvedevMS</dc:creator>
  <cp:keywords/>
  <dc:description/>
  <cp:lastModifiedBy>MedvedevMS</cp:lastModifiedBy>
  <cp:revision>2</cp:revision>
  <cp:lastPrinted>2009-03-31T09:35:00Z</cp:lastPrinted>
  <dcterms:created xsi:type="dcterms:W3CDTF">2019-12-05T12:50:00Z</dcterms:created>
  <dcterms:modified xsi:type="dcterms:W3CDTF">2019-12-05T12:50:00Z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