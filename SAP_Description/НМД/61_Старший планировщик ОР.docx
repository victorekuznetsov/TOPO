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6B4BCC">
        <w:rPr>
          <w:lang w:val="en-GB"/>
        </w:rPr>
        <w:t>Старший планировщик ОР. 61_ТОиР</w:t>
      </w:r>
      <w:r>
        <w:rPr>
          <w:lang w:val="en-GB"/>
        </w:rPr>
        <w:fldChar w:fldCharType="end"/>
      </w:r>
    </w:p>
    <w:p w:rsidR="004D59A5" w:rsidRPr="00D654B7" w:rsidRDefault="004D59A5" w:rsidP="00702797">
      <w:pPr>
        <w:rPr>
          <w:lang w:val="en-GB"/>
        </w:rPr>
      </w:pPr>
    </w:p>
    <w:p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6B4BCC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6B4BCC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54122" w:history="1">
        <w:r w:rsidR="006B4BCC" w:rsidRPr="000826CA">
          <w:rPr>
            <w:rStyle w:val="aa"/>
            <w:noProof/>
            <w:lang w:val="en-GB"/>
          </w:rPr>
          <w:t>1</w:t>
        </w:r>
        <w:r w:rsidR="006B4BC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6B4BCC" w:rsidRPr="000826CA">
          <w:rPr>
            <w:rStyle w:val="aa"/>
            <w:noProof/>
            <w:lang w:val="en-GB"/>
          </w:rPr>
          <w:t>Инструктаж по функциональному направлению «ТОиР»</w:t>
        </w:r>
        <w:r w:rsidR="006B4BCC">
          <w:rPr>
            <w:noProof/>
            <w:webHidden/>
          </w:rPr>
          <w:tab/>
        </w:r>
        <w:r w:rsidR="006B4BCC">
          <w:rPr>
            <w:noProof/>
            <w:webHidden/>
          </w:rPr>
          <w:fldChar w:fldCharType="begin"/>
        </w:r>
        <w:r w:rsidR="006B4BCC">
          <w:rPr>
            <w:noProof/>
            <w:webHidden/>
          </w:rPr>
          <w:instrText xml:space="preserve"> PAGEREF _Toc26454122 \h </w:instrText>
        </w:r>
        <w:r w:rsidR="006B4BCC">
          <w:rPr>
            <w:noProof/>
            <w:webHidden/>
          </w:rPr>
        </w:r>
        <w:r w:rsidR="006B4BCC">
          <w:rPr>
            <w:noProof/>
            <w:webHidden/>
          </w:rPr>
          <w:fldChar w:fldCharType="separate"/>
        </w:r>
        <w:r w:rsidR="006B4BCC">
          <w:rPr>
            <w:noProof/>
            <w:webHidden/>
          </w:rPr>
          <w:t>3</w:t>
        </w:r>
        <w:r w:rsidR="006B4BCC"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23" w:history="1">
        <w:r w:rsidRPr="000826CA">
          <w:rPr>
            <w:rStyle w:val="aa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24" w:history="1">
        <w:r w:rsidRPr="000826CA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25" w:history="1">
        <w:r w:rsidRPr="000826CA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26" w:history="1">
        <w:r w:rsidRPr="000826CA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27" w:history="1">
        <w:r w:rsidRPr="000826CA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28" w:history="1">
        <w:r w:rsidRPr="000826CA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29" w:history="1">
        <w:r w:rsidRPr="000826CA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0" w:history="1">
        <w:r w:rsidRPr="000826CA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1" w:history="1">
        <w:r w:rsidRPr="000826CA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2" w:history="1">
        <w:r w:rsidRPr="000826CA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3" w:history="1">
        <w:r w:rsidRPr="000826CA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4" w:history="1">
        <w:r w:rsidRPr="000826CA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5" w:history="1">
        <w:r w:rsidRPr="000826CA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6" w:history="1">
        <w:r w:rsidRPr="000826CA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7" w:history="1">
        <w:r w:rsidRPr="000826CA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8" w:history="1">
        <w:r w:rsidRPr="000826CA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39" w:history="1">
        <w:r w:rsidRPr="000826CA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40" w:history="1">
        <w:r w:rsidRPr="000826CA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41" w:history="1">
        <w:r w:rsidRPr="000826CA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42" w:history="1">
        <w:r w:rsidRPr="000826CA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43" w:history="1">
        <w:r w:rsidRPr="000826CA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44" w:history="1">
        <w:r w:rsidRPr="000826CA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45" w:history="1">
        <w:r w:rsidRPr="000826CA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46" w:history="1">
        <w:r w:rsidRPr="000826CA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4147" w:history="1">
        <w:r w:rsidRPr="000826CA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0826CA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B4BCC" w:rsidRDefault="006B4BCC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4148" w:history="1">
        <w:r w:rsidRPr="000826CA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0826CA">
          <w:rPr>
            <w:rStyle w:val="aa"/>
            <w:noProof/>
          </w:rPr>
          <w:t>Проверка изменений, влияющих на график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Default="003E7144" w:rsidP="003E7144">
      <w:pPr>
        <w:pStyle w:val="h1"/>
        <w:rPr>
          <w:lang w:val="en-GB"/>
        </w:rPr>
      </w:pPr>
      <w:bookmarkStart w:id="5" w:name="_Toc26454122"/>
      <w:r>
        <w:rPr>
          <w:lang w:val="en-GB"/>
        </w:rPr>
        <w:lastRenderedPageBreak/>
        <w:t>Инструктаж по функциональному направлению «ТОиР»</w:t>
      </w:r>
      <w:bookmarkEnd w:id="5"/>
    </w:p>
    <w:p w:rsidR="001D4380" w:rsidRDefault="001D4380" w:rsidP="001D4380">
      <w:pPr>
        <w:pStyle w:val="h2"/>
      </w:pPr>
      <w:bookmarkStart w:id="6" w:name="_Toc26454123"/>
      <w:r>
        <w:lastRenderedPageBreak/>
        <w:t>Инструктаж по функциональному направлению «ТОиР»</w:t>
      </w:r>
      <w:bookmarkEnd w:id="6"/>
    </w:p>
    <w:p w:rsidR="001D4380" w:rsidRDefault="001D4380" w:rsidP="001D4380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2pt;height:326.5pt">
            <v:imagedata r:id="rId7" o:title="imb__2547"/>
          </v:shape>
        </w:pict>
      </w:r>
    </w:p>
    <w:p w:rsidR="00B21180" w:rsidRDefault="00B21180" w:rsidP="00B21180">
      <w:pPr>
        <w:pStyle w:val="h2"/>
      </w:pPr>
      <w:bookmarkStart w:id="7" w:name="_Toc26454124"/>
      <w:r>
        <w:lastRenderedPageBreak/>
        <w:t>Внедрение пилота и стабилизация</w:t>
      </w:r>
      <w:bookmarkEnd w:id="7"/>
    </w:p>
    <w:p w:rsidR="00B21180" w:rsidRDefault="00B21180" w:rsidP="00B21180">
      <w:pPr>
        <w:pStyle w:val="p"/>
      </w:pPr>
      <w:r>
        <w:pict>
          <v:shape id="_x0000_i1026" type="#_x0000_t75" style="width:435.2pt;height:326.5pt">
            <v:imagedata r:id="rId8" o:title="imb__2548"/>
          </v:shape>
        </w:pict>
      </w:r>
    </w:p>
    <w:p w:rsidR="00E52DEE" w:rsidRDefault="00E52DEE" w:rsidP="00E52DEE">
      <w:pPr>
        <w:pStyle w:val="h2"/>
      </w:pPr>
      <w:bookmarkStart w:id="8" w:name="_Toc26454125"/>
      <w:r>
        <w:lastRenderedPageBreak/>
        <w:t>Slide1326</w:t>
      </w:r>
      <w:bookmarkEnd w:id="8"/>
    </w:p>
    <w:p w:rsidR="00E52DEE" w:rsidRDefault="00E52DEE" w:rsidP="00E52DEE">
      <w:pPr>
        <w:pStyle w:val="p"/>
      </w:pPr>
      <w:r>
        <w:pict>
          <v:shape id="_x0000_i1027" type="#_x0000_t75" style="width:435.2pt;height:326.5pt">
            <v:imagedata r:id="rId9" o:title="imb__2549"/>
          </v:shape>
        </w:pict>
      </w:r>
    </w:p>
    <w:p w:rsidR="00526695" w:rsidRDefault="00526695" w:rsidP="00526695">
      <w:pPr>
        <w:pStyle w:val="h2"/>
      </w:pPr>
      <w:bookmarkStart w:id="9" w:name="_Toc26454126"/>
      <w:r>
        <w:lastRenderedPageBreak/>
        <w:t>Slide1327</w:t>
      </w:r>
      <w:bookmarkEnd w:id="9"/>
    </w:p>
    <w:p w:rsidR="00526695" w:rsidRDefault="00526695" w:rsidP="00526695">
      <w:pPr>
        <w:pStyle w:val="p"/>
      </w:pPr>
      <w:r>
        <w:pict>
          <v:shape id="_x0000_i1028" type="#_x0000_t75" style="width:435.2pt;height:326.5pt">
            <v:imagedata r:id="rId10" o:title="imb__2550"/>
          </v:shape>
        </w:pict>
      </w:r>
    </w:p>
    <w:p w:rsidR="00BA6F69" w:rsidRDefault="00BA6F69" w:rsidP="00BA6F69">
      <w:pPr>
        <w:pStyle w:val="h2"/>
      </w:pPr>
      <w:bookmarkStart w:id="10" w:name="_Toc26454127"/>
      <w:r>
        <w:lastRenderedPageBreak/>
        <w:t>Slide1328</w:t>
      </w:r>
      <w:bookmarkEnd w:id="10"/>
    </w:p>
    <w:p w:rsidR="00BA6F69" w:rsidRDefault="00BA6F69" w:rsidP="00BA6F69">
      <w:pPr>
        <w:pStyle w:val="p"/>
      </w:pPr>
      <w:r>
        <w:pict>
          <v:shape id="_x0000_i1029" type="#_x0000_t75" style="width:435.2pt;height:326.5pt">
            <v:imagedata r:id="rId11" o:title="imb__2551"/>
          </v:shape>
        </w:pict>
      </w:r>
    </w:p>
    <w:p w:rsidR="00FB664C" w:rsidRDefault="00FB664C" w:rsidP="00FB664C">
      <w:pPr>
        <w:pStyle w:val="h2"/>
      </w:pPr>
      <w:bookmarkStart w:id="11" w:name="_Toc26454128"/>
      <w:r>
        <w:lastRenderedPageBreak/>
        <w:t>Внедрение пилота и стабилизация</w:t>
      </w:r>
      <w:bookmarkEnd w:id="11"/>
    </w:p>
    <w:p w:rsidR="00FB664C" w:rsidRDefault="00FB664C" w:rsidP="00FB664C">
      <w:pPr>
        <w:pStyle w:val="p"/>
      </w:pPr>
      <w:r>
        <w:pict>
          <v:shape id="_x0000_i1030" type="#_x0000_t75" style="width:435.2pt;height:326.5pt">
            <v:imagedata r:id="rId12" o:title="imb__2552"/>
          </v:shape>
        </w:pict>
      </w:r>
    </w:p>
    <w:p w:rsidR="00891A86" w:rsidRDefault="00891A86" w:rsidP="00891A86">
      <w:pPr>
        <w:pStyle w:val="h2"/>
      </w:pPr>
      <w:bookmarkStart w:id="12" w:name="_Toc26454129"/>
      <w:r>
        <w:lastRenderedPageBreak/>
        <w:t>Slide1446</w:t>
      </w:r>
      <w:bookmarkEnd w:id="12"/>
    </w:p>
    <w:p w:rsidR="00891A86" w:rsidRDefault="00891A86" w:rsidP="00891A86">
      <w:pPr>
        <w:pStyle w:val="p"/>
      </w:pPr>
      <w:r>
        <w:pict>
          <v:shape id="_x0000_i1031" type="#_x0000_t75" style="width:435.2pt;height:326.5pt">
            <v:imagedata r:id="rId13" o:title="imb__2553"/>
          </v:shape>
        </w:pict>
      </w:r>
    </w:p>
    <w:p w:rsidR="00E85FEA" w:rsidRDefault="00E85FEA" w:rsidP="00E85FEA">
      <w:pPr>
        <w:pStyle w:val="h2"/>
      </w:pPr>
      <w:bookmarkStart w:id="13" w:name="_Toc26454130"/>
      <w:r>
        <w:lastRenderedPageBreak/>
        <w:t>Slide1447</w:t>
      </w:r>
      <w:bookmarkEnd w:id="13"/>
    </w:p>
    <w:p w:rsidR="00E85FEA" w:rsidRDefault="00E85FEA" w:rsidP="00E85FEA">
      <w:pPr>
        <w:pStyle w:val="p"/>
      </w:pPr>
      <w:r>
        <w:pict>
          <v:shape id="_x0000_i1032" type="#_x0000_t75" style="width:435.2pt;height:326.5pt">
            <v:imagedata r:id="rId14" o:title="imb__2554"/>
          </v:shape>
        </w:pict>
      </w:r>
    </w:p>
    <w:p w:rsidR="0022314A" w:rsidRDefault="0022314A" w:rsidP="0022314A">
      <w:pPr>
        <w:pStyle w:val="h2"/>
      </w:pPr>
      <w:bookmarkStart w:id="14" w:name="_Toc26454131"/>
      <w:r>
        <w:lastRenderedPageBreak/>
        <w:t>Slide1448</w:t>
      </w:r>
      <w:bookmarkEnd w:id="14"/>
    </w:p>
    <w:p w:rsidR="0022314A" w:rsidRDefault="0022314A" w:rsidP="0022314A">
      <w:pPr>
        <w:pStyle w:val="p"/>
      </w:pPr>
      <w:r>
        <w:pict>
          <v:shape id="_x0000_i1033" type="#_x0000_t75" style="width:435.2pt;height:326.5pt">
            <v:imagedata r:id="rId15" o:title="imb__2555"/>
          </v:shape>
        </w:pict>
      </w:r>
    </w:p>
    <w:p w:rsidR="00276F37" w:rsidRDefault="00276F37" w:rsidP="00276F37">
      <w:pPr>
        <w:pStyle w:val="h2"/>
      </w:pPr>
      <w:bookmarkStart w:id="15" w:name="_Toc26454132"/>
      <w:r>
        <w:lastRenderedPageBreak/>
        <w:t>Slide1444</w:t>
      </w:r>
      <w:bookmarkEnd w:id="15"/>
    </w:p>
    <w:p w:rsidR="00276F37" w:rsidRDefault="00276F37" w:rsidP="00276F37">
      <w:pPr>
        <w:pStyle w:val="p"/>
      </w:pPr>
      <w:r>
        <w:pict>
          <v:shape id="_x0000_i1034" type="#_x0000_t75" style="width:435.2pt;height:326.5pt">
            <v:imagedata r:id="rId16" o:title="imb__2556"/>
          </v:shape>
        </w:pict>
      </w:r>
    </w:p>
    <w:p w:rsidR="00115B5C" w:rsidRDefault="00115B5C" w:rsidP="00115B5C">
      <w:pPr>
        <w:pStyle w:val="h2"/>
      </w:pPr>
      <w:bookmarkStart w:id="16" w:name="_Toc26454133"/>
      <w:r>
        <w:lastRenderedPageBreak/>
        <w:t>Slide1445</w:t>
      </w:r>
      <w:bookmarkEnd w:id="16"/>
    </w:p>
    <w:p w:rsidR="00115B5C" w:rsidRDefault="00115B5C" w:rsidP="00115B5C">
      <w:pPr>
        <w:pStyle w:val="p"/>
      </w:pPr>
      <w:r>
        <w:pict>
          <v:shape id="_x0000_i1035" type="#_x0000_t75" style="width:435.2pt;height:326.5pt">
            <v:imagedata r:id="rId17" o:title="imb__2557"/>
          </v:shape>
        </w:pict>
      </w:r>
    </w:p>
    <w:p w:rsidR="00285CF1" w:rsidRDefault="00285CF1" w:rsidP="00285CF1">
      <w:pPr>
        <w:pStyle w:val="h2"/>
      </w:pPr>
      <w:bookmarkStart w:id="17" w:name="_Toc26454134"/>
      <w:r>
        <w:lastRenderedPageBreak/>
        <w:t>Slide1413</w:t>
      </w:r>
      <w:bookmarkEnd w:id="17"/>
    </w:p>
    <w:p w:rsidR="00285CF1" w:rsidRDefault="00285CF1" w:rsidP="00285CF1">
      <w:pPr>
        <w:pStyle w:val="p"/>
      </w:pPr>
      <w:r>
        <w:pict>
          <v:shape id="_x0000_i1036" type="#_x0000_t75" style="width:435.2pt;height:326.5pt">
            <v:imagedata r:id="rId18" o:title="imb__2558"/>
          </v:shape>
        </w:pict>
      </w:r>
    </w:p>
    <w:p w:rsidR="00F03F8A" w:rsidRDefault="00F03F8A" w:rsidP="00F03F8A">
      <w:pPr>
        <w:pStyle w:val="h2"/>
      </w:pPr>
      <w:bookmarkStart w:id="18" w:name="_Toc26454135"/>
      <w:r>
        <w:lastRenderedPageBreak/>
        <w:t>Slide1458</w:t>
      </w:r>
      <w:bookmarkEnd w:id="18"/>
    </w:p>
    <w:p w:rsidR="00F03F8A" w:rsidRDefault="00F03F8A" w:rsidP="00F03F8A">
      <w:pPr>
        <w:pStyle w:val="p"/>
      </w:pPr>
      <w:r>
        <w:pict>
          <v:shape id="_x0000_i1037" type="#_x0000_t75" style="width:435.2pt;height:326.5pt">
            <v:imagedata r:id="rId19" o:title="imb__2559"/>
          </v:shape>
        </w:pict>
      </w:r>
    </w:p>
    <w:p w:rsidR="00474B7C" w:rsidRDefault="00474B7C" w:rsidP="00474B7C">
      <w:pPr>
        <w:pStyle w:val="h2"/>
      </w:pPr>
      <w:bookmarkStart w:id="19" w:name="_Toc26454136"/>
      <w:r>
        <w:lastRenderedPageBreak/>
        <w:t>Slide1417</w:t>
      </w:r>
      <w:bookmarkEnd w:id="19"/>
    </w:p>
    <w:p w:rsidR="00474B7C" w:rsidRDefault="00474B7C" w:rsidP="00474B7C">
      <w:pPr>
        <w:pStyle w:val="p"/>
      </w:pPr>
      <w:r>
        <w:pict>
          <v:shape id="_x0000_i1038" type="#_x0000_t75" style="width:435.2pt;height:326.5pt">
            <v:imagedata r:id="rId20" o:title="imb__2560"/>
          </v:shape>
        </w:pict>
      </w:r>
    </w:p>
    <w:p w:rsidR="002A32EF" w:rsidRDefault="002A32EF" w:rsidP="002A32EF">
      <w:pPr>
        <w:pStyle w:val="h2"/>
      </w:pPr>
      <w:bookmarkStart w:id="20" w:name="_Toc26454137"/>
      <w:r>
        <w:lastRenderedPageBreak/>
        <w:t>Slide1436</w:t>
      </w:r>
      <w:bookmarkEnd w:id="20"/>
    </w:p>
    <w:p w:rsidR="002A32EF" w:rsidRDefault="002A32EF" w:rsidP="002A32EF">
      <w:pPr>
        <w:pStyle w:val="p"/>
      </w:pPr>
      <w:r>
        <w:pict>
          <v:shape id="_x0000_i1039" type="#_x0000_t75" style="width:435.2pt;height:326.5pt">
            <v:imagedata r:id="rId21" o:title="imb__2561"/>
          </v:shape>
        </w:pict>
      </w:r>
    </w:p>
    <w:p w:rsidR="00DF2D3B" w:rsidRDefault="00DF2D3B" w:rsidP="00DF2D3B">
      <w:pPr>
        <w:pStyle w:val="h2"/>
      </w:pPr>
      <w:bookmarkStart w:id="21" w:name="_Toc26454138"/>
      <w:r>
        <w:lastRenderedPageBreak/>
        <w:t>Slide1437</w:t>
      </w:r>
      <w:bookmarkEnd w:id="21"/>
    </w:p>
    <w:p w:rsidR="00DF2D3B" w:rsidRDefault="00DF2D3B" w:rsidP="00DF2D3B">
      <w:pPr>
        <w:pStyle w:val="p"/>
      </w:pPr>
      <w:r>
        <w:pict>
          <v:shape id="_x0000_i1040" type="#_x0000_t75" style="width:435.2pt;height:326.5pt">
            <v:imagedata r:id="rId22" o:title="imb__2562"/>
          </v:shape>
        </w:pict>
      </w:r>
    </w:p>
    <w:p w:rsidR="006E6D87" w:rsidRDefault="006E6D87" w:rsidP="006E6D87">
      <w:pPr>
        <w:pStyle w:val="h2"/>
      </w:pPr>
      <w:bookmarkStart w:id="22" w:name="_Toc26454139"/>
      <w:r>
        <w:lastRenderedPageBreak/>
        <w:t>Slide1449</w:t>
      </w:r>
      <w:bookmarkEnd w:id="22"/>
    </w:p>
    <w:p w:rsidR="006E6D87" w:rsidRDefault="006E6D87" w:rsidP="006E6D87">
      <w:pPr>
        <w:pStyle w:val="p"/>
      </w:pPr>
      <w:r>
        <w:pict>
          <v:shape id="_x0000_i1041" type="#_x0000_t75" style="width:435.2pt;height:326.5pt">
            <v:imagedata r:id="rId23" o:title="imb__2563"/>
          </v:shape>
        </w:pict>
      </w:r>
    </w:p>
    <w:p w:rsidR="0076585D" w:rsidRDefault="0076585D" w:rsidP="0076585D">
      <w:pPr>
        <w:pStyle w:val="h2"/>
      </w:pPr>
      <w:bookmarkStart w:id="23" w:name="_Toc26454140"/>
      <w:r>
        <w:lastRenderedPageBreak/>
        <w:t>Slide1450</w:t>
      </w:r>
      <w:bookmarkEnd w:id="23"/>
    </w:p>
    <w:p w:rsidR="0076585D" w:rsidRDefault="0076585D" w:rsidP="0076585D">
      <w:pPr>
        <w:pStyle w:val="p"/>
      </w:pPr>
      <w:r>
        <w:pict>
          <v:shape id="_x0000_i1042" type="#_x0000_t75" style="width:435.2pt;height:326.5pt">
            <v:imagedata r:id="rId24" o:title="imb__2564"/>
          </v:shape>
        </w:pict>
      </w:r>
    </w:p>
    <w:p w:rsidR="00647C96" w:rsidRDefault="00647C96" w:rsidP="00647C96">
      <w:pPr>
        <w:pStyle w:val="h2"/>
      </w:pPr>
      <w:bookmarkStart w:id="24" w:name="_Toc26454141"/>
      <w:r>
        <w:lastRenderedPageBreak/>
        <w:t>Slide1451</w:t>
      </w:r>
      <w:bookmarkEnd w:id="24"/>
    </w:p>
    <w:p w:rsidR="00647C96" w:rsidRDefault="00647C96" w:rsidP="00647C96">
      <w:pPr>
        <w:pStyle w:val="p"/>
      </w:pPr>
      <w:r>
        <w:pict>
          <v:shape id="_x0000_i1043" type="#_x0000_t75" style="width:435.2pt;height:326.5pt">
            <v:imagedata r:id="rId25" o:title="imb__2565"/>
          </v:shape>
        </w:pict>
      </w:r>
    </w:p>
    <w:p w:rsidR="001D3518" w:rsidRDefault="001D3518" w:rsidP="001D3518">
      <w:pPr>
        <w:pStyle w:val="h2"/>
      </w:pPr>
      <w:bookmarkStart w:id="25" w:name="_Toc26454142"/>
      <w:r>
        <w:lastRenderedPageBreak/>
        <w:t>Slide1452</w:t>
      </w:r>
      <w:bookmarkEnd w:id="25"/>
    </w:p>
    <w:p w:rsidR="001D3518" w:rsidRDefault="001D3518" w:rsidP="001D3518">
      <w:pPr>
        <w:pStyle w:val="p"/>
      </w:pPr>
      <w:r>
        <w:pict>
          <v:shape id="_x0000_i1044" type="#_x0000_t75" style="width:435.2pt;height:326.5pt">
            <v:imagedata r:id="rId26" o:title="imb__2566"/>
          </v:shape>
        </w:pict>
      </w:r>
    </w:p>
    <w:p w:rsidR="0042057B" w:rsidRDefault="0042057B" w:rsidP="0042057B">
      <w:pPr>
        <w:pStyle w:val="h2"/>
      </w:pPr>
      <w:bookmarkStart w:id="26" w:name="_Toc26454143"/>
      <w:r>
        <w:lastRenderedPageBreak/>
        <w:t>Slide1453</w:t>
      </w:r>
      <w:bookmarkEnd w:id="26"/>
    </w:p>
    <w:p w:rsidR="0042057B" w:rsidRDefault="0042057B" w:rsidP="0042057B">
      <w:pPr>
        <w:pStyle w:val="p"/>
      </w:pPr>
      <w:r>
        <w:pict>
          <v:shape id="_x0000_i1045" type="#_x0000_t75" style="width:435.2pt;height:326.5pt">
            <v:imagedata r:id="rId27" o:title="imb__2567"/>
          </v:shape>
        </w:pict>
      </w:r>
    </w:p>
    <w:p w:rsidR="00B0176B" w:rsidRDefault="00B0176B" w:rsidP="00B0176B">
      <w:pPr>
        <w:pStyle w:val="h2"/>
      </w:pPr>
      <w:bookmarkStart w:id="27" w:name="_Toc26454144"/>
      <w:r>
        <w:lastRenderedPageBreak/>
        <w:t>Slide1455</w:t>
      </w:r>
      <w:bookmarkEnd w:id="27"/>
    </w:p>
    <w:p w:rsidR="00B0176B" w:rsidRDefault="00B0176B" w:rsidP="00B0176B">
      <w:pPr>
        <w:pStyle w:val="p"/>
      </w:pPr>
      <w:r>
        <w:pict>
          <v:shape id="_x0000_i1046" type="#_x0000_t75" style="width:435.2pt;height:326.5pt">
            <v:imagedata r:id="rId28" o:title="imb__2568"/>
          </v:shape>
        </w:pict>
      </w:r>
    </w:p>
    <w:p w:rsidR="00EB2751" w:rsidRDefault="00EB2751" w:rsidP="00EB2751">
      <w:pPr>
        <w:pStyle w:val="h2"/>
      </w:pPr>
      <w:bookmarkStart w:id="28" w:name="_Toc26454145"/>
      <w:r>
        <w:lastRenderedPageBreak/>
        <w:t>Slide1454</w:t>
      </w:r>
      <w:bookmarkEnd w:id="28"/>
    </w:p>
    <w:p w:rsidR="00EB2751" w:rsidRDefault="00EB2751" w:rsidP="00EB2751">
      <w:pPr>
        <w:pStyle w:val="p"/>
      </w:pPr>
      <w:r>
        <w:pict>
          <v:shape id="_x0000_i1047" type="#_x0000_t75" style="width:435.2pt;height:326.5pt">
            <v:imagedata r:id="rId29" o:title="imb__2569"/>
          </v:shape>
        </w:pict>
      </w:r>
    </w:p>
    <w:p w:rsidR="00306683" w:rsidRDefault="00306683" w:rsidP="00306683">
      <w:pPr>
        <w:pStyle w:val="h2"/>
      </w:pPr>
      <w:bookmarkStart w:id="29" w:name="_Toc26454146"/>
      <w:r>
        <w:lastRenderedPageBreak/>
        <w:t>Slide1457</w:t>
      </w:r>
      <w:bookmarkEnd w:id="29"/>
    </w:p>
    <w:p w:rsidR="00306683" w:rsidRDefault="00306683" w:rsidP="00306683">
      <w:pPr>
        <w:pStyle w:val="p"/>
      </w:pPr>
      <w:r>
        <w:pict>
          <v:shape id="_x0000_i1048" type="#_x0000_t75" style="width:435.2pt;height:326.5pt">
            <v:imagedata r:id="rId30" o:title="imb__2570"/>
          </v:shape>
        </w:pict>
      </w:r>
    </w:p>
    <w:p w:rsidR="00E95A6B" w:rsidRDefault="00E95A6B" w:rsidP="00E95A6B">
      <w:pPr>
        <w:pStyle w:val="h2"/>
      </w:pPr>
      <w:bookmarkStart w:id="30" w:name="_Toc26454147"/>
      <w:r>
        <w:lastRenderedPageBreak/>
        <w:t>Slide1424</w:t>
      </w:r>
      <w:bookmarkEnd w:id="30"/>
    </w:p>
    <w:p w:rsidR="00E95A6B" w:rsidRDefault="00E95A6B" w:rsidP="00E95A6B">
      <w:pPr>
        <w:pStyle w:val="p"/>
      </w:pPr>
      <w:r>
        <w:pict>
          <v:shape id="_x0000_i1049" type="#_x0000_t75" style="width:435.2pt;height:326.5pt">
            <v:imagedata r:id="rId31" o:title="imb__2571"/>
          </v:shape>
        </w:pict>
      </w:r>
    </w:p>
    <w:p w:rsidR="00BF6DFD" w:rsidRDefault="00BF6DFD" w:rsidP="00BF6DFD">
      <w:pPr>
        <w:pStyle w:val="h1"/>
      </w:pPr>
      <w:bookmarkStart w:id="31" w:name="_Toc26454148"/>
      <w:r>
        <w:lastRenderedPageBreak/>
        <w:t>Проверка изменений, влияющих на график остановочного ремонта</w:t>
      </w:r>
      <w:bookmarkStart w:id="32" w:name="TS_A8DD27C3987B42509007AD1632681690"/>
      <w:bookmarkEnd w:id="32"/>
      <w:bookmarkEnd w:id="31"/>
    </w:p>
    <w:p w:rsidR="00BF6DFD" w:rsidRDefault="00BF6DFD" w:rsidP="00BF6DFD">
      <w:pPr>
        <w:pStyle w:val="Screenshot"/>
      </w:pPr>
      <w:r>
        <w:pict>
          <v:shape id="_x0000_i1050" type="#_x0000_t75" alt="SAP Easy Access" style="width:403.15pt;height:215.3pt">
            <v:imagedata r:id="rId32" o:title="imb__2572"/>
          </v:shape>
        </w:pict>
      </w:r>
    </w:p>
    <w:p w:rsidR="00BF6DFD" w:rsidRDefault="00BF6DFD" w:rsidP="00BF6DFD">
      <w:pPr>
        <w:pStyle w:val="p"/>
      </w:pPr>
      <w:r>
        <w:t>[1] </w:t>
      </w:r>
      <w:r w:rsidRPr="00BF6DFD">
        <w:rPr>
          <w:b/>
        </w:rPr>
        <w:t>zpm_plan</w:t>
      </w:r>
      <w:r>
        <w:t xml:space="preserve"> вводится в </w:t>
      </w:r>
      <w:r w:rsidRPr="00BF6DFD">
        <w:rPr>
          <w:b/>
        </w:rPr>
        <w:t>поле транзакции</w:t>
      </w:r>
      <w:r>
        <w:t>.</w:t>
      </w:r>
      <w:bookmarkStart w:id="33" w:name="TS_9F84770318EA47C296301D949C119BEE"/>
      <w:bookmarkEnd w:id="33"/>
    </w:p>
    <w:p w:rsidR="00BF6DFD" w:rsidRDefault="00BF6DFD" w:rsidP="00BF6DFD">
      <w:pPr>
        <w:pStyle w:val="Screenshot"/>
      </w:pPr>
      <w:r>
        <w:pict>
          <v:shape id="_x0000_i1051" type="#_x0000_t75" alt="АРМ планировщика ТОиР" style="width:403.15pt;height:215.3pt">
            <v:imagedata r:id="rId33" o:title="imb__2573"/>
          </v:shape>
        </w:pict>
      </w:r>
    </w:p>
    <w:p w:rsidR="00BF6DFD" w:rsidRDefault="00BF6DFD" w:rsidP="00BF6DFD">
      <w:pPr>
        <w:pStyle w:val="p"/>
      </w:pPr>
      <w:r>
        <w:t xml:space="preserve">[2] Нажмите </w:t>
      </w:r>
      <w:r w:rsidRPr="00BF6DFD">
        <w:rPr>
          <w:b/>
        </w:rPr>
        <w:t xml:space="preserve"> </w:t>
      </w:r>
      <w:r>
        <w:pict>
          <v:shape id="_x0000_i1052" type="#_x0000_t75" style="width:17.1pt;height:18.9pt">
            <v:imagedata r:id="rId34" o:title="fieldicon_2"/>
          </v:shape>
        </w:pict>
      </w:r>
      <w:r>
        <w:t>.</w:t>
      </w:r>
      <w:bookmarkStart w:id="34" w:name="TS_F069B1B7E1FC4186BD3730FA0BE2D695"/>
      <w:bookmarkEnd w:id="34"/>
    </w:p>
    <w:p w:rsidR="00BF6DFD" w:rsidRDefault="00BF6DFD" w:rsidP="00BF6DFD">
      <w:pPr>
        <w:pStyle w:val="Screenshot"/>
      </w:pPr>
      <w:r>
        <w:lastRenderedPageBreak/>
        <w:pict>
          <v:shape id="_x0000_i1053" type="#_x0000_t75" alt="АРМ планировщика ТОиР" style="width:403.15pt;height:215.3pt">
            <v:imagedata r:id="rId35" o:title="imb__2574"/>
          </v:shape>
        </w:pict>
      </w:r>
    </w:p>
    <w:p w:rsidR="00BF6DFD" w:rsidRDefault="00BF6DFD" w:rsidP="00BF6DFD">
      <w:pPr>
        <w:pStyle w:val="p"/>
      </w:pPr>
      <w:r>
        <w:t xml:space="preserve">[3] Заполняется поле </w:t>
      </w:r>
      <w:r w:rsidRPr="00BF6DFD">
        <w:rPr>
          <w:b/>
        </w:rPr>
        <w:t>*Планирующий завод</w:t>
      </w:r>
      <w:r>
        <w:t>.</w:t>
      </w:r>
    </w:p>
    <w:p w:rsidR="00BF6DFD" w:rsidRDefault="00BF6DFD" w:rsidP="00BF6DFD">
      <w:pPr>
        <w:pStyle w:val="p"/>
      </w:pPr>
      <w:r>
        <w:t xml:space="preserve">[4] Заполняется поле </w:t>
      </w:r>
      <w:r w:rsidRPr="00BF6DFD">
        <w:rPr>
          <w:b/>
        </w:rPr>
        <w:t>*Группа плановиков</w:t>
      </w:r>
      <w:r>
        <w:t>.</w:t>
      </w:r>
    </w:p>
    <w:p w:rsidR="00BF6DFD" w:rsidRDefault="00BF6DFD" w:rsidP="00BF6DFD">
      <w:pPr>
        <w:pStyle w:val="p"/>
      </w:pPr>
      <w:r>
        <w:t xml:space="preserve">[5] Заполняется поле </w:t>
      </w:r>
      <w:r w:rsidRPr="00BF6DFD">
        <w:rPr>
          <w:b/>
        </w:rPr>
        <w:t>*Год планирования</w:t>
      </w:r>
      <w:r>
        <w:t>.</w:t>
      </w:r>
    </w:p>
    <w:p w:rsidR="00BF6DFD" w:rsidRDefault="00BF6DFD" w:rsidP="00BF6DFD">
      <w:pPr>
        <w:pStyle w:val="p"/>
      </w:pPr>
      <w:r>
        <w:t xml:space="preserve">[6] Заполняется поле </w:t>
      </w:r>
      <w:r w:rsidRPr="00BF6DFD">
        <w:rPr>
          <w:b/>
        </w:rPr>
        <w:t>*Недели анализа графика</w:t>
      </w:r>
      <w:r>
        <w:t>.</w:t>
      </w:r>
    </w:p>
    <w:p w:rsidR="00BF6DFD" w:rsidRDefault="00BF6DFD" w:rsidP="00BF6DFD">
      <w:pPr>
        <w:pStyle w:val="p"/>
      </w:pPr>
      <w:r>
        <w:t xml:space="preserve">[7] Заполняется поле </w:t>
      </w:r>
      <w:r w:rsidRPr="00BF6DFD">
        <w:rPr>
          <w:b/>
        </w:rPr>
        <w:t xml:space="preserve">По </w:t>
      </w:r>
      <w:r>
        <w:t>.</w:t>
      </w:r>
    </w:p>
    <w:p w:rsidR="00BF6DFD" w:rsidRDefault="00BF6DFD" w:rsidP="00BF6DFD">
      <w:pPr>
        <w:pStyle w:val="p"/>
      </w:pPr>
      <w:r>
        <w:t xml:space="preserve">[8] Заполняется поле </w:t>
      </w:r>
      <w:r w:rsidRPr="00BF6DFD">
        <w:rPr>
          <w:b/>
        </w:rPr>
        <w:t>*Техническое место</w:t>
      </w:r>
      <w:r>
        <w:t>.</w:t>
      </w:r>
    </w:p>
    <w:p w:rsidR="00BF6DFD" w:rsidRDefault="00BF6DFD" w:rsidP="00BF6DFD">
      <w:pPr>
        <w:pStyle w:val="p"/>
      </w:pPr>
      <w:r>
        <w:t>[9] </w:t>
      </w:r>
      <w:r w:rsidRPr="00BF6DFD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35" w:name="TS_E1526B142E6E4F1C90D3BFB946BD1801"/>
      <w:bookmarkEnd w:id="35"/>
    </w:p>
    <w:p w:rsidR="00BF6DFD" w:rsidRDefault="00BF6DFD" w:rsidP="00BF6DFD">
      <w:pPr>
        <w:pStyle w:val="Screenshot"/>
      </w:pPr>
      <w:r>
        <w:pict>
          <v:shape id="_x0000_i1054" type="#_x0000_t75" alt="АРМ планировщика ТОиР" style="width:403.15pt;height:215.3pt">
            <v:imagedata r:id="rId36" o:title="imb__2575"/>
          </v:shape>
        </w:pict>
      </w:r>
    </w:p>
    <w:p w:rsidR="00BF6DFD" w:rsidRDefault="00BF6DFD" w:rsidP="00BF6DFD">
      <w:pPr>
        <w:pStyle w:val="p"/>
      </w:pPr>
      <w:r>
        <w:t xml:space="preserve">[10] Заполняется поле </w:t>
      </w:r>
      <w:r w:rsidRPr="00BF6DFD">
        <w:rPr>
          <w:b/>
        </w:rPr>
        <w:t>*Начало ОР (дата/время)</w:t>
      </w:r>
      <w:r>
        <w:t>.</w:t>
      </w:r>
    </w:p>
    <w:p w:rsidR="00BF6DFD" w:rsidRDefault="00BF6DFD" w:rsidP="00BF6DFD">
      <w:pPr>
        <w:pStyle w:val="p"/>
      </w:pPr>
      <w:r>
        <w:t xml:space="preserve">[11] Заполняется поле </w:t>
      </w:r>
      <w:r w:rsidRPr="00BF6DFD">
        <w:rPr>
          <w:b/>
        </w:rPr>
        <w:t>*Начало ОР (дата/время)</w:t>
      </w:r>
      <w:r>
        <w:t>.</w:t>
      </w:r>
    </w:p>
    <w:p w:rsidR="00BF6DFD" w:rsidRDefault="00BF6DFD" w:rsidP="00BF6DFD">
      <w:pPr>
        <w:pStyle w:val="p"/>
      </w:pPr>
      <w:r>
        <w:t xml:space="preserve">[12] Заполняется поле </w:t>
      </w:r>
      <w:r w:rsidRPr="00BF6DFD">
        <w:rPr>
          <w:b/>
        </w:rPr>
        <w:t>*Окончание ОР (дата/время)</w:t>
      </w:r>
      <w:r>
        <w:t>.</w:t>
      </w:r>
    </w:p>
    <w:p w:rsidR="00BF6DFD" w:rsidRDefault="00BF6DFD" w:rsidP="00BF6DFD">
      <w:pPr>
        <w:pStyle w:val="p"/>
      </w:pPr>
      <w:r>
        <w:t xml:space="preserve">[13] Заполняется поле </w:t>
      </w:r>
      <w:r w:rsidRPr="00BF6DFD">
        <w:rPr>
          <w:b/>
        </w:rPr>
        <w:t>*Окончание ОР (дата/время)</w:t>
      </w:r>
      <w:r>
        <w:t>.</w:t>
      </w:r>
    </w:p>
    <w:p w:rsidR="00BF6DFD" w:rsidRDefault="00BF6DFD" w:rsidP="00BF6DFD">
      <w:pPr>
        <w:pStyle w:val="p"/>
      </w:pPr>
      <w:r>
        <w:t xml:space="preserve">[14] Для вызова раскрывающегося списка нажмите кнопку </w:t>
      </w:r>
      <w:r w:rsidRPr="00BF6DFD">
        <w:rPr>
          <w:b/>
        </w:rPr>
        <w:t>*Количество рабочих смен</w:t>
      </w:r>
      <w:r>
        <w:t>.</w:t>
      </w:r>
      <w:bookmarkStart w:id="36" w:name="TS_1C9FA49234534C7DA945773C1E2316C8"/>
      <w:bookmarkEnd w:id="36"/>
    </w:p>
    <w:p w:rsidR="00BF6DFD" w:rsidRDefault="00BF6DFD" w:rsidP="00BF6DFD">
      <w:pPr>
        <w:pStyle w:val="Screenshot"/>
      </w:pPr>
      <w:r>
        <w:lastRenderedPageBreak/>
        <w:pict>
          <v:shape id="_x0000_i1055" type="#_x0000_t75" alt="АРМ планировщика ТОиР" style="width:403.15pt;height:215.3pt">
            <v:imagedata r:id="rId37" o:title="imb__2576"/>
          </v:shape>
        </w:pict>
      </w:r>
    </w:p>
    <w:p w:rsidR="00BF6DFD" w:rsidRDefault="00BF6DFD" w:rsidP="00BF6DFD">
      <w:pPr>
        <w:pStyle w:val="p"/>
      </w:pPr>
      <w:r>
        <w:t xml:space="preserve">[15] Щелчком выбирается запись </w:t>
      </w:r>
      <w:r w:rsidRPr="00BF6DFD">
        <w:rPr>
          <w:b/>
        </w:rPr>
        <w:t xml:space="preserve"> </w:t>
      </w:r>
      <w:r>
        <w:pict>
          <v:shape id="_x0000_i1056" type="#_x0000_t75" style="width:155.4pt;height:23.9pt">
            <v:imagedata r:id="rId38" o:title="fieldicon"/>
          </v:shape>
        </w:pict>
      </w:r>
      <w:r>
        <w:t>.</w:t>
      </w:r>
      <w:bookmarkStart w:id="37" w:name="TS_15DED9AE888E4AC58D73E2072D0FCB3F"/>
      <w:bookmarkEnd w:id="37"/>
    </w:p>
    <w:p w:rsidR="00BF6DFD" w:rsidRDefault="00BF6DFD" w:rsidP="00BF6DFD">
      <w:pPr>
        <w:pStyle w:val="Screenshot"/>
      </w:pPr>
      <w:r>
        <w:pict>
          <v:shape id="_x0000_i1057" type="#_x0000_t75" alt="АРМ планировщика ТОиР" style="width:403.15pt;height:215.3pt">
            <v:imagedata r:id="rId39" o:title="imb__2577"/>
          </v:shape>
        </w:pict>
      </w:r>
    </w:p>
    <w:p w:rsidR="00BF6DFD" w:rsidRDefault="00BF6DFD" w:rsidP="00BF6DFD">
      <w:pPr>
        <w:pStyle w:val="p"/>
      </w:pPr>
      <w:r>
        <w:t xml:space="preserve">[16] Заполняется поле </w:t>
      </w:r>
      <w:r w:rsidRPr="00BF6DFD">
        <w:rPr>
          <w:b/>
        </w:rPr>
        <w:t>I смена (начало/окончание)</w:t>
      </w:r>
      <w:r>
        <w:t>.</w:t>
      </w:r>
    </w:p>
    <w:p w:rsidR="00BF6DFD" w:rsidRDefault="00BF6DFD" w:rsidP="00BF6DFD">
      <w:pPr>
        <w:pStyle w:val="p"/>
      </w:pPr>
      <w:r>
        <w:t xml:space="preserve">[17] Заполняется поле </w:t>
      </w:r>
      <w:r w:rsidRPr="00BF6DFD">
        <w:rPr>
          <w:b/>
        </w:rPr>
        <w:t>I смена (начало/окончание)</w:t>
      </w:r>
      <w:r>
        <w:t>.</w:t>
      </w:r>
    </w:p>
    <w:p w:rsidR="00BF6DFD" w:rsidRDefault="00BF6DFD" w:rsidP="00BF6DFD">
      <w:pPr>
        <w:pStyle w:val="p"/>
      </w:pPr>
      <w:r>
        <w:t xml:space="preserve">[18] Заполняется поле </w:t>
      </w:r>
      <w:r w:rsidRPr="00BF6DFD">
        <w:rPr>
          <w:b/>
        </w:rPr>
        <w:t>*II смена (начало/окончание)</w:t>
      </w:r>
      <w:r>
        <w:t>.</w:t>
      </w:r>
    </w:p>
    <w:p w:rsidR="00BF6DFD" w:rsidRDefault="00BF6DFD" w:rsidP="00BF6DFD">
      <w:pPr>
        <w:pStyle w:val="p"/>
      </w:pPr>
      <w:r>
        <w:t xml:space="preserve">[19] Заполняется поле </w:t>
      </w:r>
      <w:r w:rsidRPr="00BF6DFD">
        <w:rPr>
          <w:b/>
        </w:rPr>
        <w:t>*II смена (начало/окончание)</w:t>
      </w:r>
      <w:r>
        <w:t>.</w:t>
      </w:r>
    </w:p>
    <w:p w:rsidR="00BF6DFD" w:rsidRDefault="00BF6DFD" w:rsidP="00BF6DFD">
      <w:pPr>
        <w:pStyle w:val="p"/>
      </w:pPr>
      <w:r>
        <w:t xml:space="preserve">[20] Заполняется поле </w:t>
      </w:r>
      <w:r w:rsidRPr="00BF6DFD">
        <w:rPr>
          <w:b/>
        </w:rPr>
        <w:t>Наименование оперативного граф</w:t>
      </w:r>
      <w:r>
        <w:t>.</w:t>
      </w:r>
    </w:p>
    <w:p w:rsidR="00BF6DFD" w:rsidRDefault="00BF6DFD" w:rsidP="00BF6DFD">
      <w:pPr>
        <w:pStyle w:val="p"/>
      </w:pPr>
      <w:r>
        <w:t xml:space="preserve">[21] Флажок </w:t>
      </w:r>
      <w:r w:rsidRPr="00BF6DFD">
        <w:rPr>
          <w:b/>
        </w:rPr>
        <w:t>Отображение операций заказов ТОРО/СГ</w:t>
      </w:r>
      <w:r>
        <w:t xml:space="preserve"> выбирается.</w:t>
      </w:r>
    </w:p>
    <w:p w:rsidR="00BF6DFD" w:rsidRDefault="00BF6DFD" w:rsidP="00BF6DFD">
      <w:pPr>
        <w:pStyle w:val="p"/>
      </w:pPr>
      <w:r>
        <w:t xml:space="preserve">[22] Флажок </w:t>
      </w:r>
      <w:r w:rsidRPr="00BF6DFD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</w:p>
    <w:p w:rsidR="00BF6DFD" w:rsidRDefault="00BF6DFD" w:rsidP="00BF6DFD">
      <w:pPr>
        <w:pStyle w:val="p"/>
      </w:pPr>
      <w:r>
        <w:t xml:space="preserve">[23] Флажок </w:t>
      </w:r>
      <w:r w:rsidRPr="00BF6DFD">
        <w:rPr>
          <w:b/>
        </w:rPr>
        <w:t>Отображение заказов ТОРО/СГ не включенных в ОР</w:t>
      </w:r>
      <w:r>
        <w:t xml:space="preserve"> выбирается.</w:t>
      </w:r>
      <w:bookmarkStart w:id="38" w:name="TS_F1532F313C58446BADC5DE6A7324F49B"/>
      <w:bookmarkEnd w:id="38"/>
    </w:p>
    <w:p w:rsidR="00DD3CBE" w:rsidRDefault="00DD3CBE" w:rsidP="00DD3CBE">
      <w:pPr>
        <w:pStyle w:val="Screenshot"/>
      </w:pPr>
      <w:r>
        <w:lastRenderedPageBreak/>
        <w:pict>
          <v:shape id="_x0000_i1058" type="#_x0000_t75" alt="АРМ планировщика ТОиР" style="width:403.15pt;height:213.5pt">
            <v:imagedata r:id="rId40" o:title="imb__2578"/>
          </v:shape>
        </w:pict>
      </w:r>
      <w:bookmarkStart w:id="39" w:name="TS_1154517C4450469D94C9BDBAC270DDA1"/>
      <w:bookmarkEnd w:id="39"/>
    </w:p>
    <w:p w:rsidR="00DD3CBE" w:rsidRDefault="00DD3CBE" w:rsidP="00DD3CBE">
      <w:pPr>
        <w:pStyle w:val="Screenshot"/>
      </w:pPr>
      <w:r>
        <w:pict>
          <v:shape id="_x0000_i1059" type="#_x0000_t75" alt="АРМ планировщика ТОиР" style="width:403.15pt;height:215.3pt">
            <v:imagedata r:id="rId41" o:title="imb__2579"/>
          </v:shape>
        </w:pict>
      </w:r>
    </w:p>
    <w:p w:rsidR="00DD3CBE" w:rsidRDefault="00DD3CBE" w:rsidP="00DD3CBE">
      <w:pPr>
        <w:pStyle w:val="p"/>
      </w:pPr>
      <w:r>
        <w:t xml:space="preserve">[24] Заполняется поле </w:t>
      </w:r>
      <w:r w:rsidRPr="00DD3CBE">
        <w:rPr>
          <w:b/>
        </w:rPr>
        <w:t xml:space="preserve">Группировка         </w:t>
      </w:r>
      <w:r>
        <w:t>.</w:t>
      </w:r>
    </w:p>
    <w:p w:rsidR="00DD3CBE" w:rsidRDefault="00DD3CBE" w:rsidP="00DD3CBE">
      <w:pPr>
        <w:pStyle w:val="p"/>
      </w:pPr>
      <w:r>
        <w:t xml:space="preserve">[25] Нажмите </w:t>
      </w:r>
      <w:r w:rsidRPr="00DD3CBE">
        <w:rPr>
          <w:b/>
        </w:rPr>
        <w:t xml:space="preserve"> </w:t>
      </w:r>
      <w:r>
        <w:pict>
          <v:shape id="_x0000_i1060" type="#_x0000_t75" style="width:63.1pt;height:19.6pt">
            <v:imagedata r:id="rId42" o:title="fieldicon"/>
          </v:shape>
        </w:pict>
      </w:r>
      <w:r>
        <w:t>.</w:t>
      </w:r>
    </w:p>
    <w:p w:rsidR="00DD3CBE" w:rsidRDefault="00DD3CBE" w:rsidP="00DD3CBE">
      <w:pPr>
        <w:pStyle w:val="p"/>
      </w:pPr>
      <w:r>
        <w:br/>
        <w:t xml:space="preserve">Можно также нажать </w:t>
      </w:r>
      <w:r w:rsidRPr="00DD3CBE">
        <w:rPr>
          <w:b/>
        </w:rPr>
        <w:t>F8</w:t>
      </w:r>
      <w:r>
        <w:t>.</w:t>
      </w:r>
      <w:bookmarkStart w:id="40" w:name="TS_E7014C4929E844D18EC4F4705329BE76"/>
      <w:bookmarkEnd w:id="40"/>
    </w:p>
    <w:p w:rsidR="00DD3CBE" w:rsidRDefault="00DD3CBE" w:rsidP="00DD3CBE">
      <w:pPr>
        <w:pStyle w:val="Screenshot"/>
      </w:pPr>
      <w:r>
        <w:lastRenderedPageBreak/>
        <w:pict>
          <v:shape id="_x0000_i1061" type="#_x0000_t75" alt="График остановочного ремонта [2020/51-53]" style="width:403.15pt;height:213.5pt">
            <v:imagedata r:id="rId43" o:title="imb__2580"/>
          </v:shape>
        </w:pict>
      </w:r>
    </w:p>
    <w:p w:rsidR="00DD3CBE" w:rsidRDefault="00DD3CBE" w:rsidP="00DD3CBE">
      <w:pPr>
        <w:pStyle w:val="p"/>
      </w:pPr>
      <w:r>
        <w:t>[26] Перетащите ползунок для перемещения в нужную область экрана.</w:t>
      </w:r>
      <w:bookmarkStart w:id="41" w:name="TS_8D9E4BFF1923478DBD4F40ABFB042EA5"/>
      <w:bookmarkEnd w:id="41"/>
    </w:p>
    <w:p w:rsidR="00DD3CBE" w:rsidRDefault="00DD3CBE" w:rsidP="00DD3CBE">
      <w:pPr>
        <w:pStyle w:val="Screenshot"/>
      </w:pPr>
      <w:r>
        <w:pict>
          <v:shape id="_x0000_i1062" type="#_x0000_t75" alt="График остановочного ремонта [2020/51-53]" style="width:403.15pt;height:213.5pt">
            <v:imagedata r:id="rId44" o:title="imb__2581"/>
          </v:shape>
        </w:pict>
      </w:r>
      <w:bookmarkStart w:id="42" w:name="TS_3DCFAAAAC75046B1A7143B4B58965AA4"/>
      <w:bookmarkEnd w:id="42"/>
    </w:p>
    <w:p w:rsidR="00DD3CBE" w:rsidRDefault="00DD3CBE" w:rsidP="00DD3CBE">
      <w:pPr>
        <w:pStyle w:val="Screenshot"/>
      </w:pPr>
      <w:r>
        <w:lastRenderedPageBreak/>
        <w:pict>
          <v:shape id="_x0000_i1063" type="#_x0000_t75" alt="График остановочного ремонта [2020/51-53]" style="width:403.15pt;height:213.5pt">
            <v:imagedata r:id="rId45" o:title="imb__2582"/>
          </v:shape>
        </w:pict>
      </w:r>
    </w:p>
    <w:p w:rsidR="00DD3CBE" w:rsidRDefault="00DD3CBE" w:rsidP="00DD3CBE">
      <w:pPr>
        <w:pStyle w:val="p"/>
      </w:pPr>
      <w:r>
        <w:t xml:space="preserve">[27] Нажмите </w:t>
      </w:r>
      <w:r w:rsidRPr="00DD3CBE">
        <w:rPr>
          <w:b/>
        </w:rPr>
        <w:t xml:space="preserve"> </w:t>
      </w:r>
      <w:r>
        <w:pict>
          <v:shape id="_x0000_i1064" type="#_x0000_t75" style="width:36.7pt;height:19.6pt">
            <v:imagedata r:id="rId46" o:title="fieldicon"/>
          </v:shape>
        </w:pict>
      </w:r>
      <w:r>
        <w:t>.</w:t>
      </w:r>
    </w:p>
    <w:p w:rsidR="00DD3CBE" w:rsidRDefault="00DD3CBE" w:rsidP="00DD3CBE">
      <w:pPr>
        <w:pStyle w:val="p"/>
      </w:pPr>
      <w:r>
        <w:br/>
        <w:t xml:space="preserve">Можно также нажать </w:t>
      </w:r>
      <w:r w:rsidRPr="00DD3CBE">
        <w:rPr>
          <w:b/>
        </w:rPr>
        <w:t>Shift+F3</w:t>
      </w:r>
      <w:r>
        <w:t>.</w:t>
      </w:r>
      <w:bookmarkStart w:id="43" w:name="TS_794AA0C1B2C94F46A2052B9E24D513A1"/>
      <w:bookmarkEnd w:id="43"/>
    </w:p>
    <w:p w:rsidR="00DD3CBE" w:rsidRDefault="00DD3CBE" w:rsidP="00DD3CBE">
      <w:pPr>
        <w:pStyle w:val="Screenshot"/>
      </w:pPr>
      <w:r>
        <w:pict>
          <v:shape id="_x0000_i1065" type="#_x0000_t75" alt="АРМ планировщика ТОиР" style="width:403.15pt;height:213.5pt">
            <v:imagedata r:id="rId47" o:title="imb__2583"/>
          </v:shape>
        </w:pict>
      </w:r>
    </w:p>
    <w:p w:rsidR="00DD3CBE" w:rsidRDefault="00DD3CBE" w:rsidP="00DD3CBE">
      <w:pPr>
        <w:pStyle w:val="p"/>
      </w:pPr>
      <w:r>
        <w:t xml:space="preserve">[28] Нажмите </w:t>
      </w:r>
      <w:r w:rsidRPr="00DD3CBE">
        <w:rPr>
          <w:b/>
        </w:rPr>
        <w:t xml:space="preserve"> </w:t>
      </w:r>
      <w:r>
        <w:pict>
          <v:shape id="_x0000_i1066" type="#_x0000_t75" style="width:36.7pt;height:19.6pt">
            <v:imagedata r:id="rId46" o:title="fieldicon"/>
          </v:shape>
        </w:pict>
      </w:r>
      <w:r>
        <w:t>.</w:t>
      </w:r>
    </w:p>
    <w:p w:rsidR="00DD3CBE" w:rsidRDefault="00DD3CBE" w:rsidP="00DD3CBE">
      <w:pPr>
        <w:pStyle w:val="p"/>
      </w:pPr>
      <w:r>
        <w:br/>
        <w:t xml:space="preserve">Можно также нажать </w:t>
      </w:r>
      <w:r w:rsidRPr="00DD3CBE">
        <w:rPr>
          <w:b/>
        </w:rPr>
        <w:t>Shift+F3</w:t>
      </w:r>
      <w:r>
        <w:t>.</w:t>
      </w:r>
      <w:bookmarkStart w:id="44" w:name="TS_8F726AE04AB94A1299291180A9E29C51"/>
      <w:bookmarkEnd w:id="44"/>
    </w:p>
    <w:p w:rsidR="00DD3CBE" w:rsidRPr="00024063" w:rsidRDefault="00DD3CBE" w:rsidP="00DD3CBE">
      <w:pPr>
        <w:pStyle w:val="Screenshot"/>
      </w:pPr>
      <w:r>
        <w:lastRenderedPageBreak/>
        <w:pict>
          <v:shape id="_x0000_i1067" type="#_x0000_t75" alt="SAP Easy Access" style="width:403.15pt;height:213.5pt">
            <v:imagedata r:id="rId48" o:title="imb__2584"/>
          </v:shape>
        </w:pict>
      </w:r>
    </w:p>
    <w:sectPr w:rsidR="00DD3CBE" w:rsidRPr="00024063" w:rsidSect="00C37BBA">
      <w:headerReference w:type="default" r:id="rId49"/>
      <w:footerReference w:type="default" r:id="rId50"/>
      <w:headerReference w:type="first" r:id="rId51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92E" w:rsidRDefault="0052092E">
      <w:r>
        <w:separator/>
      </w:r>
    </w:p>
  </w:endnote>
  <w:endnote w:type="continuationSeparator" w:id="0">
    <w:p w:rsidR="0052092E" w:rsidRDefault="00520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6B4BCC" w:rsidRPr="006B4BCC">
      <w:rPr>
        <w:noProof/>
        <w:lang w:val="ru-RU"/>
      </w:rPr>
      <w:t>35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92E" w:rsidRDefault="0052092E">
      <w:r>
        <w:separator/>
      </w:r>
    </w:p>
  </w:footnote>
  <w:footnote w:type="continuationSeparator" w:id="0">
    <w:p w:rsidR="0052092E" w:rsidRDefault="00520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068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6B4BCC">
            <w:rPr>
              <w:lang w:val="en-GB"/>
            </w:rPr>
            <w:t>Старший планировщик ОР. 61_ТОиР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9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73B67F36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4063"/>
    <w:rsid w:val="00035A16"/>
    <w:rsid w:val="00040789"/>
    <w:rsid w:val="0007465E"/>
    <w:rsid w:val="00085462"/>
    <w:rsid w:val="000A2937"/>
    <w:rsid w:val="000D0B30"/>
    <w:rsid w:val="000F7FB6"/>
    <w:rsid w:val="00115B5C"/>
    <w:rsid w:val="001172F2"/>
    <w:rsid w:val="0015310F"/>
    <w:rsid w:val="00157A1B"/>
    <w:rsid w:val="00185491"/>
    <w:rsid w:val="001932BB"/>
    <w:rsid w:val="001A432C"/>
    <w:rsid w:val="001C7F9E"/>
    <w:rsid w:val="001D0B04"/>
    <w:rsid w:val="001D3518"/>
    <w:rsid w:val="001D4380"/>
    <w:rsid w:val="001D5F45"/>
    <w:rsid w:val="001E5243"/>
    <w:rsid w:val="00217E8E"/>
    <w:rsid w:val="0022314A"/>
    <w:rsid w:val="00230FD9"/>
    <w:rsid w:val="00250A5E"/>
    <w:rsid w:val="00250ED9"/>
    <w:rsid w:val="002573BD"/>
    <w:rsid w:val="00276F37"/>
    <w:rsid w:val="00285CF1"/>
    <w:rsid w:val="002A32EF"/>
    <w:rsid w:val="002A6CCA"/>
    <w:rsid w:val="002B3F16"/>
    <w:rsid w:val="002B4B31"/>
    <w:rsid w:val="00306683"/>
    <w:rsid w:val="00342806"/>
    <w:rsid w:val="00367412"/>
    <w:rsid w:val="0038108A"/>
    <w:rsid w:val="003C0F6D"/>
    <w:rsid w:val="003E1F2E"/>
    <w:rsid w:val="003E7144"/>
    <w:rsid w:val="003F3B0E"/>
    <w:rsid w:val="00405257"/>
    <w:rsid w:val="0040711E"/>
    <w:rsid w:val="0042057B"/>
    <w:rsid w:val="00427D6F"/>
    <w:rsid w:val="00430F3B"/>
    <w:rsid w:val="004717FC"/>
    <w:rsid w:val="00474B7C"/>
    <w:rsid w:val="00486E8C"/>
    <w:rsid w:val="00495158"/>
    <w:rsid w:val="004A74E6"/>
    <w:rsid w:val="004C68F3"/>
    <w:rsid w:val="004D59A5"/>
    <w:rsid w:val="005056A1"/>
    <w:rsid w:val="0052092E"/>
    <w:rsid w:val="00526695"/>
    <w:rsid w:val="005358EA"/>
    <w:rsid w:val="00544101"/>
    <w:rsid w:val="00550A66"/>
    <w:rsid w:val="0057088E"/>
    <w:rsid w:val="0057091D"/>
    <w:rsid w:val="005C3B6E"/>
    <w:rsid w:val="005D3CC8"/>
    <w:rsid w:val="005D44F4"/>
    <w:rsid w:val="005E33D4"/>
    <w:rsid w:val="00601B19"/>
    <w:rsid w:val="006109E5"/>
    <w:rsid w:val="00637ECC"/>
    <w:rsid w:val="00647C96"/>
    <w:rsid w:val="00667A04"/>
    <w:rsid w:val="00674658"/>
    <w:rsid w:val="00685E55"/>
    <w:rsid w:val="00686256"/>
    <w:rsid w:val="006976CE"/>
    <w:rsid w:val="006B4BCC"/>
    <w:rsid w:val="006D5552"/>
    <w:rsid w:val="006E6D87"/>
    <w:rsid w:val="00702797"/>
    <w:rsid w:val="007332EC"/>
    <w:rsid w:val="0073342C"/>
    <w:rsid w:val="007341E3"/>
    <w:rsid w:val="00745D5B"/>
    <w:rsid w:val="0076457B"/>
    <w:rsid w:val="0076585D"/>
    <w:rsid w:val="00773C7F"/>
    <w:rsid w:val="007B7008"/>
    <w:rsid w:val="007D49D8"/>
    <w:rsid w:val="007F11DA"/>
    <w:rsid w:val="007F1635"/>
    <w:rsid w:val="00891A86"/>
    <w:rsid w:val="008A2CF6"/>
    <w:rsid w:val="008A4DA2"/>
    <w:rsid w:val="00926CD9"/>
    <w:rsid w:val="00976DB2"/>
    <w:rsid w:val="009B3EBF"/>
    <w:rsid w:val="009B7A2C"/>
    <w:rsid w:val="009F74DE"/>
    <w:rsid w:val="00A053EC"/>
    <w:rsid w:val="00A31A37"/>
    <w:rsid w:val="00A34EDE"/>
    <w:rsid w:val="00A35794"/>
    <w:rsid w:val="00A41AA0"/>
    <w:rsid w:val="00A5245C"/>
    <w:rsid w:val="00A56EE8"/>
    <w:rsid w:val="00A62CD7"/>
    <w:rsid w:val="00A64277"/>
    <w:rsid w:val="00A66055"/>
    <w:rsid w:val="00A77D5E"/>
    <w:rsid w:val="00AA1F94"/>
    <w:rsid w:val="00AA274B"/>
    <w:rsid w:val="00AB2213"/>
    <w:rsid w:val="00AC0EE1"/>
    <w:rsid w:val="00AE292A"/>
    <w:rsid w:val="00AF6283"/>
    <w:rsid w:val="00AF76B3"/>
    <w:rsid w:val="00B0176B"/>
    <w:rsid w:val="00B10C35"/>
    <w:rsid w:val="00B15DF0"/>
    <w:rsid w:val="00B21180"/>
    <w:rsid w:val="00B465CD"/>
    <w:rsid w:val="00B50957"/>
    <w:rsid w:val="00B52D77"/>
    <w:rsid w:val="00B71167"/>
    <w:rsid w:val="00B73CD8"/>
    <w:rsid w:val="00B75BE7"/>
    <w:rsid w:val="00BA6F69"/>
    <w:rsid w:val="00BB4586"/>
    <w:rsid w:val="00BB59EC"/>
    <w:rsid w:val="00BC0FAA"/>
    <w:rsid w:val="00BC708A"/>
    <w:rsid w:val="00BF6DFD"/>
    <w:rsid w:val="00C2741D"/>
    <w:rsid w:val="00C33DB4"/>
    <w:rsid w:val="00C37BBA"/>
    <w:rsid w:val="00C45F03"/>
    <w:rsid w:val="00C63567"/>
    <w:rsid w:val="00C72A35"/>
    <w:rsid w:val="00C801B9"/>
    <w:rsid w:val="00C80D4C"/>
    <w:rsid w:val="00C8256C"/>
    <w:rsid w:val="00C82A09"/>
    <w:rsid w:val="00C84990"/>
    <w:rsid w:val="00CB4F6D"/>
    <w:rsid w:val="00CD2106"/>
    <w:rsid w:val="00D0788A"/>
    <w:rsid w:val="00D20E3E"/>
    <w:rsid w:val="00D40CFB"/>
    <w:rsid w:val="00D4651C"/>
    <w:rsid w:val="00D654B7"/>
    <w:rsid w:val="00D74AB8"/>
    <w:rsid w:val="00D76201"/>
    <w:rsid w:val="00D96D9D"/>
    <w:rsid w:val="00DA5172"/>
    <w:rsid w:val="00DC1B79"/>
    <w:rsid w:val="00DD3CBE"/>
    <w:rsid w:val="00DF2D3B"/>
    <w:rsid w:val="00E1522A"/>
    <w:rsid w:val="00E52DEE"/>
    <w:rsid w:val="00E7174B"/>
    <w:rsid w:val="00E85FEA"/>
    <w:rsid w:val="00E86847"/>
    <w:rsid w:val="00E95A6B"/>
    <w:rsid w:val="00EB2751"/>
    <w:rsid w:val="00EB6FB6"/>
    <w:rsid w:val="00EC3F3E"/>
    <w:rsid w:val="00F03F8A"/>
    <w:rsid w:val="00F21FAF"/>
    <w:rsid w:val="00F320AA"/>
    <w:rsid w:val="00F3568D"/>
    <w:rsid w:val="00F43C60"/>
    <w:rsid w:val="00F61E15"/>
    <w:rsid w:val="00F66368"/>
    <w:rsid w:val="00F71DE1"/>
    <w:rsid w:val="00FA005B"/>
    <w:rsid w:val="00FB664C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B2291ABF-9773-493B-AD2D-4387C342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3E7144"/>
    <w:rPr>
      <w:rFonts w:ascii="Arial" w:hAnsi="Arial"/>
      <w:b/>
      <w:sz w:val="48"/>
    </w:rPr>
  </w:style>
  <w:style w:type="character" w:customStyle="1" w:styleId="h10">
    <w:name w:val="h1 Знак"/>
    <w:link w:val="h1"/>
    <w:rsid w:val="003E7144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1D4380"/>
    <w:rPr>
      <w:rFonts w:ascii="Arial" w:hAnsi="Arial"/>
      <w:b/>
    </w:rPr>
  </w:style>
  <w:style w:type="character" w:customStyle="1" w:styleId="h20">
    <w:name w:val="h2 Знак"/>
    <w:link w:val="h2"/>
    <w:rsid w:val="001D4380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1D4380"/>
    <w:rPr>
      <w:rFonts w:ascii="Arial" w:hAnsi="Arial"/>
    </w:rPr>
  </w:style>
  <w:style w:type="character" w:customStyle="1" w:styleId="p0">
    <w:name w:val="p Знак"/>
    <w:link w:val="p"/>
    <w:rsid w:val="001D4380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55" Type="http://schemas.openxmlformats.org/officeDocument/2006/relationships/customXml" Target="../customXml/item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customXml" Target="../customXml/item3.xml"/><Relationship Id="rId8" Type="http://schemas.openxmlformats.org/officeDocument/2006/relationships/image" Target="media/image2.png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F13CD8-BE6E-475E-872D-5EC90C0328A1}"/>
</file>

<file path=customXml/itemProps2.xml><?xml version="1.0" encoding="utf-8"?>
<ds:datastoreItem xmlns:ds="http://schemas.openxmlformats.org/officeDocument/2006/customXml" ds:itemID="{456ACCD3-4E95-4FFC-B1AA-EF1CA8095BE4}"/>
</file>

<file path=customXml/itemProps3.xml><?xml version="1.0" encoding="utf-8"?>
<ds:datastoreItem xmlns:ds="http://schemas.openxmlformats.org/officeDocument/2006/customXml" ds:itemID="{8E21AF9C-6E87-4E55-AFEE-BAAD192929C3}"/>
</file>

<file path=docProps/app.xml><?xml version="1.0" encoding="utf-8"?>
<Properties xmlns="http://schemas.openxmlformats.org/officeDocument/2006/extended-properties" xmlns:vt="http://schemas.openxmlformats.org/officeDocument/2006/docPropsVTypes">
  <Template>ED114913</Template>
  <TotalTime>0</TotalTime>
  <Pages>2</Pages>
  <Words>529</Words>
  <Characters>3912</Characters>
  <Application>Microsoft Office Word</Application>
  <DocSecurity>0</DocSecurity>
  <Lines>782</Lines>
  <Paragraphs>177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Старший планировщик ОР. 61_ТОиР</vt:lpstr>
      <vt:lpstr>Documentation</vt:lpstr>
    </vt:vector>
  </TitlesOfParts>
  <Company>Company Name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Старший планировщик ОР. 61_ТОиР</dc:title>
  <dc:subject/>
  <dc:creator>MedvedevMS</dc:creator>
  <cp:keywords/>
  <dc:description/>
  <cp:lastModifiedBy>MedvedevMS</cp:lastModifiedBy>
  <cp:revision>2</cp:revision>
  <cp:lastPrinted>2009-03-31T09:35:00Z</cp:lastPrinted>
  <dcterms:created xsi:type="dcterms:W3CDTF">2019-12-05T13:01:00Z</dcterms:created>
  <dcterms:modified xsi:type="dcterms:W3CDTF">2019-12-05T13:01:00Z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