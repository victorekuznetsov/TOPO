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EE1" w:rsidRDefault="00AC0EE1">
      <w:bookmarkStart w:id="0" w:name="_GoBack"/>
      <w:bookmarkEnd w:id="0"/>
    </w:p>
    <w:p w:rsidR="0038108A" w:rsidRDefault="0038108A" w:rsidP="0038108A">
      <w:bookmarkStart w:id="1" w:name="_Toc25120859"/>
      <w:bookmarkStart w:id="2" w:name="_Toc79989569"/>
      <w:bookmarkStart w:id="3" w:name="_Toc205805755"/>
    </w:p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Pr="0038108A" w:rsidRDefault="0038108A" w:rsidP="0038108A"/>
    <w:bookmarkEnd w:id="2"/>
    <w:bookmarkEnd w:id="3"/>
    <w:p w:rsidR="00702797" w:rsidRPr="00D654B7" w:rsidRDefault="00F320AA" w:rsidP="00002C92">
      <w:pPr>
        <w:pStyle w:val="documenttitle"/>
        <w:rPr>
          <w:lang w:val="en-GB"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TITLE   \* MERGEFORMAT </w:instrText>
      </w:r>
      <w:r>
        <w:rPr>
          <w:lang w:val="en-GB"/>
        </w:rPr>
        <w:fldChar w:fldCharType="separate"/>
      </w:r>
      <w:r w:rsidR="006065F4">
        <w:rPr>
          <w:lang w:val="en-GB"/>
        </w:rPr>
        <w:t>МОЛ ТОиР. 69_ТОиР</w:t>
      </w:r>
      <w:r>
        <w:rPr>
          <w:lang w:val="en-GB"/>
        </w:rPr>
        <w:fldChar w:fldCharType="end"/>
      </w:r>
    </w:p>
    <w:p w:rsidR="004D59A5" w:rsidRPr="00D654B7" w:rsidRDefault="004D59A5" w:rsidP="00702797">
      <w:pPr>
        <w:rPr>
          <w:lang w:val="en-GB"/>
        </w:rPr>
      </w:pPr>
    </w:p>
    <w:p w:rsidR="00AC0EE1" w:rsidRPr="00D654B7" w:rsidRDefault="00C37BBA">
      <w:pPr>
        <w:pStyle w:val="af7"/>
        <w:rPr>
          <w:lang w:val="en-GB"/>
        </w:rPr>
      </w:pPr>
      <w:r>
        <w:rPr>
          <w:lang w:val="en-GB"/>
        </w:rPr>
        <w:t>Дата формирования</w:t>
      </w:r>
      <w:r>
        <w:rPr>
          <w:lang w:val="ru-RU"/>
        </w:rPr>
        <w:t xml:space="preserve"> инструкции</w:t>
      </w:r>
      <w:r w:rsidR="00AC0EE1" w:rsidRPr="00D654B7">
        <w:rPr>
          <w:lang w:val="en-GB"/>
        </w:rPr>
        <w:t xml:space="preserve">: </w:t>
      </w:r>
      <w:bookmarkEnd w:id="1"/>
      <w:r w:rsidR="00CD2106">
        <w:rPr>
          <w:b w:val="0"/>
        </w:rPr>
        <w:fldChar w:fldCharType="begin"/>
      </w:r>
      <w:r w:rsidR="00CD2106">
        <w:rPr>
          <w:b w:val="0"/>
        </w:rPr>
        <w:instrText xml:space="preserve"> CREATEDATE  \@ "yyyy-MM-dd"  \* MERGEFORMAT </w:instrText>
      </w:r>
      <w:r w:rsidR="00CD2106">
        <w:rPr>
          <w:b w:val="0"/>
        </w:rPr>
        <w:fldChar w:fldCharType="separate"/>
      </w:r>
      <w:r w:rsidR="006065F4">
        <w:rPr>
          <w:b w:val="0"/>
          <w:noProof/>
        </w:rPr>
        <w:t>2019-12-05</w:t>
      </w:r>
      <w:r w:rsidR="00CD2106">
        <w:rPr>
          <w:b w:val="0"/>
        </w:rPr>
        <w:fldChar w:fldCharType="end"/>
      </w:r>
    </w:p>
    <w:p w:rsidR="00AC0EE1" w:rsidRPr="002B4B31" w:rsidRDefault="002B4B31" w:rsidP="00C33DB4">
      <w:pPr>
        <w:pStyle w:val="af1"/>
        <w:rPr>
          <w:lang w:val="ru-RU"/>
        </w:rPr>
      </w:pPr>
      <w:r>
        <w:rPr>
          <w:lang w:val="ru-RU"/>
        </w:rPr>
        <w:lastRenderedPageBreak/>
        <w:t>Содержание</w:t>
      </w:r>
    </w:p>
    <w:bookmarkStart w:id="4" w:name="_Toc25120862"/>
    <w:bookmarkEnd w:id="4"/>
    <w:p w:rsidR="006065F4" w:rsidRDefault="006D5552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r>
        <w:rPr>
          <w:caps w:val="0"/>
        </w:rPr>
        <w:fldChar w:fldCharType="begin"/>
      </w:r>
      <w:r w:rsidR="00495158">
        <w:rPr>
          <w:caps w:val="0"/>
          <w:lang w:val="en-GB"/>
        </w:rPr>
        <w:instrText xml:space="preserve"> TOC \o</w:instrText>
      </w:r>
      <w:r w:rsidRPr="00024063">
        <w:rPr>
          <w:caps w:val="0"/>
          <w:lang w:val="en-GB"/>
        </w:rPr>
        <w:instrText xml:space="preserve"> \h \z \t "Überschrift 1;1" </w:instrText>
      </w:r>
      <w:r>
        <w:rPr>
          <w:caps w:val="0"/>
        </w:rPr>
        <w:fldChar w:fldCharType="separate"/>
      </w:r>
      <w:hyperlink w:anchor="_Toc26438048" w:history="1">
        <w:r w:rsidR="006065F4" w:rsidRPr="00EF40E0">
          <w:rPr>
            <w:rStyle w:val="aa"/>
            <w:noProof/>
            <w:lang w:val="en-GB"/>
          </w:rPr>
          <w:t>1</w:t>
        </w:r>
        <w:r w:rsidR="006065F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="006065F4" w:rsidRPr="00EF40E0">
          <w:rPr>
            <w:rStyle w:val="aa"/>
            <w:noProof/>
            <w:lang w:val="en-GB"/>
          </w:rPr>
          <w:t>Инструктаж по функциональному направлению «ТОиР»</w:t>
        </w:r>
        <w:r w:rsidR="006065F4">
          <w:rPr>
            <w:noProof/>
            <w:webHidden/>
          </w:rPr>
          <w:tab/>
        </w:r>
        <w:r w:rsidR="006065F4">
          <w:rPr>
            <w:noProof/>
            <w:webHidden/>
          </w:rPr>
          <w:fldChar w:fldCharType="begin"/>
        </w:r>
        <w:r w:rsidR="006065F4">
          <w:rPr>
            <w:noProof/>
            <w:webHidden/>
          </w:rPr>
          <w:instrText xml:space="preserve"> PAGEREF _Toc26438048 \h </w:instrText>
        </w:r>
        <w:r w:rsidR="006065F4">
          <w:rPr>
            <w:noProof/>
            <w:webHidden/>
          </w:rPr>
        </w:r>
        <w:r w:rsidR="006065F4">
          <w:rPr>
            <w:noProof/>
            <w:webHidden/>
          </w:rPr>
          <w:fldChar w:fldCharType="separate"/>
        </w:r>
        <w:r w:rsidR="006065F4">
          <w:rPr>
            <w:noProof/>
            <w:webHidden/>
          </w:rPr>
          <w:t>3</w:t>
        </w:r>
        <w:r w:rsidR="006065F4"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49" w:history="1">
        <w:r w:rsidRPr="00EF40E0">
          <w:rPr>
            <w:rStyle w:val="aa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Инструктаж по функциональному направлению «ТОиР»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50" w:history="1">
        <w:r w:rsidRPr="00EF40E0">
          <w:rPr>
            <w:rStyle w:val="aa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51" w:history="1">
        <w:r w:rsidRPr="00EF40E0">
          <w:rPr>
            <w:rStyle w:val="aa"/>
            <w:noProof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Slide1326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52" w:history="1">
        <w:r w:rsidRPr="00EF40E0">
          <w:rPr>
            <w:rStyle w:val="aa"/>
            <w:noProof/>
          </w:rPr>
          <w:t>1.4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Slide1327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53" w:history="1">
        <w:r w:rsidRPr="00EF40E0">
          <w:rPr>
            <w:rStyle w:val="aa"/>
            <w:noProof/>
          </w:rPr>
          <w:t>1.5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Slide1328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54" w:history="1">
        <w:r w:rsidRPr="00EF40E0">
          <w:rPr>
            <w:rStyle w:val="aa"/>
            <w:noProof/>
          </w:rPr>
          <w:t>1.6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55" w:history="1">
        <w:r w:rsidRPr="00EF40E0">
          <w:rPr>
            <w:rStyle w:val="aa"/>
            <w:noProof/>
          </w:rPr>
          <w:t>1.7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Slide1410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56" w:history="1">
        <w:r w:rsidRPr="00EF40E0">
          <w:rPr>
            <w:rStyle w:val="aa"/>
            <w:noProof/>
          </w:rPr>
          <w:t>1.8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Slide1426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57" w:history="1">
        <w:r w:rsidRPr="00EF40E0">
          <w:rPr>
            <w:rStyle w:val="aa"/>
            <w:noProof/>
          </w:rPr>
          <w:t>1.9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Slide1427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58" w:history="1">
        <w:r w:rsidRPr="00EF40E0">
          <w:rPr>
            <w:rStyle w:val="aa"/>
            <w:noProof/>
          </w:rPr>
          <w:t>1.10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Slide1444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59" w:history="1">
        <w:r w:rsidRPr="00EF40E0">
          <w:rPr>
            <w:rStyle w:val="aa"/>
            <w:noProof/>
          </w:rPr>
          <w:t>1.11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Slide1445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60" w:history="1">
        <w:r w:rsidRPr="00EF40E0">
          <w:rPr>
            <w:rStyle w:val="aa"/>
            <w:noProof/>
          </w:rPr>
          <w:t>1.12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Slide1413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61" w:history="1">
        <w:r w:rsidRPr="00EF40E0">
          <w:rPr>
            <w:rStyle w:val="aa"/>
            <w:noProof/>
          </w:rPr>
          <w:t>1.13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Slide1463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62" w:history="1">
        <w:r w:rsidRPr="00EF40E0">
          <w:rPr>
            <w:rStyle w:val="aa"/>
            <w:noProof/>
          </w:rPr>
          <w:t>1.14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Slide1464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63" w:history="1">
        <w:r w:rsidRPr="00EF40E0">
          <w:rPr>
            <w:rStyle w:val="aa"/>
            <w:noProof/>
          </w:rPr>
          <w:t>1.15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Slide1417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64" w:history="1">
        <w:r w:rsidRPr="00EF40E0">
          <w:rPr>
            <w:rStyle w:val="aa"/>
            <w:noProof/>
          </w:rPr>
          <w:t>1.16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Slide1446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65" w:history="1">
        <w:r w:rsidRPr="00EF40E0">
          <w:rPr>
            <w:rStyle w:val="aa"/>
            <w:noProof/>
          </w:rPr>
          <w:t>1.17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Slide1447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66" w:history="1">
        <w:r w:rsidRPr="00EF40E0">
          <w:rPr>
            <w:rStyle w:val="aa"/>
            <w:noProof/>
          </w:rPr>
          <w:t>1.18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Slide1448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67" w:history="1">
        <w:r w:rsidRPr="00EF40E0">
          <w:rPr>
            <w:rStyle w:val="aa"/>
            <w:noProof/>
          </w:rPr>
          <w:t>1.19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Slide1449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68" w:history="1">
        <w:r w:rsidRPr="00EF40E0">
          <w:rPr>
            <w:rStyle w:val="aa"/>
            <w:noProof/>
          </w:rPr>
          <w:t>1.20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Slide1450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69" w:history="1">
        <w:r w:rsidRPr="00EF40E0">
          <w:rPr>
            <w:rStyle w:val="aa"/>
            <w:noProof/>
          </w:rPr>
          <w:t>1.21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Slide1451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70" w:history="1">
        <w:r w:rsidRPr="00EF40E0">
          <w:rPr>
            <w:rStyle w:val="aa"/>
            <w:noProof/>
          </w:rPr>
          <w:t>1.22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Slide1458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71" w:history="1">
        <w:r w:rsidRPr="00EF40E0">
          <w:rPr>
            <w:rStyle w:val="aa"/>
            <w:noProof/>
          </w:rPr>
          <w:t>1.23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Slide1457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72" w:history="1">
        <w:r w:rsidRPr="00EF40E0">
          <w:rPr>
            <w:rStyle w:val="aa"/>
            <w:noProof/>
          </w:rPr>
          <w:t>1.24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Slide1455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73" w:history="1">
        <w:r w:rsidRPr="00EF40E0">
          <w:rPr>
            <w:rStyle w:val="aa"/>
            <w:noProof/>
          </w:rPr>
          <w:t>1.25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Slide1462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74" w:history="1">
        <w:r w:rsidRPr="00EF40E0">
          <w:rPr>
            <w:rStyle w:val="aa"/>
            <w:noProof/>
          </w:rPr>
          <w:t>1.26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Slide1459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75" w:history="1">
        <w:r w:rsidRPr="00EF40E0">
          <w:rPr>
            <w:rStyle w:val="aa"/>
            <w:noProof/>
          </w:rPr>
          <w:t>1.27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Slide1460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76" w:history="1">
        <w:r w:rsidRPr="00EF40E0">
          <w:rPr>
            <w:rStyle w:val="aa"/>
            <w:noProof/>
          </w:rPr>
          <w:t>1.28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Slide1461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77" w:history="1">
        <w:r w:rsidRPr="00EF40E0">
          <w:rPr>
            <w:rStyle w:val="aa"/>
            <w:noProof/>
          </w:rPr>
          <w:t>1.29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Slide1419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078" w:history="1">
        <w:r w:rsidRPr="00EF40E0">
          <w:rPr>
            <w:rStyle w:val="aa"/>
            <w:noProof/>
          </w:rPr>
          <w:t>1.30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EF40E0">
          <w:rPr>
            <w:rStyle w:val="aa"/>
            <w:noProof/>
          </w:rPr>
          <w:t>Slide1424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6065F4" w:rsidRDefault="006065F4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38079" w:history="1">
        <w:r w:rsidRPr="00EF40E0">
          <w:rPr>
            <w:rStyle w:val="aa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EF40E0">
          <w:rPr>
            <w:rStyle w:val="aa"/>
            <w:noProof/>
          </w:rPr>
          <w:t>Подтверждение фактического количества израсходованных МТР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BB4586" w:rsidRPr="00024063" w:rsidRDefault="006D5552" w:rsidP="00024063">
      <w:pPr>
        <w:rPr>
          <w:b/>
          <w:lang w:val="en-GB"/>
        </w:rPr>
      </w:pPr>
      <w:r>
        <w:fldChar w:fldCharType="end"/>
      </w:r>
    </w:p>
    <w:p w:rsidR="00BB4586" w:rsidRPr="00024063" w:rsidRDefault="00BB4586" w:rsidP="00BB4586">
      <w:pPr>
        <w:rPr>
          <w:lang w:val="en-GB"/>
        </w:rPr>
      </w:pPr>
    </w:p>
    <w:p w:rsidR="00DA5172" w:rsidRDefault="00C94772" w:rsidP="00C94772">
      <w:pPr>
        <w:pStyle w:val="h1"/>
        <w:rPr>
          <w:lang w:val="en-GB"/>
        </w:rPr>
      </w:pPr>
      <w:bookmarkStart w:id="5" w:name="_Toc26438048"/>
      <w:r>
        <w:rPr>
          <w:lang w:val="en-GB"/>
        </w:rPr>
        <w:lastRenderedPageBreak/>
        <w:t>Инструктаж по функциональному направлению «ТОиР»</w:t>
      </w:r>
      <w:bookmarkEnd w:id="5"/>
    </w:p>
    <w:p w:rsidR="00A73FBC" w:rsidRDefault="00A73FBC" w:rsidP="00A73FBC">
      <w:pPr>
        <w:pStyle w:val="h2"/>
      </w:pPr>
      <w:bookmarkStart w:id="6" w:name="_Toc26438049"/>
      <w:r>
        <w:lastRenderedPageBreak/>
        <w:t>Инструктаж по функциональному направлению «ТОиР»</w:t>
      </w:r>
      <w:bookmarkEnd w:id="6"/>
    </w:p>
    <w:p w:rsidR="00A73FBC" w:rsidRDefault="00A73FBC" w:rsidP="00A73FBC">
      <w:pPr>
        <w:pStyle w:val="p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.2pt;height:326.5pt">
            <v:imagedata r:id="rId7" o:title="imb__1012"/>
          </v:shape>
        </w:pict>
      </w:r>
    </w:p>
    <w:p w:rsidR="0054121C" w:rsidRDefault="0054121C" w:rsidP="0054121C">
      <w:pPr>
        <w:pStyle w:val="h2"/>
      </w:pPr>
      <w:bookmarkStart w:id="7" w:name="_Toc26438050"/>
      <w:r>
        <w:lastRenderedPageBreak/>
        <w:t>Внедрение пилота и стабилизация</w:t>
      </w:r>
      <w:bookmarkEnd w:id="7"/>
    </w:p>
    <w:p w:rsidR="0054121C" w:rsidRDefault="0054121C" w:rsidP="0054121C">
      <w:pPr>
        <w:pStyle w:val="p"/>
      </w:pPr>
      <w:r>
        <w:pict>
          <v:shape id="_x0000_i1026" type="#_x0000_t75" style="width:435.2pt;height:326.5pt">
            <v:imagedata r:id="rId8" o:title="imb__1013"/>
          </v:shape>
        </w:pict>
      </w:r>
    </w:p>
    <w:p w:rsidR="00A92D4B" w:rsidRDefault="00A92D4B" w:rsidP="00A92D4B">
      <w:pPr>
        <w:pStyle w:val="h2"/>
      </w:pPr>
      <w:bookmarkStart w:id="8" w:name="_Toc26438051"/>
      <w:r>
        <w:lastRenderedPageBreak/>
        <w:t>Slide1326</w:t>
      </w:r>
      <w:bookmarkEnd w:id="8"/>
    </w:p>
    <w:p w:rsidR="00A92D4B" w:rsidRDefault="00A92D4B" w:rsidP="00A92D4B">
      <w:pPr>
        <w:pStyle w:val="p"/>
      </w:pPr>
      <w:r>
        <w:pict>
          <v:shape id="_x0000_i1027" type="#_x0000_t75" style="width:435.2pt;height:326.5pt">
            <v:imagedata r:id="rId9" o:title="imb__1014"/>
          </v:shape>
        </w:pict>
      </w:r>
    </w:p>
    <w:p w:rsidR="00080D94" w:rsidRDefault="00080D94" w:rsidP="00080D94">
      <w:pPr>
        <w:pStyle w:val="h2"/>
      </w:pPr>
      <w:bookmarkStart w:id="9" w:name="_Toc26438052"/>
      <w:r>
        <w:lastRenderedPageBreak/>
        <w:t>Slide1327</w:t>
      </w:r>
      <w:bookmarkEnd w:id="9"/>
    </w:p>
    <w:p w:rsidR="00080D94" w:rsidRDefault="00080D94" w:rsidP="00080D94">
      <w:pPr>
        <w:pStyle w:val="p"/>
      </w:pPr>
      <w:r>
        <w:pict>
          <v:shape id="_x0000_i1028" type="#_x0000_t75" style="width:435.2pt;height:326.5pt">
            <v:imagedata r:id="rId10" o:title="imb__1015"/>
          </v:shape>
        </w:pict>
      </w:r>
    </w:p>
    <w:p w:rsidR="004A401C" w:rsidRDefault="004A401C" w:rsidP="004A401C">
      <w:pPr>
        <w:pStyle w:val="h2"/>
      </w:pPr>
      <w:bookmarkStart w:id="10" w:name="_Toc26438053"/>
      <w:r>
        <w:lastRenderedPageBreak/>
        <w:t>Slide1328</w:t>
      </w:r>
      <w:bookmarkEnd w:id="10"/>
    </w:p>
    <w:p w:rsidR="004A401C" w:rsidRDefault="004A401C" w:rsidP="004A401C">
      <w:pPr>
        <w:pStyle w:val="p"/>
      </w:pPr>
      <w:r>
        <w:pict>
          <v:shape id="_x0000_i1029" type="#_x0000_t75" style="width:435.2pt;height:326.5pt">
            <v:imagedata r:id="rId11" o:title="imb__1016"/>
          </v:shape>
        </w:pict>
      </w:r>
    </w:p>
    <w:p w:rsidR="00963F17" w:rsidRDefault="00963F17" w:rsidP="00963F17">
      <w:pPr>
        <w:pStyle w:val="h2"/>
      </w:pPr>
      <w:bookmarkStart w:id="11" w:name="_Toc26438054"/>
      <w:r>
        <w:lastRenderedPageBreak/>
        <w:t>Внедрение пилота и стабилизация</w:t>
      </w:r>
      <w:bookmarkEnd w:id="11"/>
    </w:p>
    <w:p w:rsidR="00963F17" w:rsidRDefault="00963F17" w:rsidP="00963F17">
      <w:pPr>
        <w:pStyle w:val="p"/>
      </w:pPr>
      <w:r>
        <w:pict>
          <v:shape id="_x0000_i1030" type="#_x0000_t75" style="width:435.2pt;height:326.5pt">
            <v:imagedata r:id="rId12" o:title="imb__1017"/>
          </v:shape>
        </w:pict>
      </w:r>
    </w:p>
    <w:p w:rsidR="00520B52" w:rsidRDefault="00520B52" w:rsidP="00520B52">
      <w:pPr>
        <w:pStyle w:val="h2"/>
      </w:pPr>
      <w:bookmarkStart w:id="12" w:name="_Toc26438055"/>
      <w:r>
        <w:lastRenderedPageBreak/>
        <w:t>Slide1410</w:t>
      </w:r>
      <w:bookmarkEnd w:id="12"/>
    </w:p>
    <w:p w:rsidR="00520B52" w:rsidRDefault="00520B52" w:rsidP="00520B52">
      <w:pPr>
        <w:pStyle w:val="p"/>
      </w:pPr>
      <w:r>
        <w:pict>
          <v:shape id="_x0000_i1031" type="#_x0000_t75" style="width:435.2pt;height:326.5pt">
            <v:imagedata r:id="rId13" o:title="imb__1018"/>
          </v:shape>
        </w:pict>
      </w:r>
    </w:p>
    <w:p w:rsidR="00A43CE6" w:rsidRDefault="00A43CE6" w:rsidP="00A43CE6">
      <w:pPr>
        <w:pStyle w:val="h2"/>
      </w:pPr>
      <w:bookmarkStart w:id="13" w:name="_Toc26438056"/>
      <w:r>
        <w:lastRenderedPageBreak/>
        <w:t>Slide1426</w:t>
      </w:r>
      <w:bookmarkEnd w:id="13"/>
    </w:p>
    <w:p w:rsidR="00A43CE6" w:rsidRDefault="00A43CE6" w:rsidP="00A43CE6">
      <w:pPr>
        <w:pStyle w:val="p"/>
      </w:pPr>
      <w:r>
        <w:pict>
          <v:shape id="_x0000_i1032" type="#_x0000_t75" style="width:435.2pt;height:326.5pt">
            <v:imagedata r:id="rId14" o:title="imb__1019"/>
          </v:shape>
        </w:pict>
      </w:r>
    </w:p>
    <w:p w:rsidR="00845580" w:rsidRDefault="00845580" w:rsidP="00845580">
      <w:pPr>
        <w:pStyle w:val="h2"/>
      </w:pPr>
      <w:bookmarkStart w:id="14" w:name="_Toc26438057"/>
      <w:r>
        <w:lastRenderedPageBreak/>
        <w:t>Slide1427</w:t>
      </w:r>
      <w:bookmarkEnd w:id="14"/>
    </w:p>
    <w:p w:rsidR="00845580" w:rsidRDefault="00845580" w:rsidP="00845580">
      <w:pPr>
        <w:pStyle w:val="p"/>
      </w:pPr>
      <w:r>
        <w:pict>
          <v:shape id="_x0000_i1033" type="#_x0000_t75" style="width:435.2pt;height:326.5pt">
            <v:imagedata r:id="rId15" o:title="imb__1020"/>
          </v:shape>
        </w:pict>
      </w:r>
    </w:p>
    <w:p w:rsidR="00CC52F2" w:rsidRDefault="00CC52F2" w:rsidP="00CC52F2">
      <w:pPr>
        <w:pStyle w:val="h2"/>
      </w:pPr>
      <w:bookmarkStart w:id="15" w:name="_Toc26438058"/>
      <w:r>
        <w:lastRenderedPageBreak/>
        <w:t>Slide1444</w:t>
      </w:r>
      <w:bookmarkEnd w:id="15"/>
    </w:p>
    <w:p w:rsidR="00CC52F2" w:rsidRDefault="00CC52F2" w:rsidP="00CC52F2">
      <w:pPr>
        <w:pStyle w:val="p"/>
      </w:pPr>
      <w:r>
        <w:pict>
          <v:shape id="_x0000_i1034" type="#_x0000_t75" style="width:435.2pt;height:326.5pt">
            <v:imagedata r:id="rId16" o:title="imb__1021"/>
          </v:shape>
        </w:pict>
      </w:r>
    </w:p>
    <w:p w:rsidR="00202B33" w:rsidRDefault="00202B33" w:rsidP="00202B33">
      <w:pPr>
        <w:pStyle w:val="h2"/>
      </w:pPr>
      <w:bookmarkStart w:id="16" w:name="_Toc26438059"/>
      <w:r>
        <w:lastRenderedPageBreak/>
        <w:t>Slide1445</w:t>
      </w:r>
      <w:bookmarkEnd w:id="16"/>
    </w:p>
    <w:p w:rsidR="00202B33" w:rsidRDefault="00202B33" w:rsidP="00202B33">
      <w:pPr>
        <w:pStyle w:val="p"/>
      </w:pPr>
      <w:r>
        <w:pict>
          <v:shape id="_x0000_i1035" type="#_x0000_t75" style="width:435.2pt;height:326.5pt">
            <v:imagedata r:id="rId17" o:title="imb__1022"/>
          </v:shape>
        </w:pict>
      </w:r>
    </w:p>
    <w:p w:rsidR="00C84DE0" w:rsidRDefault="00C84DE0" w:rsidP="00C84DE0">
      <w:pPr>
        <w:pStyle w:val="h2"/>
      </w:pPr>
      <w:bookmarkStart w:id="17" w:name="_Toc26438060"/>
      <w:r>
        <w:lastRenderedPageBreak/>
        <w:t>Slide1413</w:t>
      </w:r>
      <w:bookmarkEnd w:id="17"/>
    </w:p>
    <w:p w:rsidR="00C84DE0" w:rsidRDefault="00C84DE0" w:rsidP="00C84DE0">
      <w:pPr>
        <w:pStyle w:val="p"/>
      </w:pPr>
      <w:r>
        <w:pict>
          <v:shape id="_x0000_i1036" type="#_x0000_t75" style="width:435.2pt;height:326.5pt">
            <v:imagedata r:id="rId18" o:title="imb__1023"/>
          </v:shape>
        </w:pict>
      </w:r>
    </w:p>
    <w:p w:rsidR="001E4AC5" w:rsidRDefault="001E4AC5" w:rsidP="001E4AC5">
      <w:pPr>
        <w:pStyle w:val="h2"/>
      </w:pPr>
      <w:bookmarkStart w:id="18" w:name="_Toc26438061"/>
      <w:r>
        <w:lastRenderedPageBreak/>
        <w:t>Slide1463</w:t>
      </w:r>
      <w:bookmarkEnd w:id="18"/>
    </w:p>
    <w:p w:rsidR="001E4AC5" w:rsidRDefault="001E4AC5" w:rsidP="001E4AC5">
      <w:pPr>
        <w:pStyle w:val="p"/>
      </w:pPr>
      <w:r>
        <w:pict>
          <v:shape id="_x0000_i1037" type="#_x0000_t75" style="width:435.2pt;height:326.5pt">
            <v:imagedata r:id="rId19" o:title="imb__1024"/>
          </v:shape>
        </w:pict>
      </w:r>
    </w:p>
    <w:p w:rsidR="003506DE" w:rsidRDefault="003506DE" w:rsidP="003506DE">
      <w:pPr>
        <w:pStyle w:val="h2"/>
      </w:pPr>
      <w:bookmarkStart w:id="19" w:name="_Toc26438062"/>
      <w:r>
        <w:lastRenderedPageBreak/>
        <w:t>Slide1464</w:t>
      </w:r>
      <w:bookmarkEnd w:id="19"/>
    </w:p>
    <w:p w:rsidR="003506DE" w:rsidRDefault="003506DE" w:rsidP="003506DE">
      <w:pPr>
        <w:pStyle w:val="p"/>
      </w:pPr>
      <w:r>
        <w:pict>
          <v:shape id="_x0000_i1038" type="#_x0000_t75" style="width:435.2pt;height:326.5pt">
            <v:imagedata r:id="rId20" o:title="imb__1025"/>
          </v:shape>
        </w:pict>
      </w:r>
    </w:p>
    <w:p w:rsidR="00147B5B" w:rsidRDefault="00147B5B" w:rsidP="00147B5B">
      <w:pPr>
        <w:pStyle w:val="h2"/>
      </w:pPr>
      <w:bookmarkStart w:id="20" w:name="_Toc26438063"/>
      <w:r>
        <w:lastRenderedPageBreak/>
        <w:t>Slide1417</w:t>
      </w:r>
      <w:bookmarkEnd w:id="20"/>
    </w:p>
    <w:p w:rsidR="00147B5B" w:rsidRDefault="00147B5B" w:rsidP="00147B5B">
      <w:pPr>
        <w:pStyle w:val="p"/>
      </w:pPr>
      <w:r>
        <w:pict>
          <v:shape id="_x0000_i1039" type="#_x0000_t75" style="width:435.2pt;height:326.5pt">
            <v:imagedata r:id="rId21" o:title="imb__1026"/>
          </v:shape>
        </w:pict>
      </w:r>
    </w:p>
    <w:p w:rsidR="00F275C9" w:rsidRDefault="00F275C9" w:rsidP="00F275C9">
      <w:pPr>
        <w:pStyle w:val="h2"/>
      </w:pPr>
      <w:bookmarkStart w:id="21" w:name="_Toc26438064"/>
      <w:r>
        <w:lastRenderedPageBreak/>
        <w:t>Slide1446</w:t>
      </w:r>
      <w:bookmarkEnd w:id="21"/>
    </w:p>
    <w:p w:rsidR="00F275C9" w:rsidRDefault="00F275C9" w:rsidP="00F275C9">
      <w:pPr>
        <w:pStyle w:val="p"/>
      </w:pPr>
      <w:r>
        <w:pict>
          <v:shape id="_x0000_i1040" type="#_x0000_t75" style="width:435.2pt;height:326.5pt">
            <v:imagedata r:id="rId22" o:title="imb__1027"/>
          </v:shape>
        </w:pict>
      </w:r>
    </w:p>
    <w:p w:rsidR="007F64A6" w:rsidRDefault="007F64A6" w:rsidP="007F64A6">
      <w:pPr>
        <w:pStyle w:val="h2"/>
      </w:pPr>
      <w:bookmarkStart w:id="22" w:name="_Toc26438065"/>
      <w:r>
        <w:lastRenderedPageBreak/>
        <w:t>Slide1447</w:t>
      </w:r>
      <w:bookmarkEnd w:id="22"/>
    </w:p>
    <w:p w:rsidR="007F64A6" w:rsidRDefault="007F64A6" w:rsidP="007F64A6">
      <w:pPr>
        <w:pStyle w:val="p"/>
      </w:pPr>
      <w:r>
        <w:pict>
          <v:shape id="_x0000_i1041" type="#_x0000_t75" style="width:435.2pt;height:326.5pt">
            <v:imagedata r:id="rId23" o:title="imb__1028"/>
          </v:shape>
        </w:pict>
      </w:r>
    </w:p>
    <w:p w:rsidR="00CD64EB" w:rsidRDefault="00CD64EB" w:rsidP="00CD64EB">
      <w:pPr>
        <w:pStyle w:val="h2"/>
      </w:pPr>
      <w:bookmarkStart w:id="23" w:name="_Toc26438066"/>
      <w:r>
        <w:lastRenderedPageBreak/>
        <w:t>Slide1448</w:t>
      </w:r>
      <w:bookmarkEnd w:id="23"/>
    </w:p>
    <w:p w:rsidR="00CD64EB" w:rsidRDefault="00CD64EB" w:rsidP="00CD64EB">
      <w:pPr>
        <w:pStyle w:val="p"/>
      </w:pPr>
      <w:r>
        <w:pict>
          <v:shape id="_x0000_i1042" type="#_x0000_t75" style="width:435.2pt;height:326.5pt">
            <v:imagedata r:id="rId24" o:title="imb__1029"/>
          </v:shape>
        </w:pict>
      </w:r>
    </w:p>
    <w:p w:rsidR="00CB6640" w:rsidRDefault="00CB6640" w:rsidP="00CB6640">
      <w:pPr>
        <w:pStyle w:val="h2"/>
      </w:pPr>
      <w:bookmarkStart w:id="24" w:name="_Toc26438067"/>
      <w:r>
        <w:lastRenderedPageBreak/>
        <w:t>Slide1449</w:t>
      </w:r>
      <w:bookmarkEnd w:id="24"/>
    </w:p>
    <w:p w:rsidR="00CB6640" w:rsidRDefault="00CB6640" w:rsidP="00CB6640">
      <w:pPr>
        <w:pStyle w:val="p"/>
      </w:pPr>
      <w:r>
        <w:pict>
          <v:shape id="_x0000_i1043" type="#_x0000_t75" style="width:435.2pt;height:326.5pt">
            <v:imagedata r:id="rId25" o:title="imb__1030"/>
          </v:shape>
        </w:pict>
      </w:r>
    </w:p>
    <w:p w:rsidR="00905526" w:rsidRDefault="00905526" w:rsidP="00905526">
      <w:pPr>
        <w:pStyle w:val="h2"/>
      </w:pPr>
      <w:bookmarkStart w:id="25" w:name="_Toc26438068"/>
      <w:r>
        <w:lastRenderedPageBreak/>
        <w:t>Slide1450</w:t>
      </w:r>
      <w:bookmarkEnd w:id="25"/>
    </w:p>
    <w:p w:rsidR="00905526" w:rsidRDefault="00905526" w:rsidP="00905526">
      <w:pPr>
        <w:pStyle w:val="p"/>
      </w:pPr>
      <w:r>
        <w:pict>
          <v:shape id="_x0000_i1044" type="#_x0000_t75" style="width:435.2pt;height:326.5pt">
            <v:imagedata r:id="rId26" o:title="imb__1031"/>
          </v:shape>
        </w:pict>
      </w:r>
    </w:p>
    <w:p w:rsidR="00067B7C" w:rsidRDefault="00067B7C" w:rsidP="00067B7C">
      <w:pPr>
        <w:pStyle w:val="h2"/>
      </w:pPr>
      <w:bookmarkStart w:id="26" w:name="_Toc26438069"/>
      <w:r>
        <w:lastRenderedPageBreak/>
        <w:t>Slide1451</w:t>
      </w:r>
      <w:bookmarkEnd w:id="26"/>
    </w:p>
    <w:p w:rsidR="00067B7C" w:rsidRDefault="00067B7C" w:rsidP="00067B7C">
      <w:pPr>
        <w:pStyle w:val="p"/>
      </w:pPr>
      <w:r>
        <w:pict>
          <v:shape id="_x0000_i1045" type="#_x0000_t75" style="width:435.2pt;height:326.5pt">
            <v:imagedata r:id="rId27" o:title="imb__1032"/>
          </v:shape>
        </w:pict>
      </w:r>
    </w:p>
    <w:p w:rsidR="000A0720" w:rsidRDefault="000A0720" w:rsidP="000A0720">
      <w:pPr>
        <w:pStyle w:val="h2"/>
      </w:pPr>
      <w:bookmarkStart w:id="27" w:name="_Toc26438070"/>
      <w:r>
        <w:lastRenderedPageBreak/>
        <w:t>Slide1458</w:t>
      </w:r>
      <w:bookmarkEnd w:id="27"/>
    </w:p>
    <w:p w:rsidR="000A0720" w:rsidRDefault="000A0720" w:rsidP="000A0720">
      <w:pPr>
        <w:pStyle w:val="p"/>
      </w:pPr>
      <w:r>
        <w:pict>
          <v:shape id="_x0000_i1046" type="#_x0000_t75" style="width:435.2pt;height:326.5pt">
            <v:imagedata r:id="rId28" o:title="imb__1033"/>
          </v:shape>
        </w:pict>
      </w:r>
    </w:p>
    <w:p w:rsidR="008C3D91" w:rsidRDefault="008C3D91" w:rsidP="008C3D91">
      <w:pPr>
        <w:pStyle w:val="h2"/>
      </w:pPr>
      <w:bookmarkStart w:id="28" w:name="_Toc26438071"/>
      <w:r>
        <w:lastRenderedPageBreak/>
        <w:t>Slide1457</w:t>
      </w:r>
      <w:bookmarkEnd w:id="28"/>
    </w:p>
    <w:p w:rsidR="008C3D91" w:rsidRDefault="008C3D91" w:rsidP="008C3D91">
      <w:pPr>
        <w:pStyle w:val="p"/>
      </w:pPr>
      <w:r>
        <w:pict>
          <v:shape id="_x0000_i1047" type="#_x0000_t75" style="width:435.2pt;height:326.5pt">
            <v:imagedata r:id="rId29" o:title="imb__1034"/>
          </v:shape>
        </w:pict>
      </w:r>
    </w:p>
    <w:p w:rsidR="00C234C1" w:rsidRDefault="00C234C1" w:rsidP="00C234C1">
      <w:pPr>
        <w:pStyle w:val="h2"/>
      </w:pPr>
      <w:bookmarkStart w:id="29" w:name="_Toc26438072"/>
      <w:r>
        <w:lastRenderedPageBreak/>
        <w:t>Slide1455</w:t>
      </w:r>
      <w:bookmarkEnd w:id="29"/>
    </w:p>
    <w:p w:rsidR="00C234C1" w:rsidRDefault="00C234C1" w:rsidP="00C234C1">
      <w:pPr>
        <w:pStyle w:val="p"/>
      </w:pPr>
      <w:r>
        <w:pict>
          <v:shape id="_x0000_i1048" type="#_x0000_t75" style="width:435.2pt;height:326.5pt">
            <v:imagedata r:id="rId30" o:title="imb__1035"/>
          </v:shape>
        </w:pict>
      </w:r>
    </w:p>
    <w:p w:rsidR="00F67F7F" w:rsidRDefault="00F67F7F" w:rsidP="00F67F7F">
      <w:pPr>
        <w:pStyle w:val="h2"/>
      </w:pPr>
      <w:bookmarkStart w:id="30" w:name="_Toc26438073"/>
      <w:r>
        <w:lastRenderedPageBreak/>
        <w:t>Slide1462</w:t>
      </w:r>
      <w:bookmarkEnd w:id="30"/>
    </w:p>
    <w:p w:rsidR="00F67F7F" w:rsidRDefault="00F67F7F" w:rsidP="00F67F7F">
      <w:pPr>
        <w:pStyle w:val="p"/>
      </w:pPr>
      <w:r>
        <w:pict>
          <v:shape id="_x0000_i1049" type="#_x0000_t75" style="width:435.2pt;height:326.5pt">
            <v:imagedata r:id="rId31" o:title="imb__1036"/>
          </v:shape>
        </w:pict>
      </w:r>
    </w:p>
    <w:p w:rsidR="0078465E" w:rsidRDefault="0078465E" w:rsidP="0078465E">
      <w:pPr>
        <w:pStyle w:val="h2"/>
      </w:pPr>
      <w:bookmarkStart w:id="31" w:name="_Toc26438074"/>
      <w:r>
        <w:lastRenderedPageBreak/>
        <w:t>Slide1459</w:t>
      </w:r>
      <w:bookmarkEnd w:id="31"/>
    </w:p>
    <w:p w:rsidR="0078465E" w:rsidRDefault="0078465E" w:rsidP="0078465E">
      <w:pPr>
        <w:pStyle w:val="p"/>
      </w:pPr>
      <w:r>
        <w:pict>
          <v:shape id="_x0000_i1050" type="#_x0000_t75" style="width:435.2pt;height:326.5pt">
            <v:imagedata r:id="rId32" o:title="imb__1037"/>
          </v:shape>
        </w:pict>
      </w:r>
    </w:p>
    <w:p w:rsidR="00156330" w:rsidRDefault="00156330" w:rsidP="00156330">
      <w:pPr>
        <w:pStyle w:val="h2"/>
      </w:pPr>
      <w:bookmarkStart w:id="32" w:name="_Toc26438075"/>
      <w:r>
        <w:lastRenderedPageBreak/>
        <w:t>Slide1460</w:t>
      </w:r>
      <w:bookmarkEnd w:id="32"/>
    </w:p>
    <w:p w:rsidR="00156330" w:rsidRDefault="00156330" w:rsidP="00156330">
      <w:pPr>
        <w:pStyle w:val="p"/>
      </w:pPr>
      <w:r>
        <w:pict>
          <v:shape id="_x0000_i1051" type="#_x0000_t75" style="width:435.2pt;height:326.5pt">
            <v:imagedata r:id="rId33" o:title="imb__1038"/>
          </v:shape>
        </w:pict>
      </w:r>
    </w:p>
    <w:p w:rsidR="002E098C" w:rsidRDefault="002E098C" w:rsidP="002E098C">
      <w:pPr>
        <w:pStyle w:val="h2"/>
      </w:pPr>
      <w:bookmarkStart w:id="33" w:name="_Toc26438076"/>
      <w:r>
        <w:lastRenderedPageBreak/>
        <w:t>Slide1461</w:t>
      </w:r>
      <w:bookmarkEnd w:id="33"/>
    </w:p>
    <w:p w:rsidR="002E098C" w:rsidRDefault="002E098C" w:rsidP="002E098C">
      <w:pPr>
        <w:pStyle w:val="p"/>
      </w:pPr>
      <w:r>
        <w:pict>
          <v:shape id="_x0000_i1052" type="#_x0000_t75" style="width:435.2pt;height:326.5pt">
            <v:imagedata r:id="rId34" o:title="imb__1039"/>
          </v:shape>
        </w:pict>
      </w:r>
    </w:p>
    <w:p w:rsidR="00561CA1" w:rsidRDefault="00561CA1" w:rsidP="00561CA1">
      <w:pPr>
        <w:pStyle w:val="h2"/>
      </w:pPr>
      <w:bookmarkStart w:id="34" w:name="_Toc26438077"/>
      <w:r>
        <w:lastRenderedPageBreak/>
        <w:t>Slide1419</w:t>
      </w:r>
      <w:bookmarkEnd w:id="34"/>
    </w:p>
    <w:p w:rsidR="00561CA1" w:rsidRDefault="00561CA1" w:rsidP="00561CA1">
      <w:pPr>
        <w:pStyle w:val="p"/>
      </w:pPr>
      <w:r>
        <w:pict>
          <v:shape id="_x0000_i1053" type="#_x0000_t75" style="width:435.2pt;height:326.5pt">
            <v:imagedata r:id="rId35" o:title="imb__1040"/>
          </v:shape>
        </w:pict>
      </w:r>
    </w:p>
    <w:p w:rsidR="00854375" w:rsidRDefault="00854375" w:rsidP="00854375">
      <w:pPr>
        <w:pStyle w:val="h2"/>
      </w:pPr>
      <w:bookmarkStart w:id="35" w:name="_Toc26438078"/>
      <w:r>
        <w:lastRenderedPageBreak/>
        <w:t>Slide1424</w:t>
      </w:r>
      <w:bookmarkEnd w:id="35"/>
    </w:p>
    <w:p w:rsidR="00854375" w:rsidRDefault="00854375" w:rsidP="00854375">
      <w:pPr>
        <w:pStyle w:val="p"/>
      </w:pPr>
      <w:r>
        <w:pict>
          <v:shape id="_x0000_i1054" type="#_x0000_t75" style="width:435.2pt;height:326.5pt">
            <v:imagedata r:id="rId36" o:title="imb__1041"/>
          </v:shape>
        </w:pict>
      </w:r>
    </w:p>
    <w:p w:rsidR="00815890" w:rsidRDefault="00815890" w:rsidP="00815890">
      <w:pPr>
        <w:pStyle w:val="h1"/>
      </w:pPr>
      <w:bookmarkStart w:id="36" w:name="_Toc26438079"/>
      <w:r>
        <w:lastRenderedPageBreak/>
        <w:t>Подтверждение фактического количества израсходованных МТР</w:t>
      </w:r>
      <w:bookmarkEnd w:id="36"/>
      <w:r>
        <w:t xml:space="preserve"> </w:t>
      </w:r>
      <w:bookmarkStart w:id="37" w:name="TS_B34A163733FC4A57B3966188D9B69677"/>
      <w:bookmarkEnd w:id="37"/>
    </w:p>
    <w:p w:rsidR="00815890" w:rsidRDefault="00815890" w:rsidP="00815890">
      <w:pPr>
        <w:pStyle w:val="Screenshot"/>
      </w:pPr>
      <w:r>
        <w:pict>
          <v:shape id="_x0000_i1055" type="#_x0000_t75" alt="SAP Easy Access" style="width:403.15pt;height:213.5pt">
            <v:imagedata r:id="rId37" o:title="imb__1042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815890" w:rsidTr="00815890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815890" w:rsidRDefault="00815890" w:rsidP="00815890">
            <w:pPr>
              <w:pStyle w:val="phintbox"/>
            </w:pPr>
            <w:bookmarkStart w:id="38" w:name="class_extra_1"/>
            <w:r>
              <w:pict>
                <v:shape id="_x0000_i1056" type="#_x0000_t75" style="width:38.5pt;height:38.5pt">
                  <v:imagedata r:id="rId38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815890" w:rsidRDefault="00815890" w:rsidP="00815890">
            <w:pPr>
              <w:pStyle w:val="p"/>
            </w:pPr>
            <w:r>
              <w:t xml:space="preserve">На основании данных наряда-задания осуществляется ввод фактического количества израсходованных МТР </w:t>
            </w:r>
          </w:p>
          <w:p w:rsidR="00815890" w:rsidRDefault="00815890" w:rsidP="00815890">
            <w:pPr>
              <w:pStyle w:val="p"/>
            </w:pPr>
            <w:r>
              <w:t> </w:t>
            </w:r>
          </w:p>
        </w:tc>
      </w:tr>
    </w:tbl>
    <w:bookmarkEnd w:id="38"/>
    <w:p w:rsidR="00815890" w:rsidRDefault="00815890" w:rsidP="00815890">
      <w:pPr>
        <w:pStyle w:val="p"/>
      </w:pPr>
      <w:r>
        <w:t> </w:t>
      </w:r>
    </w:p>
    <w:p w:rsidR="00815890" w:rsidRDefault="00815890" w:rsidP="00815890">
      <w:pPr>
        <w:pStyle w:val="p"/>
      </w:pPr>
      <w:r>
        <w:t>[1] </w:t>
      </w:r>
      <w:r w:rsidRPr="00815890">
        <w:rPr>
          <w:b/>
        </w:rPr>
        <w:t>migo</w:t>
      </w:r>
      <w:r>
        <w:t xml:space="preserve"> вводится в </w:t>
      </w:r>
      <w:r w:rsidRPr="00815890">
        <w:rPr>
          <w:b/>
        </w:rPr>
        <w:t>поле транзакции</w:t>
      </w:r>
      <w:r>
        <w:t>.</w:t>
      </w:r>
      <w:bookmarkStart w:id="39" w:name="TS_DD9634E33D5945AB90AD6D25D3DBD4BB"/>
      <w:bookmarkEnd w:id="39"/>
    </w:p>
    <w:p w:rsidR="00815890" w:rsidRDefault="00815890" w:rsidP="00815890">
      <w:pPr>
        <w:pStyle w:val="Screenshot"/>
      </w:pPr>
      <w:r>
        <w:pict>
          <v:shape id="_x0000_i1057" type="#_x0000_t75" alt="Отпуск материала Заказ - Никита Сергеевич Пронин" style="width:403.15pt;height:213.5pt">
            <v:imagedata r:id="rId39" o:title="imb__1043"/>
          </v:shape>
        </w:pict>
      </w:r>
    </w:p>
    <w:p w:rsidR="00815890" w:rsidRDefault="00815890" w:rsidP="00815890">
      <w:pPr>
        <w:pStyle w:val="p"/>
      </w:pPr>
      <w:r>
        <w:lastRenderedPageBreak/>
        <w:t xml:space="preserve">[2] Для вызова раскрывающегося списка нажмите кнопку </w:t>
      </w:r>
      <w:r>
        <w:pict>
          <v:shape id="_x0000_i1058" type="#_x0000_t75" style="width:18.9pt;height:18.9pt">
            <v:imagedata r:id="rId40" o:title="fieldicon_34"/>
          </v:shape>
        </w:pict>
      </w:r>
      <w:r>
        <w:t>.</w:t>
      </w:r>
      <w:bookmarkStart w:id="40" w:name="TS_98EA29A99F9B4CD7A714A80B3746A678"/>
      <w:bookmarkEnd w:id="40"/>
    </w:p>
    <w:p w:rsidR="00815890" w:rsidRDefault="00815890" w:rsidP="00815890">
      <w:pPr>
        <w:pStyle w:val="Screenshot"/>
      </w:pPr>
      <w:r>
        <w:pict>
          <v:shape id="_x0000_i1059" type="#_x0000_t75" alt="Отпуск материала Заказ - Никита Сергеевич Пронин" style="width:403.15pt;height:213.5pt">
            <v:imagedata r:id="rId41" o:title="imb__1044"/>
          </v:shape>
        </w:pict>
      </w:r>
    </w:p>
    <w:p w:rsidR="00815890" w:rsidRDefault="00815890" w:rsidP="00815890">
      <w:pPr>
        <w:pStyle w:val="p"/>
      </w:pPr>
      <w:r>
        <w:t xml:space="preserve">[3] Щелчком выбирается запись </w:t>
      </w:r>
      <w:r w:rsidRPr="00815890">
        <w:rPr>
          <w:b/>
        </w:rPr>
        <w:t xml:space="preserve"> </w:t>
      </w:r>
      <w:r>
        <w:pict>
          <v:shape id="_x0000_i1060" type="#_x0000_t75" style="width:350.4pt;height:23.9pt">
            <v:imagedata r:id="rId42" o:title="fieldicon"/>
          </v:shape>
        </w:pict>
      </w:r>
      <w:r>
        <w:t>.</w:t>
      </w:r>
      <w:bookmarkStart w:id="41" w:name="TS_12BC2A42591046E18A8F160F39C77EBA"/>
      <w:bookmarkEnd w:id="41"/>
    </w:p>
    <w:p w:rsidR="00815890" w:rsidRDefault="00815890" w:rsidP="00815890">
      <w:pPr>
        <w:pStyle w:val="Screenshot"/>
      </w:pPr>
      <w:r>
        <w:pict>
          <v:shape id="_x0000_i1061" type="#_x0000_t75" alt="Отпуск материала Заказ - Никита Сергеевич Пронин" style="width:403.15pt;height:213.5pt">
            <v:imagedata r:id="rId43" o:title="imb__1045"/>
          </v:shape>
        </w:pict>
      </w:r>
    </w:p>
    <w:p w:rsidR="00815890" w:rsidRDefault="00815890" w:rsidP="00815890">
      <w:pPr>
        <w:pStyle w:val="p"/>
      </w:pPr>
      <w:r>
        <w:t xml:space="preserve">[4] Для вызова раскрывающегося списка нажмите кнопку </w:t>
      </w:r>
      <w:r>
        <w:pict>
          <v:shape id="_x0000_i1062" type="#_x0000_t75" style="width:18.9pt;height:18.9pt">
            <v:imagedata r:id="rId40" o:title="fieldicon_38"/>
          </v:shape>
        </w:pict>
      </w:r>
      <w:r>
        <w:t>.</w:t>
      </w:r>
      <w:bookmarkStart w:id="42" w:name="TS_055F6EC0CEC24FED9392A7EC43CAC260"/>
      <w:bookmarkEnd w:id="42"/>
    </w:p>
    <w:p w:rsidR="00815890" w:rsidRDefault="00815890" w:rsidP="00815890">
      <w:pPr>
        <w:pStyle w:val="Screenshot"/>
      </w:pPr>
      <w:r>
        <w:lastRenderedPageBreak/>
        <w:pict>
          <v:shape id="_x0000_i1063" type="#_x0000_t75" alt="Отпуск материала Заказ - Никита Сергеевич Пронин" style="width:403.15pt;height:213.5pt">
            <v:imagedata r:id="rId44" o:title="imb__1046"/>
          </v:shape>
        </w:pict>
      </w:r>
    </w:p>
    <w:p w:rsidR="00815890" w:rsidRDefault="00815890" w:rsidP="00815890">
      <w:pPr>
        <w:pStyle w:val="p"/>
      </w:pPr>
      <w:r>
        <w:t xml:space="preserve">[5] Щелчком выбирается запись </w:t>
      </w:r>
      <w:r w:rsidRPr="00815890">
        <w:rPr>
          <w:b/>
        </w:rPr>
        <w:t xml:space="preserve"> </w:t>
      </w:r>
      <w:r>
        <w:pict>
          <v:shape id="_x0000_i1064" type="#_x0000_t75" style="width:155.4pt;height:23.9pt">
            <v:imagedata r:id="rId45" o:title="fieldicon"/>
          </v:shape>
        </w:pict>
      </w:r>
      <w:r>
        <w:t>.</w:t>
      </w:r>
      <w:bookmarkStart w:id="43" w:name="TS_07EA9F00BA5547F2954BC4A7BEC74CBE"/>
      <w:bookmarkEnd w:id="43"/>
    </w:p>
    <w:p w:rsidR="00815890" w:rsidRDefault="00815890" w:rsidP="00815890">
      <w:pPr>
        <w:pStyle w:val="Screenshot"/>
      </w:pPr>
      <w:r>
        <w:pict>
          <v:shape id="_x0000_i1065" type="#_x0000_t75" alt="Отпуск материала Заказ - Никита Сергеевич Пронин" style="width:403.15pt;height:213.5pt">
            <v:imagedata r:id="rId46" o:title="imb__1047"/>
          </v:shape>
        </w:pict>
      </w:r>
    </w:p>
    <w:p w:rsidR="00815890" w:rsidRDefault="00815890" w:rsidP="00815890">
      <w:pPr>
        <w:pStyle w:val="p"/>
      </w:pPr>
      <w:r>
        <w:t xml:space="preserve">[6] Заполняется поле </w:t>
      </w:r>
      <w:r w:rsidRPr="00815890">
        <w:rPr>
          <w:b/>
        </w:rPr>
        <w:t>Номер заказа</w:t>
      </w:r>
      <w:r>
        <w:t>.</w:t>
      </w:r>
    </w:p>
    <w:p w:rsidR="00815890" w:rsidRDefault="00815890" w:rsidP="00815890">
      <w:pPr>
        <w:pStyle w:val="p"/>
      </w:pPr>
      <w:r>
        <w:t xml:space="preserve">[7] Заполняется поле </w:t>
      </w:r>
      <w:r w:rsidRPr="00815890">
        <w:rPr>
          <w:b/>
        </w:rPr>
        <w:t>Дата документа</w:t>
      </w:r>
      <w:r>
        <w:t>.</w:t>
      </w:r>
    </w:p>
    <w:p w:rsidR="00815890" w:rsidRDefault="00815890" w:rsidP="00815890">
      <w:pPr>
        <w:pStyle w:val="p"/>
      </w:pPr>
      <w:r>
        <w:t xml:space="preserve">[8] Заполняется поле </w:t>
      </w:r>
      <w:r w:rsidRPr="00815890">
        <w:rPr>
          <w:b/>
        </w:rPr>
        <w:t>Дата проводки</w:t>
      </w:r>
      <w:r>
        <w:t>.</w:t>
      </w:r>
    </w:p>
    <w:p w:rsidR="00815890" w:rsidRDefault="00815890" w:rsidP="00815890">
      <w:pPr>
        <w:pStyle w:val="p"/>
      </w:pPr>
      <w:r>
        <w:t xml:space="preserve">[9] Нажимается </w:t>
      </w:r>
      <w:r w:rsidRPr="00815890">
        <w:rPr>
          <w:b/>
        </w:rPr>
        <w:t>Enter</w:t>
      </w:r>
      <w:r>
        <w:t>.</w:t>
      </w:r>
      <w:bookmarkStart w:id="44" w:name="TS_4DF0E977691848DB82CF63D2B5B5B583"/>
      <w:bookmarkEnd w:id="44"/>
    </w:p>
    <w:p w:rsidR="00815890" w:rsidRDefault="00815890" w:rsidP="00815890">
      <w:pPr>
        <w:pStyle w:val="Screenshot"/>
      </w:pPr>
      <w:r>
        <w:lastRenderedPageBreak/>
        <w:pict>
          <v:shape id="_x0000_i1066" type="#_x0000_t75" alt="Отпуск материала Заказ 1100000083 - Никита Сергеевич Пронин" style="width:403.15pt;height:213.5pt">
            <v:imagedata r:id="rId47" o:title="imb__1048"/>
          </v:shape>
        </w:pict>
      </w:r>
    </w:p>
    <w:p w:rsidR="00815890" w:rsidRDefault="00815890" w:rsidP="00815890">
      <w:pPr>
        <w:pStyle w:val="p"/>
      </w:pPr>
      <w:r>
        <w:t xml:space="preserve">[10] Нажмите </w:t>
      </w:r>
      <w:r>
        <w:pict>
          <v:shape id="_x0000_i1067" type="#_x0000_t75" style="width:39.9pt;height:15.7pt">
            <v:imagedata r:id="rId48" o:title="fieldicon"/>
          </v:shape>
        </w:pict>
      </w:r>
      <w:r>
        <w:t>.</w:t>
      </w:r>
      <w:bookmarkStart w:id="45" w:name="TS_D5640BE767AA490FA5A884FEE7B78272"/>
      <w:bookmarkEnd w:id="45"/>
    </w:p>
    <w:p w:rsidR="00815890" w:rsidRDefault="00815890" w:rsidP="00815890">
      <w:pPr>
        <w:pStyle w:val="Screenshot"/>
      </w:pPr>
      <w:r>
        <w:pict>
          <v:shape id="_x0000_i1068" type="#_x0000_t75" alt="Отпуск материала Заказ 1100000083 - Никита Сергеевич Пронин" style="width:403.15pt;height:213.5pt">
            <v:imagedata r:id="rId49" o:title="imb__1049"/>
          </v:shape>
        </w:pict>
      </w:r>
    </w:p>
    <w:p w:rsidR="00815890" w:rsidRDefault="00815890" w:rsidP="00815890">
      <w:pPr>
        <w:pStyle w:val="p"/>
      </w:pPr>
      <w:r>
        <w:t>[11] </w:t>
      </w:r>
      <w:r w:rsidRPr="00815890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  <w:bookmarkStart w:id="46" w:name="TS_C9163A0473BC43DF9FCABBC32872C965"/>
      <w:bookmarkEnd w:id="46"/>
    </w:p>
    <w:p w:rsidR="00815890" w:rsidRDefault="00815890" w:rsidP="00815890">
      <w:pPr>
        <w:pStyle w:val="Screenshot"/>
      </w:pPr>
      <w:r>
        <w:lastRenderedPageBreak/>
        <w:pict>
          <v:shape id="_x0000_i1069" type="#_x0000_t75" alt="Отпуск материала Заказ 1100000083 - Никита Сергеевич Пронин" style="width:403.15pt;height:213.5pt">
            <v:imagedata r:id="rId50" o:title="imb__1050"/>
          </v:shape>
        </w:pict>
      </w:r>
    </w:p>
    <w:p w:rsidR="00815890" w:rsidRDefault="00815890" w:rsidP="00815890">
      <w:pPr>
        <w:pStyle w:val="p"/>
      </w:pPr>
      <w:r>
        <w:t xml:space="preserve">[12] Щелчком выбирается вкладка </w:t>
      </w:r>
      <w:r w:rsidRPr="00815890">
        <w:rPr>
          <w:b/>
        </w:rPr>
        <w:t xml:space="preserve"> </w:t>
      </w:r>
      <w:r>
        <w:pict>
          <v:shape id="_x0000_i1070" type="#_x0000_t75" style="width:18.9pt;height:14.25pt">
            <v:imagedata r:id="rId51" o:title="fieldicon_41"/>
          </v:shape>
        </w:pict>
      </w:r>
      <w:r>
        <w:t>.</w:t>
      </w:r>
      <w:bookmarkStart w:id="47" w:name="TS_B026F42650AF47218928AA416118954B"/>
      <w:bookmarkEnd w:id="47"/>
    </w:p>
    <w:p w:rsidR="00815890" w:rsidRDefault="00815890" w:rsidP="00815890">
      <w:pPr>
        <w:pStyle w:val="Screenshot"/>
      </w:pPr>
      <w:r>
        <w:pict>
          <v:shape id="_x0000_i1071" type="#_x0000_t75" alt="Отпуск материала Заказ 1100000083 - Никита Сергеевич Пронин" style="width:403.15pt;height:213.5pt">
            <v:imagedata r:id="rId52" o:title="imb__1051"/>
          </v:shape>
        </w:pict>
      </w:r>
    </w:p>
    <w:p w:rsidR="00815890" w:rsidRDefault="00815890" w:rsidP="00815890">
      <w:pPr>
        <w:pStyle w:val="p"/>
      </w:pPr>
      <w:r>
        <w:t xml:space="preserve">[13] Заполняется поле </w:t>
      </w:r>
      <w:r w:rsidRPr="00815890">
        <w:rPr>
          <w:b/>
        </w:rPr>
        <w:t>Склад</w:t>
      </w:r>
      <w:r>
        <w:t>.</w:t>
      </w:r>
    </w:p>
    <w:p w:rsidR="00815890" w:rsidRDefault="00815890" w:rsidP="00815890">
      <w:pPr>
        <w:pStyle w:val="p"/>
      </w:pPr>
      <w:r>
        <w:t xml:space="preserve">[14] Щелчком выбирается вкладка </w:t>
      </w:r>
      <w:r w:rsidRPr="00815890">
        <w:rPr>
          <w:b/>
        </w:rPr>
        <w:t xml:space="preserve"> </w:t>
      </w:r>
      <w:r>
        <w:pict>
          <v:shape id="_x0000_i1072" type="#_x0000_t75" style="width:42.75pt;height:12.85pt">
            <v:imagedata r:id="rId53" o:title="fieldicon_44"/>
          </v:shape>
        </w:pict>
      </w:r>
      <w:r>
        <w:t>.</w:t>
      </w:r>
      <w:bookmarkStart w:id="48" w:name="TS_BBF8C32E0DCA4992BB6A77D8FD165D39"/>
      <w:bookmarkEnd w:id="48"/>
    </w:p>
    <w:p w:rsidR="00815890" w:rsidRDefault="00815890" w:rsidP="00815890">
      <w:pPr>
        <w:pStyle w:val="Screenshot"/>
      </w:pPr>
      <w:r>
        <w:lastRenderedPageBreak/>
        <w:pict>
          <v:shape id="_x0000_i1073" type="#_x0000_t75" alt="Отпуск материала Заказ 1100000083 - Никита Сергеевич Пронин" style="width:403.15pt;height:213.5pt">
            <v:imagedata r:id="rId54" o:title="imb__1052"/>
          </v:shape>
        </w:pict>
      </w:r>
    </w:p>
    <w:p w:rsidR="00815890" w:rsidRDefault="00815890" w:rsidP="00815890">
      <w:pPr>
        <w:pStyle w:val="p"/>
      </w:pPr>
      <w:r>
        <w:t xml:space="preserve">[15] Заполняется поле </w:t>
      </w:r>
      <w:r w:rsidRPr="00815890">
        <w:rPr>
          <w:b/>
        </w:rPr>
        <w:t>Партия</w:t>
      </w:r>
      <w:r>
        <w:t>.</w:t>
      </w:r>
    </w:p>
    <w:p w:rsidR="00815890" w:rsidRDefault="00815890" w:rsidP="00815890">
      <w:pPr>
        <w:pStyle w:val="p"/>
      </w:pPr>
      <w:r>
        <w:t xml:space="preserve">[16] Флажок </w:t>
      </w:r>
      <w:r w:rsidRPr="00815890">
        <w:rPr>
          <w:b/>
        </w:rPr>
        <w:t>Позиция OK</w:t>
      </w:r>
      <w:r>
        <w:t xml:space="preserve"> выбирается.</w:t>
      </w:r>
    </w:p>
    <w:p w:rsidR="00815890" w:rsidRDefault="00815890" w:rsidP="00815890">
      <w:pPr>
        <w:pStyle w:val="p"/>
      </w:pPr>
      <w:r>
        <w:t xml:space="preserve">[17] Нажмите </w:t>
      </w:r>
      <w:r w:rsidRPr="00815890">
        <w:rPr>
          <w:b/>
        </w:rPr>
        <w:t xml:space="preserve"> </w:t>
      </w:r>
      <w:r>
        <w:pict>
          <v:shape id="_x0000_i1074" type="#_x0000_t75" style="width:56.3pt;height:19.6pt">
            <v:imagedata r:id="rId55" o:title="fieldicon"/>
          </v:shape>
        </w:pict>
      </w:r>
      <w:r>
        <w:t>.</w:t>
      </w:r>
    </w:p>
    <w:p w:rsidR="00815890" w:rsidRDefault="00815890" w:rsidP="00815890">
      <w:pPr>
        <w:pStyle w:val="p"/>
      </w:pPr>
      <w:r>
        <w:br/>
        <w:t xml:space="preserve">Можно также нажать </w:t>
      </w:r>
      <w:r w:rsidRPr="00815890">
        <w:rPr>
          <w:b/>
        </w:rPr>
        <w:t>Ctrl+S</w:t>
      </w:r>
      <w:r>
        <w:t>.</w:t>
      </w:r>
      <w:bookmarkStart w:id="49" w:name="TS_1AB6E1DAEC3C442C816CAE8F9E031555"/>
      <w:bookmarkEnd w:id="49"/>
    </w:p>
    <w:p w:rsidR="00815890" w:rsidRDefault="00815890" w:rsidP="00815890">
      <w:pPr>
        <w:pStyle w:val="Screenshot"/>
      </w:pPr>
      <w:r>
        <w:pict>
          <v:shape id="_x0000_i1075" type="#_x0000_t75" alt="Отпуск материала Заказ - Никита Сергеевич Пронин" style="width:403.15pt;height:213.5pt">
            <v:imagedata r:id="rId56" o:title="imb__1053"/>
          </v:shape>
        </w:pict>
      </w:r>
    </w:p>
    <w:p w:rsidR="00815890" w:rsidRDefault="00815890" w:rsidP="00815890">
      <w:pPr>
        <w:pStyle w:val="p"/>
      </w:pPr>
      <w:r>
        <w:t xml:space="preserve">[18] Нажмите </w:t>
      </w:r>
      <w:r w:rsidRPr="00815890">
        <w:rPr>
          <w:b/>
        </w:rPr>
        <w:t xml:space="preserve"> </w:t>
      </w:r>
      <w:r>
        <w:pict>
          <v:shape id="_x0000_i1076" type="#_x0000_t75" style="width:36.7pt;height:19.6pt">
            <v:imagedata r:id="rId57" o:title="fieldicon"/>
          </v:shape>
        </w:pict>
      </w:r>
      <w:r>
        <w:t>.</w:t>
      </w:r>
    </w:p>
    <w:p w:rsidR="00815890" w:rsidRDefault="00815890" w:rsidP="00815890">
      <w:pPr>
        <w:pStyle w:val="p"/>
      </w:pPr>
      <w:r>
        <w:br/>
        <w:t xml:space="preserve">Можно также нажать </w:t>
      </w:r>
      <w:r w:rsidRPr="00815890">
        <w:rPr>
          <w:b/>
        </w:rPr>
        <w:t>Shift+F3</w:t>
      </w:r>
      <w:r>
        <w:t>.</w:t>
      </w:r>
      <w:bookmarkStart w:id="50" w:name="TS_D1884A74F93F41D7B0A68768488294AE"/>
      <w:bookmarkEnd w:id="50"/>
    </w:p>
    <w:p w:rsidR="00632527" w:rsidRPr="00024063" w:rsidRDefault="00632527" w:rsidP="00632527">
      <w:pPr>
        <w:pStyle w:val="Screenshot"/>
      </w:pPr>
      <w:r>
        <w:lastRenderedPageBreak/>
        <w:pict>
          <v:shape id="_x0000_i1077" type="#_x0000_t75" alt="SAP Easy Access" style="width:403.15pt;height:213.5pt">
            <v:imagedata r:id="rId58" o:title="imb__1054"/>
          </v:shape>
        </w:pict>
      </w:r>
    </w:p>
    <w:sectPr w:rsidR="00632527" w:rsidRPr="00024063" w:rsidSect="00C37BBA">
      <w:headerReference w:type="default" r:id="rId59"/>
      <w:footerReference w:type="default" r:id="rId60"/>
      <w:headerReference w:type="first" r:id="rId61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6140" w:rsidRDefault="002C6140">
      <w:r>
        <w:separator/>
      </w:r>
    </w:p>
  </w:endnote>
  <w:endnote w:type="continuationSeparator" w:id="0">
    <w:p w:rsidR="002C6140" w:rsidRDefault="002C6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7BBA" w:rsidRDefault="00C37BBA">
    <w:pPr>
      <w:pStyle w:val="a8"/>
    </w:pPr>
    <w:r>
      <w:fldChar w:fldCharType="begin"/>
    </w:r>
    <w:r>
      <w:instrText>PAGE   \* MERGEFORMAT</w:instrText>
    </w:r>
    <w:r>
      <w:fldChar w:fldCharType="separate"/>
    </w:r>
    <w:r w:rsidR="006065F4" w:rsidRPr="006065F4">
      <w:rPr>
        <w:noProof/>
        <w:lang w:val="ru-RU"/>
      </w:rPr>
      <w:t>40</w:t>
    </w:r>
    <w:r>
      <w:fldChar w:fldCharType="end"/>
    </w:r>
  </w:p>
  <w:p w:rsidR="00A66055" w:rsidRDefault="00A66055" w:rsidP="008A2CF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6140" w:rsidRDefault="002C6140">
      <w:r>
        <w:separator/>
      </w:r>
    </w:p>
  </w:footnote>
  <w:footnote w:type="continuationSeparator" w:id="0">
    <w:p w:rsidR="002C6140" w:rsidRDefault="002C61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D76201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i1078" type="#_x0000_t75" style="width:176.45pt;height:39.5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D76201" w:rsidRPr="00D76201" w:rsidRDefault="00D76201" w:rsidP="00D76201">
          <w:pPr>
            <w:jc w:val="center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  <w:r w:rsidR="00C37BBA">
            <w:rPr>
              <w:rFonts w:eastAsia="Calibri"/>
              <w:b/>
              <w:bCs/>
              <w:szCs w:val="24"/>
              <w:lang w:val="ru-RU"/>
            </w:rPr>
            <w:t xml:space="preserve">. </w:t>
          </w:r>
          <w:r w:rsidR="00C37BBA" w:rsidRPr="0057091D">
            <w:fldChar w:fldCharType="begin"/>
          </w:r>
          <w:r w:rsidR="00C37BBA" w:rsidRPr="00D96D9D">
            <w:rPr>
              <w:lang w:val="en-GB"/>
            </w:rPr>
            <w:instrText xml:space="preserve"> TITLE   \* MERGEFORMAT </w:instrText>
          </w:r>
          <w:r w:rsidR="00C37BBA" w:rsidRPr="0057091D">
            <w:fldChar w:fldCharType="separate"/>
          </w:r>
          <w:r w:rsidR="006065F4">
            <w:rPr>
              <w:lang w:val="en-GB"/>
            </w:rPr>
            <w:t>МОЛ ТОиР. 69_ТОиР</w:t>
          </w:r>
          <w:r w:rsidR="00C37BBA" w:rsidRPr="0057091D">
            <w:fldChar w:fldCharType="end"/>
          </w:r>
        </w:p>
      </w:tc>
    </w:tr>
    <w:tr w:rsidR="00D76201" w:rsidRPr="00DB4B2F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D76201" w:rsidRPr="000B5B67" w:rsidRDefault="00D76201" w:rsidP="00D76201">
          <w:pPr>
            <w:jc w:val="center"/>
            <w:rPr>
              <w:b/>
              <w:bCs/>
            </w:rPr>
          </w:pPr>
        </w:p>
      </w:tc>
    </w:tr>
  </w:tbl>
  <w:p w:rsidR="00D76201" w:rsidRDefault="00D76201" w:rsidP="00D76201">
    <w:pPr>
      <w:pStyle w:val="a6"/>
    </w:pPr>
  </w:p>
  <w:p w:rsidR="00A66055" w:rsidRPr="00D76201" w:rsidRDefault="00A66055" w:rsidP="00D7620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C37BBA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79" type="#_x0000_t75" style="width:176.45pt;height:39.5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C37BBA" w:rsidRPr="00D76201" w:rsidRDefault="00C37BBA" w:rsidP="00C37BBA">
          <w:pPr>
            <w:jc w:val="right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</w:p>
      </w:tc>
    </w:tr>
    <w:tr w:rsidR="00C37BBA" w:rsidRPr="00DB4B2F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C37BBA" w:rsidRPr="000B5B67" w:rsidRDefault="00C37BBA" w:rsidP="00C37BBA">
          <w:pPr>
            <w:jc w:val="center"/>
            <w:rPr>
              <w:b/>
              <w:bCs/>
            </w:rPr>
          </w:pPr>
        </w:p>
      </w:tc>
    </w:tr>
  </w:tbl>
  <w:p w:rsidR="00C37BBA" w:rsidRPr="00C37BBA" w:rsidRDefault="00C37BBA" w:rsidP="00C37BB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7D7C4C20"/>
    <w:multiLevelType w:val="multilevel"/>
    <w:tmpl w:val="A9B632D6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1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2"/>
  </w:num>
  <w:num w:numId="2">
    <w:abstractNumId w:val="12"/>
  </w:num>
  <w:num w:numId="3">
    <w:abstractNumId w:val="12"/>
  </w:num>
  <w:num w:numId="4">
    <w:abstractNumId w:val="12"/>
  </w:num>
  <w:num w:numId="5">
    <w:abstractNumId w:val="12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10"/>
  </w:num>
  <w:num w:numId="11">
    <w:abstractNumId w:val="12"/>
  </w:num>
  <w:num w:numId="12">
    <w:abstractNumId w:val="12"/>
  </w:num>
  <w:num w:numId="13">
    <w:abstractNumId w:val="12"/>
  </w:num>
  <w:num w:numId="14">
    <w:abstractNumId w:val="12"/>
  </w:num>
  <w:num w:numId="15">
    <w:abstractNumId w:val="11"/>
  </w:num>
  <w:num w:numId="16">
    <w:abstractNumId w:val="6"/>
  </w:num>
  <w:num w:numId="17">
    <w:abstractNumId w:val="5"/>
  </w:num>
  <w:num w:numId="18">
    <w:abstractNumId w:val="4"/>
  </w:num>
  <w:num w:numId="19">
    <w:abstractNumId w:val="2"/>
  </w:num>
  <w:num w:numId="20">
    <w:abstractNumId w:val="1"/>
  </w:num>
  <w:num w:numId="21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hideSpellingErrors/>
  <w:hideGrammaticalError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3074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B4B31"/>
    <w:rsid w:val="00002C92"/>
    <w:rsid w:val="000168B8"/>
    <w:rsid w:val="00024063"/>
    <w:rsid w:val="00031661"/>
    <w:rsid w:val="00035A16"/>
    <w:rsid w:val="00040789"/>
    <w:rsid w:val="00067B7C"/>
    <w:rsid w:val="00080D94"/>
    <w:rsid w:val="00085462"/>
    <w:rsid w:val="000A0720"/>
    <w:rsid w:val="000A2937"/>
    <w:rsid w:val="000D0B30"/>
    <w:rsid w:val="000D1A08"/>
    <w:rsid w:val="00113337"/>
    <w:rsid w:val="001172F2"/>
    <w:rsid w:val="00147B5B"/>
    <w:rsid w:val="0015310F"/>
    <w:rsid w:val="00156330"/>
    <w:rsid w:val="00157A1B"/>
    <w:rsid w:val="001932BB"/>
    <w:rsid w:val="001A432C"/>
    <w:rsid w:val="001A683C"/>
    <w:rsid w:val="001C7F9E"/>
    <w:rsid w:val="001D0B04"/>
    <w:rsid w:val="001E4AC5"/>
    <w:rsid w:val="00202B33"/>
    <w:rsid w:val="00217E8E"/>
    <w:rsid w:val="00250A5E"/>
    <w:rsid w:val="00250ED9"/>
    <w:rsid w:val="002573BD"/>
    <w:rsid w:val="00274074"/>
    <w:rsid w:val="00294994"/>
    <w:rsid w:val="002A6CCA"/>
    <w:rsid w:val="002A76DB"/>
    <w:rsid w:val="002B4B31"/>
    <w:rsid w:val="002C6140"/>
    <w:rsid w:val="002E098C"/>
    <w:rsid w:val="00300740"/>
    <w:rsid w:val="003270C2"/>
    <w:rsid w:val="003506DE"/>
    <w:rsid w:val="00367412"/>
    <w:rsid w:val="0038108A"/>
    <w:rsid w:val="003C0F6D"/>
    <w:rsid w:val="003E1F2E"/>
    <w:rsid w:val="00401EC0"/>
    <w:rsid w:val="00405257"/>
    <w:rsid w:val="0040534F"/>
    <w:rsid w:val="0040711E"/>
    <w:rsid w:val="00427D6F"/>
    <w:rsid w:val="00453ED4"/>
    <w:rsid w:val="00461316"/>
    <w:rsid w:val="004717FC"/>
    <w:rsid w:val="00495158"/>
    <w:rsid w:val="004A401C"/>
    <w:rsid w:val="004B53FD"/>
    <w:rsid w:val="004B7731"/>
    <w:rsid w:val="004C5A06"/>
    <w:rsid w:val="004C68F3"/>
    <w:rsid w:val="004D59A5"/>
    <w:rsid w:val="004E1D12"/>
    <w:rsid w:val="005056A1"/>
    <w:rsid w:val="00520B52"/>
    <w:rsid w:val="00524274"/>
    <w:rsid w:val="005358EA"/>
    <w:rsid w:val="0054121C"/>
    <w:rsid w:val="00544101"/>
    <w:rsid w:val="00550A66"/>
    <w:rsid w:val="00561CA1"/>
    <w:rsid w:val="0057088E"/>
    <w:rsid w:val="0057091D"/>
    <w:rsid w:val="00573B8A"/>
    <w:rsid w:val="00592BD3"/>
    <w:rsid w:val="005D3CC8"/>
    <w:rsid w:val="005D44F4"/>
    <w:rsid w:val="005E33D4"/>
    <w:rsid w:val="006065F4"/>
    <w:rsid w:val="006109E5"/>
    <w:rsid w:val="0061560E"/>
    <w:rsid w:val="00632527"/>
    <w:rsid w:val="00637ECC"/>
    <w:rsid w:val="00667A04"/>
    <w:rsid w:val="00674658"/>
    <w:rsid w:val="00685E55"/>
    <w:rsid w:val="00686256"/>
    <w:rsid w:val="006D08B2"/>
    <w:rsid w:val="006D5552"/>
    <w:rsid w:val="00702797"/>
    <w:rsid w:val="007332EC"/>
    <w:rsid w:val="0073342C"/>
    <w:rsid w:val="007341E3"/>
    <w:rsid w:val="00745D5B"/>
    <w:rsid w:val="00773C7F"/>
    <w:rsid w:val="0078465E"/>
    <w:rsid w:val="007D49D8"/>
    <w:rsid w:val="007F11DA"/>
    <w:rsid w:val="007F64A6"/>
    <w:rsid w:val="00815890"/>
    <w:rsid w:val="00845580"/>
    <w:rsid w:val="00854375"/>
    <w:rsid w:val="008A2CF6"/>
    <w:rsid w:val="008C3D91"/>
    <w:rsid w:val="00905526"/>
    <w:rsid w:val="00926CD9"/>
    <w:rsid w:val="00963F17"/>
    <w:rsid w:val="00976DB2"/>
    <w:rsid w:val="009B3EBF"/>
    <w:rsid w:val="009B7A2C"/>
    <w:rsid w:val="009F74DE"/>
    <w:rsid w:val="00A053EC"/>
    <w:rsid w:val="00A31A37"/>
    <w:rsid w:val="00A34EDE"/>
    <w:rsid w:val="00A41AA0"/>
    <w:rsid w:val="00A43CE6"/>
    <w:rsid w:val="00A5245C"/>
    <w:rsid w:val="00A56EE8"/>
    <w:rsid w:val="00A66055"/>
    <w:rsid w:val="00A73FBC"/>
    <w:rsid w:val="00A77D5E"/>
    <w:rsid w:val="00A92D4B"/>
    <w:rsid w:val="00AA1F94"/>
    <w:rsid w:val="00AA274B"/>
    <w:rsid w:val="00AB2213"/>
    <w:rsid w:val="00AC0EE1"/>
    <w:rsid w:val="00AE292A"/>
    <w:rsid w:val="00AF6283"/>
    <w:rsid w:val="00AF76B3"/>
    <w:rsid w:val="00B05BDE"/>
    <w:rsid w:val="00B10C35"/>
    <w:rsid w:val="00B15DF0"/>
    <w:rsid w:val="00B465CD"/>
    <w:rsid w:val="00B73CD8"/>
    <w:rsid w:val="00B75BE7"/>
    <w:rsid w:val="00BB4586"/>
    <w:rsid w:val="00BB59EC"/>
    <w:rsid w:val="00BC708A"/>
    <w:rsid w:val="00C234C1"/>
    <w:rsid w:val="00C2741D"/>
    <w:rsid w:val="00C31D47"/>
    <w:rsid w:val="00C33DB4"/>
    <w:rsid w:val="00C37BBA"/>
    <w:rsid w:val="00C45F03"/>
    <w:rsid w:val="00C47472"/>
    <w:rsid w:val="00C63567"/>
    <w:rsid w:val="00C72A35"/>
    <w:rsid w:val="00C801B9"/>
    <w:rsid w:val="00C80D4C"/>
    <w:rsid w:val="00C82A09"/>
    <w:rsid w:val="00C84DE0"/>
    <w:rsid w:val="00C94772"/>
    <w:rsid w:val="00CB6640"/>
    <w:rsid w:val="00CC52F2"/>
    <w:rsid w:val="00CD2106"/>
    <w:rsid w:val="00CD3EBE"/>
    <w:rsid w:val="00CD64EB"/>
    <w:rsid w:val="00CE2FA1"/>
    <w:rsid w:val="00D0788A"/>
    <w:rsid w:val="00D20E3E"/>
    <w:rsid w:val="00D40CFB"/>
    <w:rsid w:val="00D4651C"/>
    <w:rsid w:val="00D654B7"/>
    <w:rsid w:val="00D74AB8"/>
    <w:rsid w:val="00D76201"/>
    <w:rsid w:val="00D96D9D"/>
    <w:rsid w:val="00DA5172"/>
    <w:rsid w:val="00DC1B79"/>
    <w:rsid w:val="00E1522A"/>
    <w:rsid w:val="00E7174B"/>
    <w:rsid w:val="00E76276"/>
    <w:rsid w:val="00E86847"/>
    <w:rsid w:val="00E86BEA"/>
    <w:rsid w:val="00EB6FB6"/>
    <w:rsid w:val="00EC3F3E"/>
    <w:rsid w:val="00ED10A9"/>
    <w:rsid w:val="00F00760"/>
    <w:rsid w:val="00F131ED"/>
    <w:rsid w:val="00F21FAF"/>
    <w:rsid w:val="00F275C9"/>
    <w:rsid w:val="00F320AA"/>
    <w:rsid w:val="00F3568D"/>
    <w:rsid w:val="00F36DC6"/>
    <w:rsid w:val="00F43C60"/>
    <w:rsid w:val="00F61E15"/>
    <w:rsid w:val="00F66368"/>
    <w:rsid w:val="00F67F7F"/>
    <w:rsid w:val="00F76128"/>
    <w:rsid w:val="00FA005B"/>
    <w:rsid w:val="00FC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369"/>
    </o:shapedefaults>
    <o:shapelayout v:ext="edit">
      <o:idmap v:ext="edit" data="1"/>
    </o:shapelayout>
  </w:shapeDefaults>
  <w:decimalSymbol w:val=","/>
  <w:listSeparator w:val=";"/>
  <w15:chartTrackingRefBased/>
  <w15:docId w15:val="{D12346EE-01FE-4375-879C-4640FF4B1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02797"/>
    <w:rPr>
      <w:rFonts w:ascii="Verdana" w:hAnsi="Verdana" w:cs="Arial"/>
      <w:color w:val="000000"/>
      <w:szCs w:val="14"/>
      <w:lang w:val="de-DE" w:eastAsia="de-DE"/>
    </w:rPr>
  </w:style>
  <w:style w:type="paragraph" w:styleId="1">
    <w:name w:val="heading 1"/>
    <w:basedOn w:val="a2"/>
    <w:next w:val="a2"/>
    <w:qFormat/>
    <w:rsid w:val="00C33DB4"/>
    <w:pPr>
      <w:keepNext/>
      <w:keepLines/>
      <w:pageBreakBefore/>
      <w:numPr>
        <w:numId w:val="11"/>
      </w:numPr>
      <w:spacing w:before="400" w:after="600"/>
      <w:ind w:left="431" w:hanging="431"/>
      <w:outlineLvl w:val="0"/>
    </w:pPr>
    <w:rPr>
      <w:bCs/>
      <w:color w:val="4D4D4D"/>
      <w:sz w:val="52"/>
    </w:rPr>
  </w:style>
  <w:style w:type="paragraph" w:styleId="21">
    <w:name w:val="heading 2"/>
    <w:basedOn w:val="a2"/>
    <w:next w:val="a2"/>
    <w:autoRedefine/>
    <w:qFormat/>
    <w:rsid w:val="007F11DA"/>
    <w:pPr>
      <w:keepNext/>
      <w:pageBreakBefore/>
      <w:numPr>
        <w:ilvl w:val="1"/>
        <w:numId w:val="12"/>
      </w:numPr>
      <w:spacing w:before="360" w:after="120"/>
      <w:ind w:left="578" w:hanging="578"/>
      <w:outlineLvl w:val="1"/>
    </w:pPr>
    <w:rPr>
      <w:bCs/>
      <w:color w:val="4D4D4D"/>
      <w:sz w:val="36"/>
      <w:lang w:val="en-US"/>
    </w:rPr>
  </w:style>
  <w:style w:type="paragraph" w:styleId="3">
    <w:name w:val="heading 3"/>
    <w:basedOn w:val="a2"/>
    <w:next w:val="a2"/>
    <w:qFormat/>
    <w:rsid w:val="00C33DB4"/>
    <w:pPr>
      <w:keepNext/>
      <w:numPr>
        <w:ilvl w:val="2"/>
        <w:numId w:val="13"/>
      </w:numPr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2"/>
    <w:next w:val="a2"/>
    <w:qFormat/>
    <w:rsid w:val="00C33DB4"/>
    <w:pPr>
      <w:keepNext/>
      <w:numPr>
        <w:ilvl w:val="3"/>
        <w:numId w:val="14"/>
      </w:numPr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2"/>
    <w:next w:val="a2"/>
    <w:qFormat/>
    <w:rsid w:val="00C33DB4"/>
    <w:pPr>
      <w:keepNext/>
      <w:numPr>
        <w:ilvl w:val="4"/>
        <w:numId w:val="1"/>
      </w:numPr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2"/>
    <w:next w:val="a2"/>
    <w:qFormat/>
    <w:rsid w:val="00C33DB4"/>
    <w:pPr>
      <w:keepNext/>
      <w:numPr>
        <w:ilvl w:val="5"/>
        <w:numId w:val="2"/>
      </w:numPr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2"/>
    <w:next w:val="a2"/>
    <w:qFormat/>
    <w:rsid w:val="00C33DB4"/>
    <w:pPr>
      <w:keepNext/>
      <w:numPr>
        <w:ilvl w:val="6"/>
        <w:numId w:val="3"/>
      </w:numPr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2"/>
    <w:next w:val="a2"/>
    <w:qFormat/>
    <w:rsid w:val="00C33DB4"/>
    <w:pPr>
      <w:keepNext/>
      <w:numPr>
        <w:ilvl w:val="7"/>
        <w:numId w:val="4"/>
      </w:numPr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2"/>
    <w:next w:val="a2"/>
    <w:qFormat/>
    <w:rsid w:val="00C33DB4"/>
    <w:pPr>
      <w:keepNext/>
      <w:numPr>
        <w:ilvl w:val="8"/>
        <w:numId w:val="5"/>
      </w:numPr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3">
    <w:name w:val="Default Paragraph Font"/>
    <w:semiHidden/>
  </w:style>
  <w:style w:type="table" w:default="1" w:styleId="a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0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2">
    <w:name w:val="toc 2"/>
    <w:basedOn w:val="10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0">
    <w:name w:val="toc 3"/>
    <w:basedOn w:val="22"/>
    <w:next w:val="a2"/>
    <w:autoRedefine/>
    <w:semiHidden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c">
    <w:name w:val="caption"/>
    <w:basedOn w:val="a2"/>
    <w:next w:val="a2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d">
    <w:name w:val="Date"/>
    <w:basedOn w:val="a2"/>
    <w:next w:val="a2"/>
    <w:rPr>
      <w:rFonts w:cs="Times New Roman"/>
      <w:color w:val="auto"/>
      <w:szCs w:val="20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  <w:color w:val="auto"/>
      <w:szCs w:val="20"/>
    </w:rPr>
  </w:style>
  <w:style w:type="paragraph" w:styleId="af">
    <w:name w:val="footnote text"/>
    <w:basedOn w:val="a2"/>
    <w:semiHidden/>
    <w:rPr>
      <w:rFonts w:cs="Times New Roman"/>
      <w:color w:val="auto"/>
      <w:szCs w:val="20"/>
    </w:rPr>
  </w:style>
  <w:style w:type="paragraph" w:styleId="af0">
    <w:name w:val="Closing"/>
    <w:basedOn w:val="a2"/>
    <w:pPr>
      <w:ind w:left="4252"/>
    </w:pPr>
    <w:rPr>
      <w:rFonts w:cs="Times New Roman"/>
      <w:color w:val="auto"/>
      <w:szCs w:val="20"/>
    </w:rPr>
  </w:style>
  <w:style w:type="paragraph" w:styleId="11">
    <w:name w:val="index 1"/>
    <w:basedOn w:val="a2"/>
    <w:next w:val="a2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3">
    <w:name w:val="index 2"/>
    <w:basedOn w:val="a2"/>
    <w:next w:val="a2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1">
    <w:name w:val="index 3"/>
    <w:basedOn w:val="a2"/>
    <w:next w:val="a2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2"/>
    <w:next w:val="a2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2"/>
    <w:next w:val="a2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2"/>
    <w:next w:val="a2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2"/>
    <w:next w:val="a2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2"/>
    <w:next w:val="a2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2"/>
    <w:next w:val="a2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1">
    <w:name w:val="index heading"/>
    <w:basedOn w:val="21"/>
    <w:next w:val="11"/>
    <w:autoRedefine/>
    <w:semiHidden/>
    <w:rsid w:val="001932BB"/>
    <w:pPr>
      <w:numPr>
        <w:ilvl w:val="0"/>
        <w:numId w:val="0"/>
      </w:num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4">
    <w:name w:val="List 2"/>
    <w:basedOn w:val="a2"/>
    <w:pPr>
      <w:ind w:left="566" w:hanging="283"/>
    </w:pPr>
    <w:rPr>
      <w:rFonts w:cs="Times New Roman"/>
      <w:color w:val="auto"/>
      <w:szCs w:val="20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  <w:color w:val="auto"/>
      <w:szCs w:val="20"/>
    </w:rPr>
  </w:style>
  <w:style w:type="paragraph" w:styleId="25">
    <w:name w:val="List Continue 2"/>
    <w:basedOn w:val="a2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  <w:color w:val="auto"/>
      <w:szCs w:val="20"/>
    </w:rPr>
  </w:style>
  <w:style w:type="paragraph" w:styleId="af3">
    <w:name w:val="Plain Text"/>
    <w:basedOn w:val="a2"/>
    <w:rPr>
      <w:rFonts w:ascii="Courier New" w:hAnsi="Courier New" w:cs="Courier New"/>
      <w:color w:val="auto"/>
      <w:szCs w:val="20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  <w:color w:val="auto"/>
      <w:szCs w:val="20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color w:val="auto"/>
      <w:sz w:val="24"/>
      <w:szCs w:val="24"/>
    </w:rPr>
  </w:style>
  <w:style w:type="paragraph" w:styleId="af6">
    <w:name w:val="Title"/>
    <w:basedOn w:val="a2"/>
    <w:next w:val="a2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7">
    <w:name w:val="Subtitle"/>
    <w:basedOn w:val="a2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link w:val="Screenshot0"/>
    <w:autoRedefine/>
    <w:rsid w:val="00217E8E"/>
    <w:pPr>
      <w:spacing w:before="240" w:after="240"/>
    </w:pPr>
    <w:rPr>
      <w:lang w:val="en-US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8">
    <w:name w:val="Table Theme"/>
    <w:basedOn w:val="a4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9">
    <w:name w:val="Table Grid"/>
    <w:basedOn w:val="a4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h1">
    <w:name w:val="h1"/>
    <w:basedOn w:val="1"/>
    <w:link w:val="h10"/>
    <w:rsid w:val="00C94772"/>
    <w:rPr>
      <w:rFonts w:ascii="Arial" w:hAnsi="Arial"/>
      <w:b/>
      <w:sz w:val="48"/>
    </w:rPr>
  </w:style>
  <w:style w:type="character" w:customStyle="1" w:styleId="h10">
    <w:name w:val="h1 Знак"/>
    <w:link w:val="h1"/>
    <w:rsid w:val="00C94772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A73FBC"/>
    <w:rPr>
      <w:rFonts w:ascii="Arial" w:hAnsi="Arial"/>
      <w:b/>
    </w:rPr>
  </w:style>
  <w:style w:type="character" w:customStyle="1" w:styleId="h20">
    <w:name w:val="h2 Знак"/>
    <w:link w:val="h2"/>
    <w:rsid w:val="00A73FBC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customStyle="1" w:styleId="p">
    <w:name w:val="p"/>
    <w:basedOn w:val="a2"/>
    <w:link w:val="p0"/>
    <w:rsid w:val="00A73FBC"/>
    <w:rPr>
      <w:rFonts w:ascii="Arial" w:hAnsi="Arial"/>
    </w:rPr>
  </w:style>
  <w:style w:type="character" w:customStyle="1" w:styleId="p0">
    <w:name w:val="p Знак"/>
    <w:link w:val="p"/>
    <w:rsid w:val="00A73FBC"/>
    <w:rPr>
      <w:rFonts w:ascii="Arial" w:hAnsi="Arial" w:cs="Arial"/>
      <w:color w:val="000000"/>
      <w:szCs w:val="14"/>
      <w:lang w:val="de-DE" w:eastAsia="de-DE"/>
    </w:rPr>
  </w:style>
  <w:style w:type="paragraph" w:customStyle="1" w:styleId="phintbox">
    <w:name w:val="p.hint_box"/>
    <w:basedOn w:val="p"/>
    <w:link w:val="phintbox0"/>
    <w:rsid w:val="00815890"/>
  </w:style>
  <w:style w:type="character" w:customStyle="1" w:styleId="Screenshot0">
    <w:name w:val="Screenshot Знак"/>
    <w:link w:val="Screenshot"/>
    <w:rsid w:val="00815890"/>
    <w:rPr>
      <w:rFonts w:ascii="Verdana" w:hAnsi="Verdana" w:cs="Arial"/>
      <w:color w:val="000000"/>
      <w:szCs w:val="14"/>
      <w:lang w:val="en-US" w:eastAsia="de-DE"/>
    </w:rPr>
  </w:style>
  <w:style w:type="character" w:customStyle="1" w:styleId="phintbox0">
    <w:name w:val="p.hint_box Знак"/>
    <w:link w:val="phintbox"/>
    <w:rsid w:val="00815890"/>
    <w:rPr>
      <w:rFonts w:ascii="Arial" w:hAnsi="Arial" w:cs="Arial"/>
      <w:color w:val="000000"/>
      <w:szCs w:val="1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customXml" Target="../customXml/item3.xml"/><Relationship Id="rId5" Type="http://schemas.openxmlformats.org/officeDocument/2006/relationships/footnotes" Target="footnotes.xml"/><Relationship Id="rId61" Type="http://schemas.openxmlformats.org/officeDocument/2006/relationships/header" Target="header2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customXml" Target="../customXml/item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oter" Target="footer1.xml"/><Relationship Id="rId65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9E53ECA-9005-4EDB-9315-C728F6344D00}"/>
</file>

<file path=customXml/itemProps2.xml><?xml version="1.0" encoding="utf-8"?>
<ds:datastoreItem xmlns:ds="http://schemas.openxmlformats.org/officeDocument/2006/customXml" ds:itemID="{30CAD03E-63F7-49E7-BE7D-000597EC63EC}"/>
</file>

<file path=customXml/itemProps3.xml><?xml version="1.0" encoding="utf-8"?>
<ds:datastoreItem xmlns:ds="http://schemas.openxmlformats.org/officeDocument/2006/customXml" ds:itemID="{9DBE7B5F-6153-426E-BC29-21EE54C3B522}"/>
</file>

<file path=docProps/app.xml><?xml version="1.0" encoding="utf-8"?>
<Properties xmlns="http://schemas.openxmlformats.org/officeDocument/2006/extended-properties" xmlns:vt="http://schemas.openxmlformats.org/officeDocument/2006/docPropsVTypes">
  <Template>768CEF09</Template>
  <TotalTime>0</TotalTime>
  <Pages>2</Pages>
  <Words>512</Words>
  <Characters>3781</Characters>
  <Application>Microsoft Office Word</Application>
  <DocSecurity>0</DocSecurity>
  <Lines>756</Lines>
  <Paragraphs>171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МОЛ ТОиР. 69_ТОиР</vt:lpstr>
      <vt:lpstr>Documentation</vt:lpstr>
    </vt:vector>
  </TitlesOfParts>
  <Company>Company Name</Company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МОЛ ТОиР. 69_ТОиР</dc:title>
  <dc:subject/>
  <dc:creator>MedvedevMS</dc:creator>
  <cp:keywords/>
  <dc:description/>
  <cp:lastModifiedBy>MedvedevMS</cp:lastModifiedBy>
  <cp:revision>2</cp:revision>
  <cp:lastPrinted>2009-03-31T09:35:00Z</cp:lastPrinted>
  <dcterms:created xsi:type="dcterms:W3CDTF">2019-12-05T08:33:00Z</dcterms:created>
  <dcterms:modified xsi:type="dcterms:W3CDTF">2019-12-05T08:33:00Z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0x0101009903329750A3B44499F5D2E787C86944</vt:lpwstr>
  </property>
</Properties>
</file>